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90B2D6" w14:textId="4B6F093B" w:rsidR="00767B51" w:rsidRDefault="00767B51" w:rsidP="00767B51">
      <w:pPr>
        <w:pStyle w:val="Delimitadorgrfico"/>
        <w:rPr>
          <w:rFonts w:asciiTheme="minorHAnsi" w:hAnsiTheme="minorHAnsi"/>
        </w:rPr>
      </w:pPr>
      <w:r>
        <w:rPr>
          <w:rFonts w:asciiTheme="minorHAnsi" w:hAnsiTheme="minorHAnsi"/>
          <w:noProof/>
        </w:rPr>
        <mc:AlternateContent>
          <mc:Choice Requires="wps">
            <w:drawing>
              <wp:anchor distT="0" distB="0" distL="114300" distR="114300" simplePos="0" relativeHeight="251784192" behindDoc="1" locked="0" layoutInCell="1" allowOverlap="1" wp14:anchorId="0BF6BF39" wp14:editId="7CEE740A">
                <wp:simplePos x="0" y="0"/>
                <wp:positionH relativeFrom="page">
                  <wp:align>center</wp:align>
                </wp:positionH>
                <wp:positionV relativeFrom="paragraph">
                  <wp:posOffset>-452120</wp:posOffset>
                </wp:positionV>
                <wp:extent cx="7772400" cy="1249045"/>
                <wp:effectExtent l="0" t="0" r="0" b="8255"/>
                <wp:wrapNone/>
                <wp:docPr id="2" name="Rectángulo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2400" cy="1249045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>
                          <a:noFill/>
                        </a:ln>
                      </wps:spPr>
                      <wps:bodyPr rot="0" vertOverflow="clip" horzOverflow="clip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72EA4ED" id="Rectángulo 2" o:spid="_x0000_s1026" style="position:absolute;margin-left:0;margin-top:-35.6pt;width:612pt;height:98.35pt;z-index:-251532288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" fillcolor="#0070c0" stroked="f">
                <w10:wrap anchorx="page"/>
              </v:rect>
            </w:pict>
          </mc:Fallback>
        </mc:AlternateContent>
      </w:r>
    </w:p>
    <w:tbl>
      <w:tblPr>
        <w:tblStyle w:val="Tablaconcuadrcula"/>
        <w:tblW w:w="5000" w:type="pct"/>
        <w:tblBorders>
          <w:top w:val="single" w:sz="24" w:space="0" w:color="00B0F0"/>
          <w:left w:val="single" w:sz="24" w:space="0" w:color="00B0F0"/>
          <w:bottom w:val="single" w:sz="24" w:space="0" w:color="00B0F0"/>
          <w:right w:val="single" w:sz="24" w:space="0" w:color="00B0F0"/>
          <w:insideH w:val="single" w:sz="24" w:space="0" w:color="00B0F0"/>
          <w:insideV w:val="single" w:sz="24" w:space="0" w:color="00B0F0"/>
        </w:tblBorders>
        <w:tblCellMar>
          <w:left w:w="170" w:type="dxa"/>
          <w:right w:w="170" w:type="dxa"/>
        </w:tblCellMar>
        <w:tblLook w:val="04A0" w:firstRow="1" w:lastRow="0" w:firstColumn="1" w:lastColumn="0" w:noHBand="0" w:noVBand="1"/>
      </w:tblPr>
      <w:tblGrid>
        <w:gridCol w:w="9300"/>
      </w:tblGrid>
      <w:tr w:rsidR="00767B51" w14:paraId="366B8236" w14:textId="77777777" w:rsidTr="00767B51">
        <w:trPr>
          <w:trHeight w:val="1292"/>
        </w:trPr>
        <w:tc>
          <w:tcPr>
            <w:tcW w:w="5000" w:type="pc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FFFFFF" w:themeFill="background1"/>
          </w:tcPr>
          <w:p w14:paraId="75298EFC" w14:textId="10D1666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noProof/>
                <w:lang w:val="es-ES"/>
              </w:rPr>
              <w:drawing>
                <wp:anchor distT="0" distB="0" distL="114300" distR="114300" simplePos="0" relativeHeight="251785216" behindDoc="0" locked="0" layoutInCell="1" allowOverlap="1" wp14:anchorId="141292A6" wp14:editId="62E6ADF3">
                  <wp:simplePos x="0" y="0"/>
                  <wp:positionH relativeFrom="column">
                    <wp:posOffset>130175</wp:posOffset>
                  </wp:positionH>
                  <wp:positionV relativeFrom="paragraph">
                    <wp:posOffset>133985</wp:posOffset>
                  </wp:positionV>
                  <wp:extent cx="1656715" cy="962025"/>
                  <wp:effectExtent l="0" t="0" r="635" b="9525"/>
                  <wp:wrapSquare wrapText="bothSides"/>
                  <wp:docPr id="1" name="Imagen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n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8284" t="4854" r="11459" b="77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56715" cy="96202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65F522E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21E099A3" w14:textId="50ABE755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Centro Universitario Regional de Chontales</w:t>
            </w:r>
          </w:p>
          <w:p w14:paraId="4072BD69" w14:textId="22354C1C" w:rsidR="00767B51" w:rsidRDefault="0011322A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>“Cornelio Silva Argüello”</w:t>
            </w:r>
          </w:p>
          <w:p w14:paraId="0CD92BA8" w14:textId="5E8E94C5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UNAN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CUR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</w:t>
            </w:r>
            <w:r w:rsidR="0011322A">
              <w:rPr>
                <w:rFonts w:asciiTheme="majorHAnsi" w:hAnsiTheme="majorHAnsi" w:cstheme="majorHAnsi"/>
                <w:szCs w:val="24"/>
                <w:lang w:val="es-ES" w:bidi="es-ES"/>
              </w:rPr>
              <w:t>-</w:t>
            </w:r>
            <w:r>
              <w:rPr>
                <w:rFonts w:asciiTheme="majorHAnsi" w:hAnsiTheme="majorHAnsi" w:cstheme="majorHAnsi"/>
                <w:szCs w:val="24"/>
                <w:lang w:val="es-ES" w:bidi="es-ES"/>
              </w:rPr>
              <w:t xml:space="preserve"> Chontales</w:t>
            </w:r>
          </w:p>
          <w:p w14:paraId="026C7C97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</w:p>
          <w:p w14:paraId="16F454F2" w14:textId="77777777" w:rsidR="00767B51" w:rsidRDefault="00767B51">
            <w:pPr>
              <w:pStyle w:val="Sinespaciado"/>
              <w:jc w:val="center"/>
              <w:rPr>
                <w:rFonts w:asciiTheme="majorHAnsi" w:hAnsiTheme="majorHAnsi" w:cstheme="majorHAnsi"/>
                <w:szCs w:val="24"/>
                <w:lang w:val="es-ES" w:bidi="es-ES"/>
              </w:rPr>
            </w:pPr>
            <w:r>
              <w:rPr>
                <w:lang w:val="es-ES" w:bidi="es-ES"/>
              </w:rPr>
              <w:t xml:space="preserve"> </w:t>
            </w:r>
          </w:p>
        </w:tc>
      </w:tr>
    </w:tbl>
    <w:p w14:paraId="556F283C" w14:textId="77777777" w:rsidR="00767B51" w:rsidRPr="00CE0F52" w:rsidRDefault="00767B51" w:rsidP="00767B51">
      <w:pPr>
        <w:rPr>
          <w:rFonts w:asciiTheme="minorHAnsi" w:hAnsiTheme="minorHAnsi"/>
          <w:color w:val="FFFFFF" w:themeColor="background1"/>
          <w:sz w:val="22"/>
        </w:rPr>
      </w:pPr>
    </w:p>
    <w:tbl>
      <w:tblPr>
        <w:tblStyle w:val="Tablaconcuadrcula"/>
        <w:tblW w:w="5000" w:type="pct"/>
        <w:tblLook w:val="04A0" w:firstRow="1" w:lastRow="0" w:firstColumn="1" w:lastColumn="0" w:noHBand="0" w:noVBand="1"/>
      </w:tblPr>
      <w:tblGrid>
        <w:gridCol w:w="1560"/>
        <w:gridCol w:w="6239"/>
        <w:gridCol w:w="1561"/>
      </w:tblGrid>
      <w:tr w:rsidR="00CE0F52" w:rsidRPr="00CE0F52" w14:paraId="1EAEAF5A" w14:textId="77777777" w:rsidTr="00767B51">
        <w:tc>
          <w:tcPr>
            <w:tcW w:w="833" w:type="pct"/>
            <w:tcBorders>
              <w:top w:val="nil"/>
              <w:left w:val="nil"/>
              <w:bottom w:val="single" w:sz="24" w:space="0" w:color="0070C0"/>
              <w:right w:val="single" w:sz="24" w:space="0" w:color="0070C0"/>
            </w:tcBorders>
          </w:tcPr>
          <w:p w14:paraId="24675EBD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  <w:tc>
          <w:tcPr>
            <w:tcW w:w="3333" w:type="pct"/>
            <w:vMerge w:val="restart"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shd w:val="clear" w:color="auto" w:fill="0070C0"/>
            <w:vAlign w:val="center"/>
            <w:hideMark/>
          </w:tcPr>
          <w:p w14:paraId="2CAA4371" w14:textId="4A784629" w:rsidR="00767B51" w:rsidRPr="00CE0F52" w:rsidRDefault="004D4371">
            <w:pPr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  <w:szCs w:val="28"/>
              </w:rPr>
              <w:t xml:space="preserve">OPTATIVA I: </w:t>
            </w:r>
            <w:r w:rsidRPr="004D4371">
              <w:rPr>
                <w:color w:val="FFFFFF" w:themeColor="background1"/>
                <w:szCs w:val="28"/>
              </w:rPr>
              <w:t xml:space="preserve">DESARROLLO </w:t>
            </w:r>
            <w:r>
              <w:rPr>
                <w:color w:val="FFFFFF" w:themeColor="background1"/>
                <w:szCs w:val="28"/>
              </w:rPr>
              <w:t>M</w:t>
            </w:r>
            <w:r w:rsidRPr="004D4371">
              <w:rPr>
                <w:color w:val="FFFFFF" w:themeColor="background1"/>
                <w:szCs w:val="28"/>
              </w:rPr>
              <w:t xml:space="preserve">ÓVIL </w:t>
            </w:r>
            <w:r>
              <w:rPr>
                <w:color w:val="FFFFFF" w:themeColor="background1"/>
                <w:szCs w:val="28"/>
              </w:rPr>
              <w:t>H</w:t>
            </w:r>
            <w:r w:rsidRPr="004D4371">
              <w:rPr>
                <w:color w:val="FFFFFF" w:themeColor="background1"/>
                <w:szCs w:val="28"/>
              </w:rPr>
              <w:t>ÍBRID</w:t>
            </w:r>
            <w:r>
              <w:rPr>
                <w:color w:val="FFFFFF" w:themeColor="background1"/>
                <w:szCs w:val="28"/>
              </w:rPr>
              <w:t>O</w:t>
            </w:r>
          </w:p>
        </w:tc>
        <w:tc>
          <w:tcPr>
            <w:tcW w:w="834" w:type="pct"/>
            <w:tcBorders>
              <w:top w:val="nil"/>
              <w:left w:val="single" w:sz="24" w:space="0" w:color="0070C0"/>
              <w:bottom w:val="single" w:sz="24" w:space="0" w:color="0070C0"/>
              <w:right w:val="nil"/>
            </w:tcBorders>
          </w:tcPr>
          <w:p w14:paraId="1AEA042B" w14:textId="77777777" w:rsidR="00767B51" w:rsidRPr="00CE0F52" w:rsidRDefault="00767B51">
            <w:pPr>
              <w:rPr>
                <w:color w:val="FFFFFF" w:themeColor="background1"/>
              </w:rPr>
            </w:pPr>
          </w:p>
        </w:tc>
      </w:tr>
      <w:tr w:rsidR="00767B51" w14:paraId="24B237C7" w14:textId="77777777" w:rsidTr="00767B51">
        <w:tc>
          <w:tcPr>
            <w:tcW w:w="833" w:type="pct"/>
            <w:tcBorders>
              <w:top w:val="single" w:sz="24" w:space="0" w:color="0070C0"/>
              <w:left w:val="nil"/>
              <w:bottom w:val="nil"/>
              <w:right w:val="single" w:sz="24" w:space="0" w:color="0070C0"/>
            </w:tcBorders>
          </w:tcPr>
          <w:p w14:paraId="2E89DF58" w14:textId="77777777" w:rsidR="00767B51" w:rsidRDefault="00767B51"/>
        </w:tc>
        <w:tc>
          <w:tcPr>
            <w:tcW w:w="0" w:type="auto"/>
            <w:vMerge/>
            <w:tcBorders>
              <w:top w:val="single" w:sz="24" w:space="0" w:color="0070C0"/>
              <w:left w:val="single" w:sz="24" w:space="0" w:color="0070C0"/>
              <w:bottom w:val="single" w:sz="24" w:space="0" w:color="0070C0"/>
              <w:right w:val="single" w:sz="24" w:space="0" w:color="0070C0"/>
            </w:tcBorders>
            <w:vAlign w:val="center"/>
            <w:hideMark/>
          </w:tcPr>
          <w:p w14:paraId="7A4A1007" w14:textId="77777777" w:rsidR="00767B51" w:rsidRDefault="00767B51">
            <w:pPr>
              <w:rPr>
                <w:color w:val="FFFFFF" w:themeColor="background1"/>
                <w:sz w:val="22"/>
              </w:rPr>
            </w:pPr>
          </w:p>
        </w:tc>
        <w:tc>
          <w:tcPr>
            <w:tcW w:w="834" w:type="pct"/>
            <w:tcBorders>
              <w:top w:val="single" w:sz="24" w:space="0" w:color="0070C0"/>
              <w:left w:val="single" w:sz="24" w:space="0" w:color="0070C0"/>
              <w:bottom w:val="nil"/>
              <w:right w:val="nil"/>
            </w:tcBorders>
          </w:tcPr>
          <w:p w14:paraId="0655CD50" w14:textId="77777777" w:rsidR="00767B51" w:rsidRDefault="00767B51"/>
        </w:tc>
      </w:tr>
    </w:tbl>
    <w:p w14:paraId="64128C3B" w14:textId="77777777" w:rsidR="00767B51" w:rsidRDefault="00767B51" w:rsidP="00767B51">
      <w:pPr>
        <w:rPr>
          <w:rFonts w:asciiTheme="minorHAnsi" w:hAnsiTheme="minorHAnsi"/>
          <w:sz w:val="22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767B51" w14:paraId="2E7F69FD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69AA37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657D61D2" w14:textId="2EE8DC22" w:rsidR="00767B51" w:rsidRDefault="00596E0F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Tema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61E967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9564F77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911D41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6C01831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110FE1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8F8CD9F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6F334179" w14:textId="77777777" w:rsidR="00767B51" w:rsidRDefault="00767B51">
            <w:pPr>
              <w:jc w:val="center"/>
              <w:rPr>
                <w:rFonts w:asciiTheme="majorHAnsi" w:hAnsiTheme="majorHAnsi" w:cstheme="majorHAnsi"/>
                <w:bCs/>
              </w:rPr>
            </w:pPr>
          </w:p>
          <w:p w14:paraId="385BE8A5" w14:textId="1F1A6512" w:rsidR="00767B51" w:rsidRDefault="00596E0F">
            <w:pPr>
              <w:jc w:val="center"/>
              <w:rPr>
                <w:rFonts w:asciiTheme="majorHAnsi" w:hAnsiTheme="majorHAnsi" w:cstheme="majorHAnsi"/>
                <w:bCs/>
              </w:rPr>
            </w:pPr>
            <w:r>
              <w:rPr>
                <w:rFonts w:asciiTheme="majorHAnsi" w:hAnsiTheme="majorHAnsi" w:cstheme="majorHAnsi"/>
                <w:bCs/>
              </w:rPr>
              <w:t>Tema</w:t>
            </w:r>
            <w:r w:rsidR="00D8089F">
              <w:rPr>
                <w:rFonts w:asciiTheme="majorHAnsi" w:hAnsiTheme="majorHAnsi" w:cstheme="majorHAnsi"/>
                <w:bCs/>
              </w:rPr>
              <w:t xml:space="preserve"> I: </w:t>
            </w:r>
            <w:r w:rsidR="004D4371" w:rsidRPr="004D4371">
              <w:rPr>
                <w:rFonts w:asciiTheme="majorHAnsi" w:hAnsiTheme="majorHAnsi" w:cstheme="majorHAnsi"/>
                <w:bCs/>
              </w:rPr>
              <w:t>Fundamentos de Desarrollo Móvil Híbrido</w:t>
            </w:r>
            <w:r w:rsidR="00D8089F" w:rsidRPr="00D8089F">
              <w:rPr>
                <w:rFonts w:asciiTheme="majorHAnsi" w:hAnsiTheme="majorHAnsi" w:cstheme="majorHAnsi"/>
                <w:bCs/>
              </w:rPr>
              <w:t>.</w:t>
            </w:r>
          </w:p>
        </w:tc>
      </w:tr>
      <w:tr w:rsidR="00767B51" w14:paraId="7C2E343C" w14:textId="77777777" w:rsidTr="00767B51">
        <w:tc>
          <w:tcPr>
            <w:tcW w:w="3116" w:type="dxa"/>
            <w:shd w:val="clear" w:color="auto" w:fill="FFFFFF" w:themeFill="background1"/>
          </w:tcPr>
          <w:p w14:paraId="3BF511C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43B7979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3E902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4CF1FB6" w14:textId="77777777" w:rsidTr="00767B51">
        <w:trPr>
          <w:trHeight w:val="185"/>
        </w:trPr>
        <w:tc>
          <w:tcPr>
            <w:tcW w:w="3116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1396E7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1F4EE167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Carrera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 w:themeColor="background1" w:themeShade="F2"/>
              <w:right w:val="nil"/>
            </w:tcBorders>
            <w:shd w:val="clear" w:color="auto" w:fill="FFFFFF" w:themeFill="background1"/>
          </w:tcPr>
          <w:p w14:paraId="3029F60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75098168" w14:textId="77777777" w:rsidTr="00767B51">
        <w:trPr>
          <w:trHeight w:val="185"/>
        </w:trPr>
        <w:tc>
          <w:tcPr>
            <w:tcW w:w="3116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9006E6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098EEE4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 w:themeColor="background1" w:themeShade="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611698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9603FBC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8B6632D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8077A81" w14:textId="05F0D478" w:rsidR="00767B51" w:rsidRDefault="004D437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Ingeniería en Sistemas de Información</w:t>
            </w:r>
            <w:r w:rsidR="00767B51">
              <w:rPr>
                <w:rFonts w:asciiTheme="majorHAnsi" w:hAnsiTheme="majorHAnsi" w:cstheme="majorHAnsi"/>
              </w:rPr>
              <w:t xml:space="preserve"> – </w:t>
            </w:r>
            <w:r>
              <w:rPr>
                <w:rFonts w:asciiTheme="majorHAnsi" w:hAnsiTheme="majorHAnsi" w:cstheme="majorHAnsi"/>
              </w:rPr>
              <w:t>4to</w:t>
            </w:r>
            <w:r w:rsidR="00767B51">
              <w:rPr>
                <w:rFonts w:asciiTheme="majorHAnsi" w:hAnsiTheme="majorHAnsi" w:cstheme="majorHAnsi"/>
              </w:rPr>
              <w:t xml:space="preserve"> año.</w:t>
            </w:r>
          </w:p>
          <w:p w14:paraId="31F399CE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5A77D94D" w14:textId="77777777" w:rsidTr="00767B51">
        <w:tc>
          <w:tcPr>
            <w:tcW w:w="3116" w:type="dxa"/>
            <w:shd w:val="clear" w:color="auto" w:fill="FFFFFF" w:themeFill="background1"/>
          </w:tcPr>
          <w:p w14:paraId="2C7A0F9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1B4530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DE2A24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5CB9FFB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D84D9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  <w:hideMark/>
          </w:tcPr>
          <w:p w14:paraId="7F24916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Fecha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8EB4BE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C6CD0E9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FC5297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29D4866F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9361FB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E7D81E5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5972B0C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535B523C" w14:textId="795F721B" w:rsidR="00767B51" w:rsidRDefault="004B4D6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Miércoles </w:t>
            </w:r>
            <w:r w:rsidR="00D516C2">
              <w:rPr>
                <w:rFonts w:asciiTheme="majorHAnsi" w:hAnsiTheme="majorHAnsi" w:cstheme="majorHAnsi"/>
              </w:rPr>
              <w:t>22</w:t>
            </w:r>
            <w:r w:rsidR="004D4371">
              <w:rPr>
                <w:rFonts w:asciiTheme="majorHAnsi" w:hAnsiTheme="majorHAnsi" w:cstheme="majorHAnsi"/>
              </w:rPr>
              <w:t xml:space="preserve"> de </w:t>
            </w:r>
            <w:proofErr w:type="gramStart"/>
            <w:r w:rsidR="002B62FA">
              <w:rPr>
                <w:rFonts w:asciiTheme="majorHAnsi" w:hAnsiTheme="majorHAnsi" w:cstheme="majorHAnsi"/>
              </w:rPr>
              <w:t>Abril</w:t>
            </w:r>
            <w:proofErr w:type="gramEnd"/>
            <w:r w:rsidR="002B62FA">
              <w:rPr>
                <w:rFonts w:asciiTheme="majorHAnsi" w:hAnsiTheme="majorHAnsi" w:cstheme="majorHAnsi"/>
              </w:rPr>
              <w:t xml:space="preserve"> </w:t>
            </w:r>
            <w:r w:rsidR="002D2761">
              <w:rPr>
                <w:rFonts w:asciiTheme="majorHAnsi" w:hAnsiTheme="majorHAnsi" w:cstheme="majorHAnsi"/>
              </w:rPr>
              <w:t>de 202</w:t>
            </w:r>
            <w:r w:rsidR="00A212B1">
              <w:rPr>
                <w:rFonts w:asciiTheme="majorHAnsi" w:hAnsiTheme="majorHAnsi" w:cstheme="majorHAnsi"/>
              </w:rPr>
              <w:t>6</w:t>
            </w:r>
            <w:r w:rsidR="00767B51">
              <w:rPr>
                <w:rFonts w:asciiTheme="majorHAnsi" w:hAnsiTheme="majorHAnsi" w:cstheme="majorHAnsi"/>
              </w:rPr>
              <w:t>.</w:t>
            </w:r>
          </w:p>
          <w:p w14:paraId="716EB0B2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3AE1E51F" w14:textId="77777777" w:rsidTr="00767B51">
        <w:tc>
          <w:tcPr>
            <w:tcW w:w="3116" w:type="dxa"/>
            <w:shd w:val="clear" w:color="auto" w:fill="FFFFFF" w:themeFill="background1"/>
          </w:tcPr>
          <w:p w14:paraId="6FECF0F3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E4946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F1E5C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276DAF2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071FAB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</w:tcPr>
          <w:p w14:paraId="64F8CF8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83E2065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Periodo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426D9EE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8749436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24BA1829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123D90C0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EE6D48A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68884E93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0B66D2E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02B5C85B" w14:textId="286A68F5" w:rsidR="00767B51" w:rsidRDefault="004B4D6A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>1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0</w:t>
            </w:r>
            <w:r w:rsidR="00D34776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 w:rsidR="00A212B1"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 –</w:t>
            </w:r>
            <w:r w:rsidR="00C40AE9">
              <w:rPr>
                <w:rFonts w:asciiTheme="majorHAnsi" w:hAnsiTheme="majorHAnsi" w:cstheme="majorHAnsi"/>
              </w:rPr>
              <w:t xml:space="preserve"> </w:t>
            </w:r>
            <w:r>
              <w:rPr>
                <w:rFonts w:asciiTheme="majorHAnsi" w:hAnsiTheme="majorHAnsi" w:cstheme="majorHAnsi"/>
              </w:rPr>
              <w:t>2</w:t>
            </w:r>
            <w:r w:rsidR="00767B51">
              <w:rPr>
                <w:rFonts w:asciiTheme="majorHAnsi" w:hAnsiTheme="majorHAnsi" w:cstheme="majorHAnsi"/>
              </w:rPr>
              <w:t>:</w:t>
            </w:r>
            <w:r>
              <w:rPr>
                <w:rFonts w:asciiTheme="majorHAnsi" w:hAnsiTheme="majorHAnsi" w:cstheme="majorHAnsi"/>
              </w:rPr>
              <w:t>3</w:t>
            </w:r>
            <w:r w:rsidR="00891859">
              <w:rPr>
                <w:rFonts w:asciiTheme="majorHAnsi" w:hAnsiTheme="majorHAnsi" w:cstheme="majorHAnsi"/>
              </w:rPr>
              <w:t>0</w:t>
            </w:r>
            <w:r w:rsidR="00767B51">
              <w:rPr>
                <w:rFonts w:asciiTheme="majorHAnsi" w:hAnsiTheme="majorHAnsi" w:cstheme="majorHAnsi"/>
              </w:rPr>
              <w:t xml:space="preserve"> </w:t>
            </w:r>
            <w:r w:rsidR="00A212B1">
              <w:rPr>
                <w:rFonts w:asciiTheme="majorHAnsi" w:hAnsiTheme="majorHAnsi" w:cstheme="majorHAnsi"/>
              </w:rPr>
              <w:t>p</w:t>
            </w:r>
            <w:r w:rsidR="00767B51">
              <w:rPr>
                <w:rFonts w:asciiTheme="majorHAnsi" w:hAnsiTheme="majorHAnsi" w:cstheme="majorHAnsi"/>
              </w:rPr>
              <w:t>. m.</w:t>
            </w:r>
          </w:p>
          <w:p w14:paraId="12D3F5C5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</w:tc>
      </w:tr>
      <w:tr w:rsidR="00767B51" w14:paraId="2270D009" w14:textId="77777777" w:rsidTr="00767B51">
        <w:tc>
          <w:tcPr>
            <w:tcW w:w="3116" w:type="dxa"/>
            <w:shd w:val="clear" w:color="auto" w:fill="FFFFFF" w:themeFill="background1"/>
          </w:tcPr>
          <w:p w14:paraId="503B3D3C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BA90CDA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6F5EC9C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D7AA23F" w14:textId="77777777" w:rsidTr="00767B51">
        <w:trPr>
          <w:trHeight w:val="252"/>
        </w:trPr>
        <w:tc>
          <w:tcPr>
            <w:tcW w:w="3116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5CE9A7D5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vMerge w:val="restart"/>
            <w:shd w:val="clear" w:color="auto" w:fill="FFFFFF" w:themeFill="background1"/>
            <w:vAlign w:val="center"/>
          </w:tcPr>
          <w:p w14:paraId="0AD889EC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</w:p>
          <w:p w14:paraId="302FD9A8" w14:textId="77777777" w:rsidR="00767B51" w:rsidRDefault="00767B51">
            <w:pPr>
              <w:jc w:val="center"/>
              <w:rPr>
                <w:rFonts w:asciiTheme="majorHAnsi" w:hAnsiTheme="majorHAnsi" w:cstheme="majorHAnsi"/>
                <w:b/>
                <w:bCs/>
              </w:rPr>
            </w:pPr>
            <w:r>
              <w:rPr>
                <w:rFonts w:asciiTheme="majorHAnsi" w:hAnsiTheme="majorHAnsi" w:cstheme="majorHAnsi"/>
                <w:b/>
                <w:bCs/>
              </w:rPr>
              <w:t>Docente</w:t>
            </w:r>
          </w:p>
        </w:tc>
        <w:tc>
          <w:tcPr>
            <w:tcW w:w="3117" w:type="dxa"/>
            <w:tcBorders>
              <w:top w:val="nil"/>
              <w:left w:val="nil"/>
              <w:bottom w:val="single" w:sz="12" w:space="0" w:color="F2F2F2"/>
              <w:right w:val="nil"/>
            </w:tcBorders>
            <w:shd w:val="clear" w:color="auto" w:fill="FFFFFF" w:themeFill="background1"/>
          </w:tcPr>
          <w:p w14:paraId="36BDE15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E535AA0" w14:textId="77777777" w:rsidTr="00767B51">
        <w:trPr>
          <w:trHeight w:val="251"/>
        </w:trPr>
        <w:tc>
          <w:tcPr>
            <w:tcW w:w="3116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54AF03F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0" w:type="auto"/>
            <w:vMerge/>
            <w:shd w:val="clear" w:color="auto" w:fill="FFFFFF" w:themeFill="background1"/>
            <w:vAlign w:val="center"/>
            <w:hideMark/>
          </w:tcPr>
          <w:p w14:paraId="59389DC2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tcBorders>
              <w:top w:val="single" w:sz="12" w:space="0" w:color="F2F2F2"/>
              <w:left w:val="nil"/>
              <w:bottom w:val="nil"/>
              <w:right w:val="nil"/>
            </w:tcBorders>
            <w:shd w:val="clear" w:color="auto" w:fill="FFFFFF" w:themeFill="background1"/>
          </w:tcPr>
          <w:p w14:paraId="6C08F2B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31E73EFE" w14:textId="77777777" w:rsidTr="00767B51">
        <w:tc>
          <w:tcPr>
            <w:tcW w:w="9350" w:type="dxa"/>
            <w:gridSpan w:val="3"/>
            <w:shd w:val="clear" w:color="auto" w:fill="FFFFFF" w:themeFill="background1"/>
            <w:vAlign w:val="center"/>
          </w:tcPr>
          <w:p w14:paraId="4EC87C5F" w14:textId="77777777" w:rsidR="00767B51" w:rsidRDefault="00767B51">
            <w:pPr>
              <w:jc w:val="center"/>
              <w:rPr>
                <w:rFonts w:asciiTheme="majorHAnsi" w:hAnsiTheme="majorHAnsi" w:cstheme="majorHAnsi"/>
              </w:rPr>
            </w:pPr>
          </w:p>
          <w:p w14:paraId="612DB78B" w14:textId="1D3D9267" w:rsidR="00767B51" w:rsidRDefault="00767B51" w:rsidP="00177491">
            <w:pPr>
              <w:jc w:val="center"/>
              <w:rPr>
                <w:rFonts w:asciiTheme="majorHAnsi" w:hAnsiTheme="majorHAnsi" w:cstheme="majorHAnsi"/>
              </w:rPr>
            </w:pPr>
            <w:r>
              <w:rPr>
                <w:rFonts w:asciiTheme="majorHAnsi" w:hAnsiTheme="majorHAnsi" w:cstheme="majorHAnsi"/>
              </w:rPr>
              <w:t xml:space="preserve">Eliab </w:t>
            </w:r>
            <w:r w:rsidR="00177491">
              <w:rPr>
                <w:rFonts w:asciiTheme="majorHAnsi" w:hAnsiTheme="majorHAnsi" w:cstheme="majorHAnsi"/>
              </w:rPr>
              <w:t xml:space="preserve">Javier </w:t>
            </w:r>
            <w:r>
              <w:rPr>
                <w:rFonts w:asciiTheme="majorHAnsi" w:hAnsiTheme="majorHAnsi" w:cstheme="majorHAnsi"/>
              </w:rPr>
              <w:t>Selva</w:t>
            </w:r>
            <w:r w:rsidR="00177491">
              <w:rPr>
                <w:rFonts w:asciiTheme="majorHAnsi" w:hAnsiTheme="majorHAnsi" w:cstheme="majorHAnsi"/>
              </w:rPr>
              <w:t xml:space="preserve"> Cruz</w:t>
            </w:r>
          </w:p>
        </w:tc>
      </w:tr>
      <w:tr w:rsidR="00767B51" w14:paraId="4101C98C" w14:textId="77777777" w:rsidTr="00767B51">
        <w:tc>
          <w:tcPr>
            <w:tcW w:w="3116" w:type="dxa"/>
            <w:shd w:val="clear" w:color="auto" w:fill="FFFFFF" w:themeFill="background1"/>
          </w:tcPr>
          <w:p w14:paraId="0F68548B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08009CD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3B04C4E1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177ED3" w14:textId="77777777" w:rsidTr="00767B51">
        <w:trPr>
          <w:trHeight w:val="60"/>
        </w:trPr>
        <w:tc>
          <w:tcPr>
            <w:tcW w:w="3116" w:type="dxa"/>
            <w:shd w:val="clear" w:color="auto" w:fill="FFFFFF" w:themeFill="background1"/>
          </w:tcPr>
          <w:p w14:paraId="7C9DE994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5116DE48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755A5262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0DF1A002" w14:textId="77777777" w:rsidTr="00767B51">
        <w:tc>
          <w:tcPr>
            <w:tcW w:w="3116" w:type="dxa"/>
            <w:shd w:val="clear" w:color="auto" w:fill="FFFFFF" w:themeFill="background1"/>
          </w:tcPr>
          <w:p w14:paraId="11693CFF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0D55BC09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D1B5DFE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51A1AD47" w14:textId="77777777" w:rsidTr="00767B51">
        <w:tc>
          <w:tcPr>
            <w:tcW w:w="3116" w:type="dxa"/>
            <w:shd w:val="clear" w:color="auto" w:fill="FFFFFF" w:themeFill="background1"/>
          </w:tcPr>
          <w:p w14:paraId="0994323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15561D87" w14:textId="77777777" w:rsidR="00767B51" w:rsidRDefault="00767B51">
            <w:pPr>
              <w:rPr>
                <w:rFonts w:asciiTheme="majorHAnsi" w:hAnsiTheme="majorHAnsi" w:cstheme="majorHAnsi"/>
                <w:b/>
                <w:bCs/>
              </w:rPr>
            </w:pPr>
          </w:p>
        </w:tc>
        <w:tc>
          <w:tcPr>
            <w:tcW w:w="3117" w:type="dxa"/>
            <w:shd w:val="clear" w:color="auto" w:fill="FFFFFF" w:themeFill="background1"/>
          </w:tcPr>
          <w:p w14:paraId="23B77F77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  <w:tr w:rsidR="00767B51" w14:paraId="25B8FB4B" w14:textId="77777777" w:rsidTr="00767B51">
        <w:tc>
          <w:tcPr>
            <w:tcW w:w="3116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42816DB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7A5AAEB0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  <w:tc>
          <w:tcPr>
            <w:tcW w:w="3117" w:type="dxa"/>
            <w:tcBorders>
              <w:top w:val="nil"/>
              <w:left w:val="nil"/>
              <w:bottom w:val="single" w:sz="24" w:space="0" w:color="0070C0"/>
              <w:right w:val="nil"/>
            </w:tcBorders>
            <w:shd w:val="clear" w:color="auto" w:fill="FFFFFF" w:themeFill="background1"/>
          </w:tcPr>
          <w:p w14:paraId="03EC9266" w14:textId="77777777" w:rsidR="00767B51" w:rsidRDefault="00767B51">
            <w:pPr>
              <w:rPr>
                <w:rFonts w:asciiTheme="majorHAnsi" w:hAnsiTheme="majorHAnsi" w:cstheme="majorHAnsi"/>
              </w:rPr>
            </w:pPr>
          </w:p>
        </w:tc>
      </w:tr>
    </w:tbl>
    <w:p w14:paraId="448D347A" w14:textId="77777777" w:rsidR="00767B51" w:rsidRDefault="00767B51" w:rsidP="00767B51">
      <w:pPr>
        <w:rPr>
          <w:rFonts w:asciiTheme="minorHAnsi" w:hAnsiTheme="minorHAnsi"/>
          <w:sz w:val="22"/>
        </w:rPr>
      </w:pPr>
    </w:p>
    <w:p w14:paraId="78230A0D" w14:textId="77777777" w:rsidR="00767B51" w:rsidRDefault="00767B51" w:rsidP="00767B51"/>
    <w:p w14:paraId="12E74AA4" w14:textId="77777777" w:rsidR="00855D63" w:rsidRDefault="00855D63" w:rsidP="00001A04">
      <w:pPr>
        <w:pStyle w:val="Textoindependiente"/>
        <w:sectPr w:rsidR="00855D63" w:rsidSect="00EC4BB4">
          <w:pgSz w:w="12240" w:h="15840" w:code="1"/>
          <w:pgMar w:top="720" w:right="1440" w:bottom="720" w:left="1440" w:header="709" w:footer="709" w:gutter="0"/>
          <w:cols w:space="708"/>
          <w:docGrid w:linePitch="360"/>
        </w:sectPr>
      </w:pPr>
    </w:p>
    <w:p w14:paraId="0F6A1B20" w14:textId="7C2A3F7A" w:rsidR="00E44B35" w:rsidRPr="00177831" w:rsidRDefault="002D2761">
      <w:pPr>
        <w:pStyle w:val="Prrafodelista"/>
        <w:numPr>
          <w:ilvl w:val="0"/>
          <w:numId w:val="4"/>
        </w:numPr>
        <w:spacing w:line="276" w:lineRule="auto"/>
        <w:jc w:val="both"/>
        <w:rPr>
          <w:rFonts w:cstheme="minorHAnsi"/>
        </w:rPr>
      </w:pPr>
      <w:r w:rsidRPr="005E75B9">
        <w:rPr>
          <w:noProof/>
          <w:szCs w:val="28"/>
        </w:rPr>
        <w:lastRenderedPageBreak/>
        <mc:AlternateContent>
          <mc:Choice Requires="wpg">
            <w:drawing>
              <wp:anchor distT="0" distB="0" distL="114300" distR="114300" simplePos="0" relativeHeight="251758592" behindDoc="0" locked="0" layoutInCell="1" allowOverlap="1" wp14:anchorId="1EF368E1" wp14:editId="48B1674B">
                <wp:simplePos x="0" y="0"/>
                <wp:positionH relativeFrom="margin">
                  <wp:align>center</wp:align>
                </wp:positionH>
                <wp:positionV relativeFrom="paragraph">
                  <wp:posOffset>545</wp:posOffset>
                </wp:positionV>
                <wp:extent cx="5596890" cy="342900"/>
                <wp:effectExtent l="0" t="0" r="22860" b="19050"/>
                <wp:wrapTopAndBottom/>
                <wp:docPr id="3" name="Grupo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10" name="Rectángulo 10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chemeClr val="bg1">
                                <a:lumMod val="8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56DA714F" w14:textId="379AD0ED" w:rsidR="00F866F4" w:rsidRPr="00A77657" w:rsidRDefault="002D2761" w:rsidP="00F866F4">
                              <w:pPr>
                                <w:rPr>
                                  <w:b/>
                                  <w:bCs/>
                                  <w:sz w:val="28"/>
                                  <w:szCs w:val="28"/>
                                  <w:lang w:val="es-NI"/>
                                </w:rPr>
                              </w:pPr>
                              <w:r w:rsidRPr="00A77657">
                                <w:rPr>
                                  <w:b/>
                                  <w:bCs/>
                                  <w:sz w:val="28"/>
                                  <w:szCs w:val="32"/>
                                  <w:lang w:val="es-NI"/>
                                </w:rPr>
                                <w:t>Objetivo de aprendizaje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Rectángulo 11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chemeClr val="bg1">
                                <a:lumMod val="75000"/>
                              </a:schemeClr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1539D465" w14:textId="77777777" w:rsidR="00F866F4" w:rsidRPr="00A5140E" w:rsidRDefault="00F866F4" w:rsidP="00F866F4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EF368E1" id="Grupo 3" o:spid="_x0000_s1026" style="position:absolute;left:0;text-align:left;margin-left:0;margin-top:.05pt;width:440.7pt;height:27pt;z-index:251758592;mso-position-horizontal:center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">
                <v:rect id="Rectángulo 10" o:spid="_x0000_s1027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" filled="f" strokecolor="#d8d8d8 [2732]" strokeweight="1pt">
                  <v:textbox inset="2.5mm,0,0,0">
                    <w:txbxContent>
                      <w:p w14:paraId="56DA714F" w14:textId="379AD0ED" w:rsidR="00F866F4" w:rsidRPr="00A77657" w:rsidRDefault="002D2761" w:rsidP="00F866F4">
                        <w:pPr>
                          <w:rPr>
                            <w:b/>
                            <w:bCs/>
                            <w:sz w:val="28"/>
                            <w:szCs w:val="28"/>
                            <w:lang w:val="es-NI"/>
                          </w:rPr>
                        </w:pPr>
                        <w:r w:rsidRPr="00A77657">
                          <w:rPr>
                            <w:b/>
                            <w:bCs/>
                            <w:sz w:val="28"/>
                            <w:szCs w:val="32"/>
                            <w:lang w:val="es-NI"/>
                          </w:rPr>
                          <w:t>Objetivo de aprendizaje</w:t>
                        </w:r>
                      </w:p>
                    </w:txbxContent>
                  </v:textbox>
                </v:rect>
                <v:rect id="Rectángulo 11" o:spid="_x0000_s1028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" fillcolor="#bfbfbf [2412]" strokecolor="#bfbfbf [2412]" strokeweight="1pt">
                  <v:textbox inset="2.5mm,0,0,0">
                    <w:txbxContent>
                      <w:p w14:paraId="1539D465" w14:textId="77777777" w:rsidR="00F866F4" w:rsidRPr="00A5140E" w:rsidRDefault="00F866F4" w:rsidP="00F866F4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  <w:r w:rsidR="00E44B35" w:rsidRPr="00177831">
        <w:rPr>
          <w:rFonts w:cstheme="minorHAnsi"/>
        </w:rPr>
        <w:t>Desarrollar aplicaciones móviles híbridas desde cero, comprendiendo su estructura y funcionamiento.</w:t>
      </w:r>
    </w:p>
    <w:p w14:paraId="04CCE20B" w14:textId="3BBDBD62" w:rsidR="00177831" w:rsidRDefault="00177831" w:rsidP="00177831">
      <w:pPr>
        <w:spacing w:line="276" w:lineRule="auto"/>
        <w:jc w:val="both"/>
      </w:pPr>
    </w:p>
    <w:p w14:paraId="255C002E" w14:textId="53C0CFEB" w:rsidR="002D4411" w:rsidRPr="00177831" w:rsidRDefault="00D516C2" w:rsidP="00AD0938">
      <w:pPr>
        <w:shd w:val="clear" w:color="auto" w:fill="29C7FF"/>
        <w:rPr>
          <w:rFonts w:cstheme="minorHAnsi"/>
          <w:b/>
          <w:bCs/>
        </w:rPr>
      </w:pPr>
      <w:r>
        <w:rPr>
          <w:rFonts w:cstheme="minorHAnsi"/>
          <w:b/>
          <w:bCs/>
        </w:rPr>
        <w:t>Búsqueda de registros</w:t>
      </w:r>
    </w:p>
    <w:p w14:paraId="249FA169" w14:textId="77777777" w:rsidR="002D4411" w:rsidRDefault="002D4411">
      <w:pPr>
        <w:rPr>
          <w:rFonts w:cstheme="minorHAnsi"/>
        </w:rPr>
      </w:pPr>
    </w:p>
    <w:p w14:paraId="681F762E" w14:textId="5B331855" w:rsidR="002D4411" w:rsidRPr="00CE3D96" w:rsidRDefault="00D516C2">
      <w:pPr>
        <w:pStyle w:val="Prrafodelista"/>
        <w:numPr>
          <w:ilvl w:val="0"/>
          <w:numId w:val="3"/>
        </w:numPr>
        <w:jc w:val="both"/>
        <w:rPr>
          <w:rFonts w:cstheme="minorHAnsi"/>
        </w:rPr>
      </w:pPr>
      <w:r w:rsidRPr="00D516C2">
        <w:rPr>
          <w:rFonts w:cstheme="minorHAnsi"/>
          <w:noProof/>
          <w:lang w:val="es-NI"/>
        </w:rPr>
        <w:drawing>
          <wp:anchor distT="0" distB="0" distL="114300" distR="114300" simplePos="0" relativeHeight="251824128" behindDoc="0" locked="0" layoutInCell="1" allowOverlap="1" wp14:anchorId="2E22682A" wp14:editId="1F60BBA4">
            <wp:simplePos x="0" y="0"/>
            <wp:positionH relativeFrom="margin">
              <wp:align>center</wp:align>
            </wp:positionH>
            <wp:positionV relativeFrom="paragraph">
              <wp:posOffset>478155</wp:posOffset>
            </wp:positionV>
            <wp:extent cx="4320000" cy="2308217"/>
            <wp:effectExtent l="0" t="0" r="4445" b="0"/>
            <wp:wrapTopAndBottom/>
            <wp:docPr id="1384273070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23082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B20DB" w:rsidRPr="00CE3D96">
        <w:rPr>
          <w:rFonts w:cstheme="minorHAnsi"/>
        </w:rPr>
        <w:t xml:space="preserve">En el archivo </w:t>
      </w:r>
      <w:proofErr w:type="spellStart"/>
      <w:r>
        <w:rPr>
          <w:rFonts w:cstheme="minorHAnsi"/>
          <w:b/>
          <w:bCs/>
          <w:lang w:val="es-NI"/>
        </w:rPr>
        <w:t>CuadroBusquedas</w:t>
      </w:r>
      <w:proofErr w:type="spellEnd"/>
      <w:r w:rsidR="007B20DB" w:rsidRPr="00CE3D96">
        <w:rPr>
          <w:rFonts w:cstheme="minorHAnsi"/>
          <w:b/>
          <w:bCs/>
        </w:rPr>
        <w:t>.</w:t>
      </w:r>
      <w:proofErr w:type="spellStart"/>
      <w:r w:rsidR="007B20DB" w:rsidRPr="00CE3D96">
        <w:rPr>
          <w:rFonts w:cstheme="minorHAnsi"/>
          <w:b/>
          <w:bCs/>
        </w:rPr>
        <w:t>jsx</w:t>
      </w:r>
      <w:proofErr w:type="spellEnd"/>
      <w:r w:rsidR="007B20DB" w:rsidRPr="00CE3D96">
        <w:rPr>
          <w:rFonts w:cstheme="minorHAnsi"/>
        </w:rPr>
        <w:t>, codifique las siguientes importaciones, defina y exporte por defecto el componente:</w:t>
      </w:r>
    </w:p>
    <w:p w14:paraId="1E4B5517" w14:textId="35298C4F" w:rsidR="002D4411" w:rsidRDefault="002D4411">
      <w:pPr>
        <w:rPr>
          <w:rFonts w:cstheme="minorHAnsi"/>
        </w:rPr>
      </w:pPr>
    </w:p>
    <w:p w14:paraId="7902DD82" w14:textId="5B5D2C1E" w:rsidR="00D516C2" w:rsidRPr="00D516C2" w:rsidRDefault="004660D6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 xml:space="preserve">Asegúrese de importar el componente </w:t>
      </w:r>
      <w:r w:rsidRPr="004660D6">
        <w:rPr>
          <w:rFonts w:cstheme="minorHAnsi"/>
          <w:b/>
          <w:bCs/>
          <w:lang w:val="es-NI"/>
        </w:rPr>
        <w:t>Alert</w:t>
      </w:r>
      <w:r>
        <w:rPr>
          <w:rFonts w:cstheme="minorHAnsi"/>
          <w:lang w:val="es-NI"/>
        </w:rPr>
        <w:t xml:space="preserve"> de </w:t>
      </w:r>
      <w:proofErr w:type="spellStart"/>
      <w:r>
        <w:rPr>
          <w:rFonts w:cstheme="minorHAnsi"/>
          <w:lang w:val="es-NI"/>
        </w:rPr>
        <w:t>react-bootstrap</w:t>
      </w:r>
      <w:proofErr w:type="spellEnd"/>
      <w:r>
        <w:rPr>
          <w:rFonts w:cstheme="minorHAnsi"/>
          <w:lang w:val="es-NI"/>
        </w:rPr>
        <w:t xml:space="preserve"> en la vista donde implementará el cuadro de búsqueda.</w:t>
      </w:r>
    </w:p>
    <w:p w14:paraId="3EBCD9EB" w14:textId="77777777" w:rsidR="0077584F" w:rsidRDefault="0077584F" w:rsidP="00D516C2">
      <w:pPr>
        <w:rPr>
          <w:rFonts w:cstheme="minorHAnsi"/>
          <w:lang w:val="es-NI"/>
        </w:rPr>
      </w:pPr>
    </w:p>
    <w:p w14:paraId="617E129F" w14:textId="409FF8CA" w:rsidR="004660D6" w:rsidRDefault="004660D6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 xml:space="preserve">Importe el componente </w:t>
      </w:r>
      <w:proofErr w:type="spellStart"/>
      <w:r w:rsidRPr="00556551">
        <w:rPr>
          <w:rFonts w:cstheme="minorHAnsi"/>
          <w:b/>
          <w:bCs/>
          <w:lang w:val="es-NI"/>
        </w:rPr>
        <w:t>CuadroBusquedas</w:t>
      </w:r>
      <w:proofErr w:type="spellEnd"/>
      <w:r>
        <w:rPr>
          <w:rFonts w:cstheme="minorHAnsi"/>
          <w:lang w:val="es-NI"/>
        </w:rPr>
        <w:t xml:space="preserve"> en la vista donde lo implementará.</w:t>
      </w:r>
    </w:p>
    <w:p w14:paraId="39B25662" w14:textId="22FC64B4" w:rsidR="00556551" w:rsidRPr="00556551" w:rsidRDefault="00556551" w:rsidP="00556551">
      <w:pPr>
        <w:pStyle w:val="Prrafodelista"/>
        <w:rPr>
          <w:rFonts w:cstheme="minorHAnsi"/>
          <w:lang w:val="es-NI"/>
        </w:rPr>
      </w:pPr>
    </w:p>
    <w:p w14:paraId="3ED601A2" w14:textId="71018882" w:rsidR="00556551" w:rsidRDefault="00556551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>Dentro de la lógica de la vista, cree las siguientes variables de estado para almacenar el texto de búsqueda y las categorías filtradas:</w:t>
      </w:r>
    </w:p>
    <w:p w14:paraId="5C679FA5" w14:textId="67B1DC71" w:rsidR="00556551" w:rsidRDefault="00556551" w:rsidP="00556551">
      <w:pPr>
        <w:pStyle w:val="Prrafodelista"/>
        <w:rPr>
          <w:rFonts w:cstheme="minorHAnsi"/>
          <w:lang w:val="es-NI"/>
        </w:rPr>
      </w:pPr>
      <w:r w:rsidRPr="00556551">
        <w:rPr>
          <w:rFonts w:cstheme="minorHAnsi"/>
          <w:noProof/>
          <w:lang w:val="es-NI"/>
        </w:rPr>
        <w:drawing>
          <wp:anchor distT="0" distB="0" distL="114300" distR="114300" simplePos="0" relativeHeight="251825152" behindDoc="0" locked="0" layoutInCell="1" allowOverlap="1" wp14:anchorId="6F4903C7" wp14:editId="1B5C5FF5">
            <wp:simplePos x="0" y="0"/>
            <wp:positionH relativeFrom="margin">
              <wp:align>center</wp:align>
            </wp:positionH>
            <wp:positionV relativeFrom="paragraph">
              <wp:posOffset>211133</wp:posOffset>
            </wp:positionV>
            <wp:extent cx="4320000" cy="584484"/>
            <wp:effectExtent l="0" t="0" r="4445" b="6350"/>
            <wp:wrapTopAndBottom/>
            <wp:docPr id="1241291511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20000" cy="5844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B079FC7" w14:textId="31986DD5" w:rsidR="00556551" w:rsidRPr="00556551" w:rsidRDefault="00556551" w:rsidP="00556551">
      <w:pPr>
        <w:pStyle w:val="Prrafodelista"/>
        <w:rPr>
          <w:rFonts w:cstheme="minorHAnsi"/>
          <w:lang w:val="es-NI"/>
        </w:rPr>
      </w:pPr>
    </w:p>
    <w:p w14:paraId="75DF1A7A" w14:textId="07C31D47" w:rsidR="00556551" w:rsidRDefault="00043A63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043A63">
        <w:rPr>
          <w:rFonts w:cstheme="minorHAnsi"/>
          <w:noProof/>
          <w:lang w:val="es-NI"/>
        </w:rPr>
        <w:drawing>
          <wp:anchor distT="0" distB="0" distL="114300" distR="114300" simplePos="0" relativeHeight="251827200" behindDoc="0" locked="0" layoutInCell="1" allowOverlap="1" wp14:anchorId="5CB22A8E" wp14:editId="6346D853">
            <wp:simplePos x="0" y="0"/>
            <wp:positionH relativeFrom="margin">
              <wp:align>center</wp:align>
            </wp:positionH>
            <wp:positionV relativeFrom="paragraph">
              <wp:posOffset>450495</wp:posOffset>
            </wp:positionV>
            <wp:extent cx="2267585" cy="781050"/>
            <wp:effectExtent l="0" t="0" r="0" b="0"/>
            <wp:wrapTopAndBottom/>
            <wp:docPr id="172195964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7585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>Dentro de la lógica de la vista, defina un método para controlar el cambio de estado (texto) del cuadro de búsqueda:</w:t>
      </w:r>
    </w:p>
    <w:p w14:paraId="0819BFB4" w14:textId="7428153C" w:rsidR="00043A63" w:rsidRPr="00043A63" w:rsidRDefault="00043A63" w:rsidP="00043A63">
      <w:pPr>
        <w:jc w:val="both"/>
        <w:rPr>
          <w:rFonts w:cstheme="minorHAnsi"/>
          <w:lang w:val="es-NI"/>
        </w:rPr>
      </w:pPr>
    </w:p>
    <w:p w14:paraId="41D06781" w14:textId="09827ED5" w:rsidR="00043A63" w:rsidRDefault="00ED00BA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ED00BA">
        <w:rPr>
          <w:rFonts w:cstheme="minorHAnsi"/>
          <w:noProof/>
          <w:lang w:val="es-NI"/>
        </w:rPr>
        <w:lastRenderedPageBreak/>
        <w:drawing>
          <wp:anchor distT="0" distB="0" distL="114300" distR="114300" simplePos="0" relativeHeight="251828224" behindDoc="0" locked="0" layoutInCell="1" allowOverlap="1" wp14:anchorId="7AC09BCD" wp14:editId="1BE4226E">
            <wp:simplePos x="0" y="0"/>
            <wp:positionH relativeFrom="margin">
              <wp:align>center</wp:align>
            </wp:positionH>
            <wp:positionV relativeFrom="paragraph">
              <wp:posOffset>480950</wp:posOffset>
            </wp:positionV>
            <wp:extent cx="3600000" cy="1287492"/>
            <wp:effectExtent l="0" t="0" r="635" b="8255"/>
            <wp:wrapTopAndBottom/>
            <wp:docPr id="1841866610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874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3430">
        <w:rPr>
          <w:rFonts w:cstheme="minorHAnsi"/>
          <w:lang w:val="es-NI"/>
        </w:rPr>
        <w:t>Defina el siguiente método para la carga inicial de categorías filtradas y manejo de búsqueda de categorías por nombre o descripción:</w:t>
      </w:r>
    </w:p>
    <w:p w14:paraId="79DFE4B9" w14:textId="77777777" w:rsidR="009F3430" w:rsidRDefault="009F3430" w:rsidP="00043A63">
      <w:pPr>
        <w:rPr>
          <w:rFonts w:cstheme="minorHAnsi"/>
          <w:lang w:val="es-NI"/>
        </w:rPr>
      </w:pPr>
    </w:p>
    <w:p w14:paraId="4A25FE75" w14:textId="7F9ADAC0" w:rsidR="00ED00BA" w:rsidRPr="00ED00BA" w:rsidRDefault="00F23DEA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F23DEA">
        <w:rPr>
          <w:rFonts w:cstheme="minorHAnsi"/>
          <w:noProof/>
          <w:lang w:val="es-NI"/>
        </w:rPr>
        <w:drawing>
          <wp:anchor distT="0" distB="0" distL="114300" distR="114300" simplePos="0" relativeHeight="251829248" behindDoc="0" locked="0" layoutInCell="1" allowOverlap="1" wp14:anchorId="693F03C2" wp14:editId="1C203D80">
            <wp:simplePos x="0" y="0"/>
            <wp:positionH relativeFrom="margin">
              <wp:align>center</wp:align>
            </wp:positionH>
            <wp:positionV relativeFrom="paragraph">
              <wp:posOffset>481330</wp:posOffset>
            </wp:positionV>
            <wp:extent cx="3600000" cy="2407890"/>
            <wp:effectExtent l="0" t="0" r="635" b="0"/>
            <wp:wrapTopAndBottom/>
            <wp:docPr id="1792072499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4078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9202C">
        <w:rPr>
          <w:rFonts w:cstheme="minorHAnsi"/>
          <w:lang w:val="es-NI"/>
        </w:rPr>
        <w:t xml:space="preserve">Implemente </w:t>
      </w:r>
      <w:r>
        <w:rPr>
          <w:rFonts w:cstheme="minorHAnsi"/>
          <w:lang w:val="es-NI"/>
        </w:rPr>
        <w:t xml:space="preserve">el cuadro de búsqueda y una alerta en caso de no </w:t>
      </w:r>
      <w:proofErr w:type="spellStart"/>
      <w:r>
        <w:rPr>
          <w:rFonts w:cstheme="minorHAnsi"/>
          <w:lang w:val="es-NI"/>
        </w:rPr>
        <w:t>encotrar</w:t>
      </w:r>
      <w:proofErr w:type="spellEnd"/>
      <w:r>
        <w:rPr>
          <w:rFonts w:cstheme="minorHAnsi"/>
          <w:lang w:val="es-NI"/>
        </w:rPr>
        <w:t xml:space="preserve"> resultados, debajo de la línea horizontal </w:t>
      </w:r>
    </w:p>
    <w:p w14:paraId="1A9E9C5D" w14:textId="77777777" w:rsidR="009F3430" w:rsidRDefault="009F3430" w:rsidP="00043A63">
      <w:pPr>
        <w:rPr>
          <w:rFonts w:cstheme="minorHAnsi"/>
          <w:lang w:val="es-NI"/>
        </w:rPr>
      </w:pPr>
    </w:p>
    <w:p w14:paraId="31801154" w14:textId="47FEE147" w:rsidR="00F23DEA" w:rsidRPr="00F23DEA" w:rsidRDefault="00F23DEA">
      <w:pPr>
        <w:pStyle w:val="Prrafodelista"/>
        <w:numPr>
          <w:ilvl w:val="0"/>
          <w:numId w:val="3"/>
        </w:numPr>
        <w:jc w:val="both"/>
        <w:rPr>
          <w:rFonts w:cstheme="minorHAnsi"/>
          <w:lang w:val="es-NI"/>
        </w:rPr>
      </w:pPr>
      <w:r w:rsidRPr="00F23DEA">
        <w:rPr>
          <w:rFonts w:cstheme="minorHAnsi"/>
          <w:noProof/>
          <w:lang w:val="es-NI"/>
        </w:rPr>
        <w:drawing>
          <wp:anchor distT="0" distB="0" distL="114300" distR="114300" simplePos="0" relativeHeight="251830272" behindDoc="0" locked="0" layoutInCell="1" allowOverlap="1" wp14:anchorId="3ABB1247" wp14:editId="4A6191B9">
            <wp:simplePos x="0" y="0"/>
            <wp:positionH relativeFrom="margin">
              <wp:align>center</wp:align>
            </wp:positionH>
            <wp:positionV relativeFrom="paragraph">
              <wp:posOffset>635000</wp:posOffset>
            </wp:positionV>
            <wp:extent cx="3600000" cy="2130762"/>
            <wp:effectExtent l="0" t="0" r="635" b="3175"/>
            <wp:wrapTopAndBottom/>
            <wp:docPr id="918718989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21307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 xml:space="preserve">Asegúrese de implementar el objeto </w:t>
      </w:r>
      <w:proofErr w:type="spellStart"/>
      <w:r w:rsidRPr="00F23DEA">
        <w:rPr>
          <w:rFonts w:cstheme="minorHAnsi"/>
          <w:b/>
          <w:bCs/>
          <w:lang w:val="es-NI"/>
        </w:rPr>
        <w:t>CategoriasFiltradas</w:t>
      </w:r>
      <w:proofErr w:type="spellEnd"/>
      <w:r>
        <w:rPr>
          <w:rFonts w:cstheme="minorHAnsi"/>
          <w:lang w:val="es-NI"/>
        </w:rPr>
        <w:t xml:space="preserve"> al momento de validar visualización y la carga de los datos pasados tanto a la tabla como a las tarjetas</w:t>
      </w:r>
      <w:r w:rsidR="00AE1344">
        <w:rPr>
          <w:rFonts w:cstheme="minorHAnsi"/>
          <w:lang w:val="es-NI"/>
        </w:rPr>
        <w:t xml:space="preserve"> de las </w:t>
      </w:r>
      <w:proofErr w:type="spellStart"/>
      <w:r w:rsidR="00AE1344">
        <w:rPr>
          <w:rFonts w:cstheme="minorHAnsi"/>
          <w:lang w:val="es-NI"/>
        </w:rPr>
        <w:t>categorás</w:t>
      </w:r>
      <w:proofErr w:type="spellEnd"/>
      <w:r>
        <w:rPr>
          <w:rFonts w:cstheme="minorHAnsi"/>
          <w:lang w:val="es-NI"/>
        </w:rPr>
        <w:t>.</w:t>
      </w:r>
    </w:p>
    <w:p w14:paraId="47AB1CD7" w14:textId="77903C15" w:rsidR="00ED00BA" w:rsidRDefault="00ED00BA" w:rsidP="00043A63">
      <w:pPr>
        <w:rPr>
          <w:rFonts w:cstheme="minorHAnsi"/>
          <w:lang w:val="es-NI"/>
        </w:rPr>
      </w:pPr>
    </w:p>
    <w:p w14:paraId="2FF46CC3" w14:textId="59A1B510" w:rsidR="00B677AC" w:rsidRPr="00177831" w:rsidRDefault="00B677AC" w:rsidP="00B677AC">
      <w:pPr>
        <w:shd w:val="clear" w:color="auto" w:fill="29C7FF"/>
        <w:rPr>
          <w:rFonts w:cstheme="minorHAnsi"/>
          <w:b/>
          <w:bCs/>
        </w:rPr>
      </w:pPr>
      <w:r>
        <w:rPr>
          <w:rFonts w:cstheme="minorHAnsi"/>
          <w:b/>
          <w:bCs/>
        </w:rPr>
        <w:lastRenderedPageBreak/>
        <w:t>Paginación de registros</w:t>
      </w:r>
    </w:p>
    <w:p w14:paraId="35B8FEF1" w14:textId="47731093" w:rsidR="00F23DEA" w:rsidRPr="00F23DEA" w:rsidRDefault="00F23DEA" w:rsidP="00F23DEA">
      <w:pPr>
        <w:rPr>
          <w:rFonts w:cstheme="minorHAnsi"/>
          <w:lang w:val="es-NI"/>
        </w:rPr>
      </w:pPr>
    </w:p>
    <w:p w14:paraId="2932290C" w14:textId="03FD15CF" w:rsidR="00ED00BA" w:rsidRPr="00B677AC" w:rsidRDefault="00B677AC">
      <w:pPr>
        <w:pStyle w:val="Prrafodelista"/>
        <w:numPr>
          <w:ilvl w:val="0"/>
          <w:numId w:val="5"/>
        </w:numPr>
        <w:jc w:val="both"/>
        <w:rPr>
          <w:rFonts w:cstheme="minorHAnsi"/>
          <w:lang w:val="es-NI"/>
        </w:rPr>
      </w:pPr>
      <w:r w:rsidRPr="00B677AC">
        <w:rPr>
          <w:rFonts w:cstheme="minorHAnsi"/>
          <w:noProof/>
          <w:lang w:val="es-NI"/>
        </w:rPr>
        <w:drawing>
          <wp:anchor distT="0" distB="0" distL="114300" distR="114300" simplePos="0" relativeHeight="251831296" behindDoc="0" locked="0" layoutInCell="1" allowOverlap="1" wp14:anchorId="16AD9B0E" wp14:editId="4888AF41">
            <wp:simplePos x="0" y="0"/>
            <wp:positionH relativeFrom="margin">
              <wp:align>center</wp:align>
            </wp:positionH>
            <wp:positionV relativeFrom="paragraph">
              <wp:posOffset>643534</wp:posOffset>
            </wp:positionV>
            <wp:extent cx="2159635" cy="1717040"/>
            <wp:effectExtent l="0" t="0" r="0" b="0"/>
            <wp:wrapTopAndBottom/>
            <wp:docPr id="1687471055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59635" cy="171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677AC">
        <w:rPr>
          <w:rFonts w:cstheme="minorHAnsi"/>
          <w:lang w:val="es-NI"/>
        </w:rPr>
        <w:t xml:space="preserve">Dentro de la carpeta </w:t>
      </w:r>
      <w:proofErr w:type="spellStart"/>
      <w:r w:rsidRPr="00B677AC">
        <w:rPr>
          <w:rFonts w:cstheme="minorHAnsi"/>
          <w:b/>
          <w:bCs/>
          <w:lang w:val="es-NI"/>
        </w:rPr>
        <w:t>components</w:t>
      </w:r>
      <w:proofErr w:type="spellEnd"/>
      <w:r w:rsidRPr="00B677AC">
        <w:rPr>
          <w:rFonts w:cstheme="minorHAnsi"/>
          <w:lang w:val="es-NI"/>
        </w:rPr>
        <w:t xml:space="preserve"> defina una carpeta llamada </w:t>
      </w:r>
      <w:r w:rsidRPr="00B677AC">
        <w:rPr>
          <w:rFonts w:cstheme="minorHAnsi"/>
          <w:b/>
          <w:bCs/>
          <w:lang w:val="es-NI"/>
        </w:rPr>
        <w:t>ordenamiento</w:t>
      </w:r>
      <w:r w:rsidRPr="00B677AC">
        <w:rPr>
          <w:rFonts w:cstheme="minorHAnsi"/>
          <w:lang w:val="es-NI"/>
        </w:rPr>
        <w:t xml:space="preserve"> y dentro de esta cree el archivo </w:t>
      </w:r>
      <w:proofErr w:type="spellStart"/>
      <w:r w:rsidRPr="00B677AC">
        <w:rPr>
          <w:rFonts w:cstheme="minorHAnsi"/>
          <w:b/>
          <w:bCs/>
          <w:lang w:val="es-NI"/>
        </w:rPr>
        <w:t>Paginacion.jsx</w:t>
      </w:r>
      <w:proofErr w:type="spellEnd"/>
      <w:r w:rsidRPr="00B677AC">
        <w:rPr>
          <w:rFonts w:cstheme="minorHAnsi"/>
          <w:lang w:val="es-NI"/>
        </w:rPr>
        <w:t>, definiendo el siguiente componente:</w:t>
      </w:r>
    </w:p>
    <w:p w14:paraId="5A8BB523" w14:textId="70764334" w:rsidR="00B677AC" w:rsidRDefault="00B677AC" w:rsidP="00043A63">
      <w:pPr>
        <w:rPr>
          <w:rFonts w:cstheme="minorHAnsi"/>
          <w:lang w:val="es-NI"/>
        </w:rPr>
      </w:pPr>
    </w:p>
    <w:p w14:paraId="1D22198B" w14:textId="0F7A47A8" w:rsidR="00B677AC" w:rsidRPr="00B677AC" w:rsidRDefault="00FC45F8">
      <w:pPr>
        <w:pStyle w:val="Prrafodelista"/>
        <w:numPr>
          <w:ilvl w:val="0"/>
          <w:numId w:val="5"/>
        </w:numPr>
        <w:jc w:val="both"/>
        <w:rPr>
          <w:rFonts w:cstheme="minorHAnsi"/>
          <w:lang w:val="es-NI"/>
        </w:rPr>
      </w:pPr>
      <w:r w:rsidRPr="00FC45F8">
        <w:rPr>
          <w:rFonts w:cstheme="minorHAnsi"/>
          <w:noProof/>
          <w:lang w:val="es-NI"/>
        </w:rPr>
        <w:drawing>
          <wp:anchor distT="0" distB="0" distL="114300" distR="114300" simplePos="0" relativeHeight="251832320" behindDoc="0" locked="0" layoutInCell="1" allowOverlap="1" wp14:anchorId="05CA20DE" wp14:editId="78017AD4">
            <wp:simplePos x="0" y="0"/>
            <wp:positionH relativeFrom="margin">
              <wp:align>center</wp:align>
            </wp:positionH>
            <wp:positionV relativeFrom="paragraph">
              <wp:posOffset>306966</wp:posOffset>
            </wp:positionV>
            <wp:extent cx="3780000" cy="4804803"/>
            <wp:effectExtent l="0" t="0" r="0" b="0"/>
            <wp:wrapTopAndBottom/>
            <wp:docPr id="152853160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80000" cy="48048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77AC">
        <w:rPr>
          <w:rFonts w:cstheme="minorHAnsi"/>
          <w:lang w:val="es-NI"/>
        </w:rPr>
        <w:t>Dentro de la lógica del componente defina las siguientes funciones:</w:t>
      </w:r>
    </w:p>
    <w:p w14:paraId="6809E915" w14:textId="5BCD220F" w:rsidR="00B677AC" w:rsidRDefault="006F5CF9">
      <w:pPr>
        <w:pStyle w:val="Prrafodelista"/>
        <w:numPr>
          <w:ilvl w:val="0"/>
          <w:numId w:val="5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lastRenderedPageBreak/>
        <w:t>Dentro del retorno del componente defina los siguientes elementos:</w:t>
      </w:r>
    </w:p>
    <w:p w14:paraId="365B8684" w14:textId="44A1D522" w:rsidR="00FC45F8" w:rsidRPr="00FC45F8" w:rsidRDefault="00FC45F8" w:rsidP="00FC45F8">
      <w:pPr>
        <w:rPr>
          <w:rFonts w:cstheme="minorHAnsi"/>
          <w:lang w:val="es-NI"/>
        </w:rPr>
      </w:pPr>
    </w:p>
    <w:p w14:paraId="65B9378E" w14:textId="2968BED3" w:rsidR="00567531" w:rsidRDefault="001B038B">
      <w:pPr>
        <w:pStyle w:val="Prrafodelista"/>
        <w:numPr>
          <w:ilvl w:val="0"/>
          <w:numId w:val="5"/>
        </w:numPr>
        <w:jc w:val="both"/>
        <w:rPr>
          <w:rFonts w:cstheme="minorHAnsi"/>
          <w:lang w:val="es-NI"/>
        </w:rPr>
      </w:pPr>
      <w:r w:rsidRPr="001B038B">
        <w:rPr>
          <w:rFonts w:cstheme="minorHAnsi"/>
          <w:noProof/>
          <w:lang w:val="es-NI"/>
        </w:rPr>
        <w:drawing>
          <wp:anchor distT="0" distB="0" distL="114300" distR="114300" simplePos="0" relativeHeight="251833344" behindDoc="0" locked="0" layoutInCell="1" allowOverlap="1" wp14:anchorId="139E08FB" wp14:editId="0FF73CFC">
            <wp:simplePos x="0" y="0"/>
            <wp:positionH relativeFrom="margin">
              <wp:align>center</wp:align>
            </wp:positionH>
            <wp:positionV relativeFrom="paragraph">
              <wp:posOffset>-1039</wp:posOffset>
            </wp:positionV>
            <wp:extent cx="3600000" cy="4839104"/>
            <wp:effectExtent l="0" t="0" r="635" b="0"/>
            <wp:wrapTopAndBottom/>
            <wp:docPr id="167578181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483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67531">
        <w:rPr>
          <w:rFonts w:cstheme="minorHAnsi"/>
          <w:lang w:val="es-NI"/>
        </w:rPr>
        <w:t xml:space="preserve">Importe el componente </w:t>
      </w:r>
      <w:proofErr w:type="spellStart"/>
      <w:r w:rsidR="00567531">
        <w:rPr>
          <w:rFonts w:cstheme="minorHAnsi"/>
          <w:b/>
          <w:bCs/>
          <w:lang w:val="es-NI"/>
        </w:rPr>
        <w:t>Paginacion</w:t>
      </w:r>
      <w:proofErr w:type="spellEnd"/>
      <w:r w:rsidR="00567531">
        <w:rPr>
          <w:rFonts w:cstheme="minorHAnsi"/>
          <w:lang w:val="es-NI"/>
        </w:rPr>
        <w:t xml:space="preserve"> en la vista donde lo implementará.</w:t>
      </w:r>
    </w:p>
    <w:p w14:paraId="0FDAE16F" w14:textId="77777777" w:rsidR="00ED00BA" w:rsidRDefault="00ED00BA" w:rsidP="00043A63">
      <w:pPr>
        <w:rPr>
          <w:rFonts w:cstheme="minorHAnsi"/>
          <w:lang w:val="es-NI"/>
        </w:rPr>
      </w:pPr>
    </w:p>
    <w:p w14:paraId="37D6A640" w14:textId="2F7E62B7" w:rsidR="00ED00BA" w:rsidRDefault="00091AD3">
      <w:pPr>
        <w:pStyle w:val="Prrafodelista"/>
        <w:numPr>
          <w:ilvl w:val="0"/>
          <w:numId w:val="5"/>
        </w:numPr>
        <w:jc w:val="both"/>
        <w:rPr>
          <w:rFonts w:cstheme="minorHAnsi"/>
          <w:lang w:val="es-NI"/>
        </w:rPr>
      </w:pPr>
      <w:r w:rsidRPr="00091AD3">
        <w:rPr>
          <w:rFonts w:cstheme="minorHAnsi"/>
          <w:noProof/>
          <w:lang w:val="es-NI"/>
        </w:rPr>
        <w:drawing>
          <wp:anchor distT="0" distB="0" distL="114300" distR="114300" simplePos="0" relativeHeight="251834368" behindDoc="0" locked="0" layoutInCell="1" allowOverlap="1" wp14:anchorId="51DB50B0" wp14:editId="326D761A">
            <wp:simplePos x="0" y="0"/>
            <wp:positionH relativeFrom="margin">
              <wp:align>center</wp:align>
            </wp:positionH>
            <wp:positionV relativeFrom="paragraph">
              <wp:posOffset>437196</wp:posOffset>
            </wp:positionV>
            <wp:extent cx="3600000" cy="537271"/>
            <wp:effectExtent l="0" t="0" r="635" b="0"/>
            <wp:wrapTopAndBottom/>
            <wp:docPr id="438698032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5372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>En la lógica de la vista a implementar el componente, defina las siguientes variables de estado:</w:t>
      </w:r>
    </w:p>
    <w:p w14:paraId="72F7AD70" w14:textId="0B191DBF" w:rsidR="00091AD3" w:rsidRDefault="00091AD3" w:rsidP="00043A63">
      <w:pPr>
        <w:rPr>
          <w:rFonts w:cstheme="minorHAnsi"/>
          <w:lang w:val="es-NI"/>
        </w:rPr>
      </w:pPr>
    </w:p>
    <w:p w14:paraId="65B34C2C" w14:textId="1C171D50" w:rsidR="00091AD3" w:rsidRPr="00091AD3" w:rsidRDefault="00DC30C8">
      <w:pPr>
        <w:pStyle w:val="Prrafodelista"/>
        <w:numPr>
          <w:ilvl w:val="0"/>
          <w:numId w:val="5"/>
        </w:numPr>
        <w:jc w:val="both"/>
        <w:rPr>
          <w:rFonts w:cstheme="minorHAnsi"/>
          <w:lang w:val="es-NI"/>
        </w:rPr>
      </w:pPr>
      <w:r w:rsidRPr="00DC30C8">
        <w:rPr>
          <w:rFonts w:cstheme="minorHAnsi"/>
          <w:noProof/>
          <w:lang w:val="es-NI"/>
        </w:rPr>
        <w:drawing>
          <wp:anchor distT="0" distB="0" distL="114300" distR="114300" simplePos="0" relativeHeight="251835392" behindDoc="0" locked="0" layoutInCell="1" allowOverlap="1" wp14:anchorId="4EF2AB07" wp14:editId="0F67F4DC">
            <wp:simplePos x="0" y="0"/>
            <wp:positionH relativeFrom="margin">
              <wp:align>center</wp:align>
            </wp:positionH>
            <wp:positionV relativeFrom="paragraph">
              <wp:posOffset>456492</wp:posOffset>
            </wp:positionV>
            <wp:extent cx="3600000" cy="716090"/>
            <wp:effectExtent l="0" t="0" r="635" b="8255"/>
            <wp:wrapTopAndBottom/>
            <wp:docPr id="1366669652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71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cstheme="minorHAnsi"/>
          <w:lang w:val="es-NI"/>
        </w:rPr>
        <w:t>Dentro de la lógica de la vista defina la función para el cálculo de las páginas a mostrar.</w:t>
      </w:r>
    </w:p>
    <w:p w14:paraId="4E98144B" w14:textId="584CD732" w:rsidR="00DC30C8" w:rsidRDefault="0030344D">
      <w:pPr>
        <w:pStyle w:val="Prrafodelista"/>
        <w:numPr>
          <w:ilvl w:val="0"/>
          <w:numId w:val="5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lastRenderedPageBreak/>
        <w:t>Implemente el componente de paginación a la par de los modales.</w:t>
      </w:r>
    </w:p>
    <w:p w14:paraId="731A1640" w14:textId="77777777" w:rsidR="0030344D" w:rsidRDefault="0030344D" w:rsidP="00DC30C8">
      <w:pPr>
        <w:rPr>
          <w:rFonts w:cstheme="minorHAnsi"/>
          <w:lang w:val="es-NI"/>
        </w:rPr>
      </w:pPr>
    </w:p>
    <w:p w14:paraId="3CB899A6" w14:textId="1AF309A5" w:rsidR="007B382D" w:rsidRPr="007B382D" w:rsidRDefault="007B382D" w:rsidP="00BE0114">
      <w:pPr>
        <w:pStyle w:val="Prrafodelista"/>
        <w:numPr>
          <w:ilvl w:val="0"/>
          <w:numId w:val="5"/>
        </w:numPr>
        <w:jc w:val="both"/>
        <w:rPr>
          <w:rFonts w:cstheme="minorHAnsi"/>
          <w:lang w:val="es-NI"/>
        </w:rPr>
      </w:pPr>
      <w:r w:rsidRPr="007B382D">
        <w:rPr>
          <w:rFonts w:cstheme="minorHAnsi"/>
          <w:lang w:val="es-NI"/>
        </w:rPr>
        <w:drawing>
          <wp:anchor distT="0" distB="0" distL="114300" distR="114300" simplePos="0" relativeHeight="251836416" behindDoc="0" locked="0" layoutInCell="1" allowOverlap="1" wp14:anchorId="516C2447" wp14:editId="4E71DFB8">
            <wp:simplePos x="0" y="0"/>
            <wp:positionH relativeFrom="margin">
              <wp:align>center</wp:align>
            </wp:positionH>
            <wp:positionV relativeFrom="paragraph">
              <wp:posOffset>-1039</wp:posOffset>
            </wp:positionV>
            <wp:extent cx="3600000" cy="1239104"/>
            <wp:effectExtent l="0" t="0" r="635" b="0"/>
            <wp:wrapTopAndBottom/>
            <wp:docPr id="746583072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391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E0114">
        <w:rPr>
          <w:rFonts w:cstheme="minorHAnsi"/>
          <w:lang w:val="es-NI"/>
        </w:rPr>
        <w:t xml:space="preserve">Finalmente, asegúrese de usar la variable </w:t>
      </w:r>
      <w:proofErr w:type="spellStart"/>
      <w:r w:rsidR="00BE0114" w:rsidRPr="00BE0114">
        <w:rPr>
          <w:rFonts w:cstheme="minorHAnsi"/>
          <w:b/>
          <w:bCs/>
          <w:lang w:val="es-NI"/>
        </w:rPr>
        <w:t>CategoriasPaginadas</w:t>
      </w:r>
      <w:proofErr w:type="spellEnd"/>
      <w:r w:rsidR="00BE0114">
        <w:rPr>
          <w:rFonts w:cstheme="minorHAnsi"/>
          <w:lang w:val="es-NI"/>
        </w:rPr>
        <w:t xml:space="preserve"> en vez de </w:t>
      </w:r>
      <w:proofErr w:type="spellStart"/>
      <w:r w:rsidR="00BE0114">
        <w:rPr>
          <w:rFonts w:cstheme="minorHAnsi"/>
          <w:lang w:val="es-NI"/>
        </w:rPr>
        <w:t>CategoriasFiltradas</w:t>
      </w:r>
      <w:proofErr w:type="spellEnd"/>
      <w:r w:rsidR="00BE0114">
        <w:rPr>
          <w:rFonts w:cstheme="minorHAnsi"/>
          <w:lang w:val="es-NI"/>
        </w:rPr>
        <w:t xml:space="preserve"> al pasarle las </w:t>
      </w:r>
      <w:proofErr w:type="spellStart"/>
      <w:r w:rsidR="00BE0114">
        <w:rPr>
          <w:rFonts w:cstheme="minorHAnsi"/>
          <w:lang w:val="es-NI"/>
        </w:rPr>
        <w:t>categorias</w:t>
      </w:r>
      <w:proofErr w:type="spellEnd"/>
      <w:r w:rsidR="00BE0114">
        <w:rPr>
          <w:rFonts w:cstheme="minorHAnsi"/>
          <w:lang w:val="es-NI"/>
        </w:rPr>
        <w:t xml:space="preserve"> a la tabla o las tarjetas.</w:t>
      </w:r>
    </w:p>
    <w:p w14:paraId="54E71DF5" w14:textId="77777777" w:rsidR="0030344D" w:rsidRPr="00DC30C8" w:rsidRDefault="0030344D" w:rsidP="00DC30C8">
      <w:pPr>
        <w:rPr>
          <w:rFonts w:cstheme="minorHAnsi"/>
          <w:lang w:val="es-NI"/>
        </w:rPr>
      </w:pPr>
    </w:p>
    <w:p w14:paraId="713BE537" w14:textId="77777777" w:rsidR="00ED00BA" w:rsidRDefault="00ED00BA" w:rsidP="00043A63">
      <w:pPr>
        <w:rPr>
          <w:rFonts w:cstheme="minorHAnsi"/>
          <w:lang w:val="es-NI"/>
        </w:rPr>
      </w:pPr>
    </w:p>
    <w:p w14:paraId="112051F7" w14:textId="45AA2568" w:rsidR="00ED00BA" w:rsidRDefault="00644499" w:rsidP="00644499">
      <w:pPr>
        <w:pStyle w:val="Prrafodelista"/>
        <w:numPr>
          <w:ilvl w:val="0"/>
          <w:numId w:val="5"/>
        </w:numPr>
        <w:jc w:val="both"/>
        <w:rPr>
          <w:rFonts w:cstheme="minorHAnsi"/>
          <w:lang w:val="es-NI"/>
        </w:rPr>
      </w:pPr>
      <w:r>
        <w:rPr>
          <w:rFonts w:cstheme="minorHAnsi"/>
          <w:lang w:val="es-NI"/>
        </w:rPr>
        <w:t>Al finalizar se debe observar tanto el cuadro de búsqueda como la paginación:</w:t>
      </w:r>
    </w:p>
    <w:p w14:paraId="15D87C96" w14:textId="77777777" w:rsidR="00644499" w:rsidRDefault="00644499" w:rsidP="00043A63">
      <w:pPr>
        <w:rPr>
          <w:rFonts w:cstheme="minorHAnsi"/>
          <w:lang w:val="es-NI"/>
        </w:rPr>
      </w:pPr>
    </w:p>
    <w:p w14:paraId="2F6BC269" w14:textId="7AA31E68" w:rsidR="00644499" w:rsidRDefault="00644499" w:rsidP="00043A63">
      <w:pPr>
        <w:rPr>
          <w:rFonts w:cstheme="minorHAnsi"/>
          <w:lang w:val="es-NI"/>
        </w:rPr>
      </w:pPr>
      <w:r w:rsidRPr="00644499">
        <w:rPr>
          <w:rFonts w:cstheme="minorHAnsi"/>
          <w:lang w:val="es-NI"/>
        </w:rPr>
        <w:drawing>
          <wp:anchor distT="0" distB="0" distL="114300" distR="114300" simplePos="0" relativeHeight="251837440" behindDoc="0" locked="0" layoutInCell="1" allowOverlap="1" wp14:anchorId="5ED28666" wp14:editId="0A794253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5400000" cy="2516090"/>
            <wp:effectExtent l="0" t="0" r="0" b="0"/>
            <wp:wrapTopAndBottom/>
            <wp:docPr id="1450538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053832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25160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D85D3E2" w14:textId="77777777" w:rsidR="00ED00BA" w:rsidRDefault="00ED00BA" w:rsidP="00043A63">
      <w:pPr>
        <w:rPr>
          <w:rFonts w:cstheme="minorHAnsi"/>
          <w:lang w:val="es-NI"/>
        </w:rPr>
      </w:pPr>
    </w:p>
    <w:p w14:paraId="4BB83F96" w14:textId="77777777" w:rsidR="00ED00BA" w:rsidRDefault="00ED00BA" w:rsidP="00043A63">
      <w:pPr>
        <w:rPr>
          <w:rFonts w:cstheme="minorHAnsi"/>
          <w:lang w:val="es-NI"/>
        </w:rPr>
      </w:pPr>
    </w:p>
    <w:p w14:paraId="2F2C39B8" w14:textId="77777777" w:rsidR="00ED00BA" w:rsidRDefault="00ED00BA" w:rsidP="00043A63">
      <w:pPr>
        <w:rPr>
          <w:rFonts w:cstheme="minorHAnsi"/>
          <w:lang w:val="es-NI"/>
        </w:rPr>
      </w:pPr>
    </w:p>
    <w:p w14:paraId="2C536EC9" w14:textId="77777777" w:rsidR="00ED00BA" w:rsidRDefault="00ED00BA" w:rsidP="00043A63">
      <w:pPr>
        <w:rPr>
          <w:rFonts w:cstheme="minorHAnsi"/>
          <w:lang w:val="es-NI"/>
        </w:rPr>
      </w:pPr>
    </w:p>
    <w:p w14:paraId="52513F98" w14:textId="77777777" w:rsidR="00ED00BA" w:rsidRDefault="00ED00BA" w:rsidP="00043A63">
      <w:pPr>
        <w:rPr>
          <w:rFonts w:cstheme="minorHAnsi"/>
          <w:lang w:val="es-NI"/>
        </w:rPr>
      </w:pPr>
    </w:p>
    <w:p w14:paraId="5F22C5E5" w14:textId="77777777" w:rsidR="00ED00BA" w:rsidRDefault="00ED00BA" w:rsidP="00043A63">
      <w:pPr>
        <w:rPr>
          <w:rFonts w:cstheme="minorHAnsi"/>
          <w:lang w:val="es-NI"/>
        </w:rPr>
      </w:pPr>
    </w:p>
    <w:p w14:paraId="57F3A6AD" w14:textId="77777777" w:rsidR="00ED00BA" w:rsidRDefault="00ED00BA" w:rsidP="00043A63">
      <w:pPr>
        <w:rPr>
          <w:rFonts w:cstheme="minorHAnsi"/>
          <w:lang w:val="es-NI"/>
        </w:rPr>
      </w:pPr>
    </w:p>
    <w:p w14:paraId="048AA975" w14:textId="77777777" w:rsidR="00ED00BA" w:rsidRPr="00043A63" w:rsidRDefault="00ED00BA" w:rsidP="00043A63">
      <w:pPr>
        <w:rPr>
          <w:rFonts w:cstheme="minorHAnsi"/>
          <w:lang w:val="es-NI"/>
        </w:rPr>
      </w:pPr>
    </w:p>
    <w:p w14:paraId="2D5ED42F" w14:textId="059E0D2D" w:rsidR="00D516C2" w:rsidRDefault="00D516C2" w:rsidP="00D516C2">
      <w:pPr>
        <w:rPr>
          <w:rFonts w:cstheme="minorHAnsi"/>
          <w:lang w:val="es-NI"/>
        </w:rPr>
      </w:pPr>
    </w:p>
    <w:p w14:paraId="5F22D0B1" w14:textId="27468A0A" w:rsidR="00556551" w:rsidRPr="00556551" w:rsidRDefault="00556551" w:rsidP="00556551">
      <w:pPr>
        <w:rPr>
          <w:rFonts w:cstheme="minorHAnsi"/>
          <w:lang w:val="es-NI"/>
        </w:rPr>
      </w:pPr>
    </w:p>
    <w:p w14:paraId="77DC7467" w14:textId="77777777" w:rsidR="00556551" w:rsidRPr="00D516C2" w:rsidRDefault="00556551" w:rsidP="00D516C2">
      <w:pPr>
        <w:rPr>
          <w:rFonts w:cstheme="minorHAnsi"/>
          <w:lang w:val="es-NI"/>
        </w:rPr>
      </w:pPr>
    </w:p>
    <w:p w14:paraId="3DDD811E" w14:textId="1998AA1F" w:rsidR="00B5766B" w:rsidRPr="00BD4D97" w:rsidRDefault="00B5766B">
      <w:pPr>
        <w:rPr>
          <w:rFonts w:cstheme="minorHAnsi"/>
          <w:lang w:val="es-NI"/>
        </w:rPr>
      </w:pPr>
      <w:r w:rsidRPr="00BD4D97">
        <w:rPr>
          <w:rFonts w:cstheme="minorHAnsi"/>
          <w:lang w:val="es-NI"/>
        </w:rPr>
        <w:br w:type="page"/>
      </w:r>
    </w:p>
    <w:p w14:paraId="7C6B3609" w14:textId="31435288" w:rsidR="002D2761" w:rsidRPr="00BD4D97" w:rsidRDefault="002D2761" w:rsidP="00B5766B">
      <w:pPr>
        <w:pStyle w:val="Prrafodelista"/>
        <w:spacing w:line="276" w:lineRule="auto"/>
        <w:jc w:val="both"/>
        <w:rPr>
          <w:rFonts w:cstheme="minorHAnsi"/>
          <w:lang w:val="es-NI"/>
        </w:rPr>
      </w:pPr>
    </w:p>
    <w:p w14:paraId="27D31A36" w14:textId="3C521A2D" w:rsidR="001145D7" w:rsidRPr="00BD4D97" w:rsidRDefault="00831618" w:rsidP="00BF475D">
      <w:pPr>
        <w:jc w:val="both"/>
        <w:rPr>
          <w:lang w:val="es-NI"/>
        </w:rPr>
      </w:pPr>
      <w:r w:rsidRPr="005E75B9">
        <w:rPr>
          <w:rFonts w:cstheme="minorHAnsi"/>
          <w:noProof/>
          <w:szCs w:val="28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7DBC3D6B" wp14:editId="3C62C040">
                <wp:simplePos x="0" y="0"/>
                <wp:positionH relativeFrom="margin">
                  <wp:align>left</wp:align>
                </wp:positionH>
                <wp:positionV relativeFrom="paragraph">
                  <wp:posOffset>133</wp:posOffset>
                </wp:positionV>
                <wp:extent cx="5596890" cy="342900"/>
                <wp:effectExtent l="0" t="0" r="22860" b="19050"/>
                <wp:wrapTopAndBottom/>
                <wp:docPr id="1663261382" name="Grupo 166326138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596890" cy="342900"/>
                          <a:chOff x="0" y="0"/>
                          <a:chExt cx="5822830" cy="364212"/>
                        </a:xfrm>
                      </wpg:grpSpPr>
                      <wps:wsp>
                        <wps:cNvPr id="235328762" name="Rectángulo 235328762"/>
                        <wps:cNvSpPr/>
                        <wps:spPr>
                          <a:xfrm>
                            <a:off x="0" y="0"/>
                            <a:ext cx="5822830" cy="362309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69A03180" w14:textId="2D1FAEAB" w:rsidR="00831618" w:rsidRPr="000C405C" w:rsidRDefault="00831618" w:rsidP="00831618">
                              <w:pPr>
                                <w:rPr>
                                  <w:b/>
                                  <w:bCs/>
                                  <w:color w:val="555A3C" w:themeColor="accent3" w:themeShade="80"/>
                                  <w:lang w:val="es-NI"/>
                                </w:rPr>
                              </w:pPr>
                              <w:r w:rsidRPr="000C405C">
                                <w:rPr>
                                  <w:b/>
                                  <w:bCs/>
                                  <w:color w:val="555A3C" w:themeColor="accent3" w:themeShade="80"/>
                                  <w:szCs w:val="28"/>
                                  <w:lang w:val="es-NI"/>
                                </w:rPr>
                                <w:t>Actividades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78076327" name="Rectángulo 1178076327"/>
                        <wps:cNvSpPr/>
                        <wps:spPr>
                          <a:xfrm>
                            <a:off x="0" y="321012"/>
                            <a:ext cx="5822315" cy="432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lumMod val="75000"/>
                            </a:schemeClr>
                          </a:solidFill>
                          <a:ln>
                            <a:solidFill>
                              <a:srgbClr val="00B050"/>
                            </a:solidFill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4197FB8D" w14:textId="77777777" w:rsidR="00831618" w:rsidRPr="00A5140E" w:rsidRDefault="00831618" w:rsidP="00831618"/>
                          </w:txbxContent>
                        </wps:txbx>
                        <wps:bodyPr rot="0" spcFirstLastPara="0" vertOverflow="overflow" horzOverflow="overflow" vert="horz" wrap="square" lIns="90000" tIns="0" rIns="0" bIns="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DBC3D6B" id="Grupo 1663261382" o:spid="_x0000_s1029" style="position:absolute;left:0;text-align:left;margin-left:0;margin-top:0;width:440.7pt;height:27pt;z-index:251823104;mso-position-horizontal:left;mso-position-horizontal-relative:margin;mso-width-relative:margin;mso-height-relative:margin" coordsize="58228,36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">
                <v:rect id="Rectángulo 235328762" o:spid="_x0000_s1030" style="position:absolute;width:58228;height:362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" filled="f" strokecolor="#00b050" strokeweight="1pt">
                  <v:textbox inset="2.5mm,0,0,0">
                    <w:txbxContent>
                      <w:p w14:paraId="69A03180" w14:textId="2D1FAEAB" w:rsidR="00831618" w:rsidRPr="000C405C" w:rsidRDefault="00831618" w:rsidP="00831618">
                        <w:pPr>
                          <w:rPr>
                            <w:b/>
                            <w:bCs/>
                            <w:color w:val="555A3C" w:themeColor="accent3" w:themeShade="80"/>
                            <w:lang w:val="es-NI"/>
                          </w:rPr>
                        </w:pPr>
                        <w:r w:rsidRPr="000C405C">
                          <w:rPr>
                            <w:b/>
                            <w:bCs/>
                            <w:color w:val="555A3C" w:themeColor="accent3" w:themeShade="80"/>
                            <w:szCs w:val="28"/>
                            <w:lang w:val="es-NI"/>
                          </w:rPr>
                          <w:t>Actividades</w:t>
                        </w:r>
                      </w:p>
                    </w:txbxContent>
                  </v:textbox>
                </v:rect>
                <v:rect id="Rectángulo 1178076327" o:spid="_x0000_s1031" style="position:absolute;top:3210;width:58223;height:43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" fillcolor="#bfbfbf [2412]" strokecolor="#00b050" strokeweight="1pt">
                  <v:textbox inset="2.5mm,0,0,0">
                    <w:txbxContent>
                      <w:p w14:paraId="4197FB8D" w14:textId="77777777" w:rsidR="00831618" w:rsidRPr="00A5140E" w:rsidRDefault="00831618" w:rsidP="00831618"/>
                    </w:txbxContent>
                  </v:textbox>
                </v:rect>
                <w10:wrap type="topAndBottom" anchorx="margin"/>
              </v:group>
            </w:pict>
          </mc:Fallback>
        </mc:AlternateContent>
      </w:r>
    </w:p>
    <w:p w14:paraId="3935E943" w14:textId="3D4FE006" w:rsidR="00BF475D" w:rsidRPr="00831618" w:rsidRDefault="00BF475D">
      <w:pPr>
        <w:pStyle w:val="Prrafodelista"/>
        <w:numPr>
          <w:ilvl w:val="0"/>
          <w:numId w:val="2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 w:rsidR="00831618" w:rsidRPr="00831618">
        <w:rPr>
          <w:b/>
          <w:bCs/>
          <w:u w:val="single"/>
        </w:rPr>
        <w:t>individual</w:t>
      </w:r>
      <w:r w:rsidRPr="00831618">
        <w:rPr>
          <w:b/>
          <w:bCs/>
          <w:u w:val="single"/>
        </w:rPr>
        <w:t>:</w:t>
      </w:r>
    </w:p>
    <w:p w14:paraId="4B35AF46" w14:textId="77777777" w:rsidR="00DF44B2" w:rsidRDefault="00DF44B2" w:rsidP="00855620">
      <w:pPr>
        <w:jc w:val="both"/>
      </w:pPr>
    </w:p>
    <w:p w14:paraId="57A028AA" w14:textId="5C52A043" w:rsidR="00C45DDD" w:rsidRDefault="00F52E25">
      <w:pPr>
        <w:pStyle w:val="Prrafodelista"/>
        <w:numPr>
          <w:ilvl w:val="1"/>
          <w:numId w:val="2"/>
        </w:numPr>
        <w:jc w:val="both"/>
      </w:pPr>
      <w:r>
        <w:t>En el espacio designado en Classroom entregue lo siguiente:</w:t>
      </w:r>
    </w:p>
    <w:p w14:paraId="2ACC5F9E" w14:textId="77777777" w:rsidR="00DF44B2" w:rsidRDefault="00DF44B2" w:rsidP="00DF44B2">
      <w:pPr>
        <w:jc w:val="both"/>
      </w:pPr>
    </w:p>
    <w:p w14:paraId="10EE7ADF" w14:textId="190BE13C" w:rsidR="00C45DDD" w:rsidRDefault="00F52E25">
      <w:pPr>
        <w:pStyle w:val="Prrafodelista"/>
        <w:numPr>
          <w:ilvl w:val="2"/>
          <w:numId w:val="2"/>
        </w:numPr>
        <w:jc w:val="both"/>
      </w:pPr>
      <w:r>
        <w:t xml:space="preserve">Enlace </w:t>
      </w:r>
      <w:r w:rsidR="005552EB">
        <w:t>de confirmación con los cambios realizados en el</w:t>
      </w:r>
      <w:r>
        <w:t xml:space="preserve"> repositorio de GitHub de la práctica de esta guía.</w:t>
      </w:r>
    </w:p>
    <w:p w14:paraId="4CBEFD54" w14:textId="19CE51AE" w:rsidR="00C45DDD" w:rsidRDefault="00F52E25">
      <w:pPr>
        <w:pStyle w:val="Prrafodelista"/>
        <w:numPr>
          <w:ilvl w:val="2"/>
          <w:numId w:val="2"/>
        </w:numPr>
        <w:jc w:val="both"/>
      </w:pPr>
      <w:r>
        <w:t xml:space="preserve">Enlace de Netlify con </w:t>
      </w:r>
      <w:r w:rsidR="005552EB">
        <w:t>los cambios aplicados en la</w:t>
      </w:r>
      <w:r>
        <w:t xml:space="preserve"> aplicación desplegada.</w:t>
      </w:r>
    </w:p>
    <w:p w14:paraId="0AE1C43D" w14:textId="77777777" w:rsidR="00C45DDD" w:rsidRPr="002368BB" w:rsidRDefault="00C45DDD" w:rsidP="00C45DDD">
      <w:pPr>
        <w:pStyle w:val="Prrafodelista"/>
        <w:ind w:left="1440"/>
        <w:jc w:val="both"/>
      </w:pPr>
    </w:p>
    <w:p w14:paraId="5E2F373A" w14:textId="518B4D22" w:rsidR="002368BB" w:rsidRPr="00831618" w:rsidRDefault="002368BB">
      <w:pPr>
        <w:pStyle w:val="Prrafodelista"/>
        <w:numPr>
          <w:ilvl w:val="0"/>
          <w:numId w:val="2"/>
        </w:numPr>
        <w:jc w:val="both"/>
        <w:rPr>
          <w:b/>
          <w:bCs/>
          <w:u w:val="single"/>
        </w:rPr>
      </w:pPr>
      <w:r w:rsidRPr="00831618">
        <w:rPr>
          <w:b/>
          <w:bCs/>
          <w:u w:val="single"/>
        </w:rPr>
        <w:t xml:space="preserve">Asignación </w:t>
      </w:r>
      <w:r w:rsidR="008C6657">
        <w:rPr>
          <w:b/>
          <w:bCs/>
          <w:u w:val="single"/>
        </w:rPr>
        <w:t>grupal</w:t>
      </w:r>
      <w:r w:rsidRPr="00831618">
        <w:rPr>
          <w:b/>
          <w:bCs/>
          <w:u w:val="single"/>
        </w:rPr>
        <w:t>:</w:t>
      </w:r>
    </w:p>
    <w:p w14:paraId="3939978A" w14:textId="77777777" w:rsidR="00831618" w:rsidRDefault="00831618" w:rsidP="00831618">
      <w:pPr>
        <w:jc w:val="both"/>
      </w:pPr>
    </w:p>
    <w:p w14:paraId="624B3C28" w14:textId="4F84B4B8" w:rsidR="006123EE" w:rsidRDefault="00BB3E2D">
      <w:pPr>
        <w:pStyle w:val="Prrafodelista"/>
        <w:numPr>
          <w:ilvl w:val="1"/>
          <w:numId w:val="2"/>
        </w:numPr>
        <w:jc w:val="both"/>
      </w:pPr>
      <w:r>
        <w:t>Codifique y configure el</w:t>
      </w:r>
      <w:r w:rsidR="00F52E25">
        <w:t xml:space="preserve"> proyecto Vite grupal siguiendo las </w:t>
      </w:r>
      <w:r w:rsidR="00C52B7B">
        <w:t>funcionalidades</w:t>
      </w:r>
      <w:r w:rsidR="00F52E25">
        <w:t xml:space="preserve"> practicadas.</w:t>
      </w:r>
    </w:p>
    <w:p w14:paraId="5BE8E863" w14:textId="00EE6671" w:rsidR="00180E64" w:rsidRDefault="00F52E25">
      <w:pPr>
        <w:pStyle w:val="Prrafodelista"/>
        <w:numPr>
          <w:ilvl w:val="1"/>
          <w:numId w:val="2"/>
        </w:numPr>
        <w:jc w:val="both"/>
      </w:pPr>
      <w:r>
        <w:t>Entregue enlace de repositorio grupal de GitHub con el código del proyecto.</w:t>
      </w:r>
      <w:r w:rsidR="00180E64">
        <w:t xml:space="preserve"> Agregue al docente (eliabjselvacruz51@gmail.com) como colaborador del proyecto grupal. </w:t>
      </w:r>
      <w:r w:rsidR="004C31E8">
        <w:t>Todos los integrantes del grupo deben colaborar (realizar confirmaciones) con el proyecto.</w:t>
      </w:r>
    </w:p>
    <w:p w14:paraId="27A8BD04" w14:textId="6D727B16" w:rsidR="00F52E25" w:rsidRPr="00BF475D" w:rsidRDefault="00F52E25">
      <w:pPr>
        <w:pStyle w:val="Prrafodelista"/>
        <w:numPr>
          <w:ilvl w:val="1"/>
          <w:numId w:val="2"/>
        </w:numPr>
        <w:jc w:val="both"/>
      </w:pPr>
      <w:r>
        <w:t>Entregue enlace de Netlify con el proyecto grupal desplegado.</w:t>
      </w:r>
    </w:p>
    <w:sectPr w:rsidR="00F52E25" w:rsidRPr="00BF475D" w:rsidSect="004A30D8">
      <w:headerReference w:type="default" r:id="rId25"/>
      <w:footerReference w:type="default" r:id="rId26"/>
      <w:pgSz w:w="12240" w:h="15840" w:code="1"/>
      <w:pgMar w:top="1417" w:right="1701" w:bottom="1417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97F03D" w14:textId="77777777" w:rsidR="00115343" w:rsidRDefault="00115343" w:rsidP="00F316AD">
      <w:r>
        <w:separator/>
      </w:r>
    </w:p>
  </w:endnote>
  <w:endnote w:type="continuationSeparator" w:id="0">
    <w:p w14:paraId="72986367" w14:textId="77777777" w:rsidR="00115343" w:rsidRDefault="00115343" w:rsidP="00F316A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74"/>
    </w:tblGrid>
    <w:tr w:rsidR="0073430D" w14:paraId="1770B653" w14:textId="77777777" w:rsidTr="00AF1C2B">
      <w:trPr>
        <w:trHeight w:hRule="exact" w:val="115"/>
        <w:jc w:val="center"/>
      </w:trPr>
      <w:tc>
        <w:tcPr>
          <w:tcW w:w="4686" w:type="dxa"/>
          <w:shd w:val="clear" w:color="auto" w:fill="00B0F0"/>
          <w:tcMar>
            <w:top w:w="0" w:type="dxa"/>
            <w:bottom w:w="0" w:type="dxa"/>
          </w:tcMar>
        </w:tcPr>
        <w:p w14:paraId="5934F85C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rPr>
              <w:caps/>
              <w:sz w:val="18"/>
            </w:rPr>
          </w:pPr>
        </w:p>
      </w:tc>
      <w:tc>
        <w:tcPr>
          <w:tcW w:w="4674" w:type="dxa"/>
          <w:shd w:val="clear" w:color="auto" w:fill="00B0F0"/>
          <w:tcMar>
            <w:top w:w="0" w:type="dxa"/>
            <w:bottom w:w="0" w:type="dxa"/>
          </w:tcMar>
        </w:tcPr>
        <w:p w14:paraId="6028C73F" w14:textId="77777777" w:rsidR="008E481A" w:rsidRDefault="008E481A">
          <w:pPr>
            <w:pStyle w:val="Encabezado"/>
            <w:tabs>
              <w:tab w:val="clear" w:pos="4680"/>
              <w:tab w:val="clear" w:pos="9360"/>
            </w:tabs>
            <w:jc w:val="right"/>
            <w:rPr>
              <w:caps/>
              <w:sz w:val="18"/>
            </w:rPr>
          </w:pPr>
        </w:p>
      </w:tc>
    </w:tr>
    <w:tr w:rsidR="0073063E" w14:paraId="7B53C06F" w14:textId="77777777">
      <w:trPr>
        <w:jc w:val="center"/>
      </w:trPr>
      <w:tc>
        <w:tcPr>
          <w:tcW w:w="4686" w:type="dxa"/>
          <w:vAlign w:val="center"/>
        </w:tcPr>
        <w:p w14:paraId="5A0F39FC" w14:textId="473A0A3E" w:rsidR="008E481A" w:rsidRDefault="008A027A">
          <w:pPr>
            <w:pStyle w:val="Piedepgina"/>
            <w:tabs>
              <w:tab w:val="clear" w:pos="4680"/>
              <w:tab w:val="clear" w:pos="9360"/>
            </w:tabs>
            <w:rPr>
              <w:caps/>
              <w:color w:val="808080" w:themeColor="background1" w:themeShade="80"/>
              <w:sz w:val="18"/>
              <w:szCs w:val="18"/>
            </w:rPr>
          </w:pPr>
          <w:r w:rsidRPr="008A027A">
            <w:rPr>
              <w:color w:val="A6A6A6" w:themeColor="background1" w:themeShade="A6"/>
              <w:sz w:val="18"/>
              <w:szCs w:val="18"/>
            </w:rPr>
            <w:t>Eliab Javier Selva Cruz</w:t>
          </w:r>
        </w:p>
      </w:tc>
      <w:tc>
        <w:tcPr>
          <w:tcW w:w="4674" w:type="dxa"/>
          <w:vAlign w:val="center"/>
        </w:tcPr>
        <w:p w14:paraId="15305C5B" w14:textId="77777777" w:rsidR="008E481A" w:rsidRDefault="008E481A">
          <w:pPr>
            <w:pStyle w:val="Piedepgina"/>
            <w:tabs>
              <w:tab w:val="clear" w:pos="4680"/>
              <w:tab w:val="clear" w:pos="9360"/>
            </w:tabs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5440041D" w14:textId="77777777" w:rsidR="004A30D8" w:rsidRDefault="004A30D8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F10E0C" w14:textId="77777777" w:rsidR="00115343" w:rsidRDefault="00115343" w:rsidP="00F316AD">
      <w:r>
        <w:separator/>
      </w:r>
    </w:p>
  </w:footnote>
  <w:footnote w:type="continuationSeparator" w:id="0">
    <w:p w14:paraId="5A8195C9" w14:textId="77777777" w:rsidR="00115343" w:rsidRDefault="00115343" w:rsidP="00F316A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FF1CB5D" w14:textId="7A2832E0" w:rsidR="004A30D8" w:rsidRPr="004A30D8" w:rsidRDefault="004A30D8">
    <w:pPr>
      <w:pStyle w:val="Encabezado"/>
      <w:rPr>
        <w:lang w:val="es-NI"/>
      </w:rPr>
    </w:pPr>
    <w:r w:rsidRPr="004A30D8">
      <w:rPr>
        <w:noProof/>
        <w:lang w:val="es-NI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334A851" wp14:editId="255EA359">
              <wp:simplePos x="0" y="0"/>
              <wp:positionH relativeFrom="margin">
                <wp:align>center</wp:align>
              </wp:positionH>
              <mc:AlternateContent>
                <mc:Choice Requires="wp14">
                  <wp:positionV relativeFrom="page">
                    <wp14:pctPosVOffset>4500</wp14:pctPosVOffset>
                  </wp:positionV>
                </mc:Choice>
                <mc:Fallback>
                  <wp:positionV relativeFrom="page">
                    <wp:posOffset>452120</wp:posOffset>
                  </wp:positionV>
                </mc:Fallback>
              </mc:AlternateContent>
              <wp:extent cx="5950039" cy="270457"/>
              <wp:effectExtent l="0" t="0" r="7620" b="6350"/>
              <wp:wrapSquare wrapText="bothSides"/>
              <wp:docPr id="197" name="Rectángulo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950039" cy="270457"/>
                      </a:xfrm>
                      <a:prstGeom prst="rect">
                        <a:avLst/>
                      </a:prstGeom>
                      <a:solidFill>
                        <a:srgbClr val="00B0F0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C948E69" w14:textId="45912398" w:rsidR="004A30D8" w:rsidRPr="005D5526" w:rsidRDefault="00891859">
                          <w:pPr>
                            <w:pStyle w:val="Encabezado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caps/>
                              <w:color w:val="FFFFFF" w:themeColor="background1"/>
                            </w:rPr>
                          </w:pPr>
                          <w:r w:rsidRPr="00891859">
                            <w:rPr>
                              <w:rFonts w:asciiTheme="majorHAnsi" w:hAnsiTheme="majorHAnsi" w:cstheme="majorHAnsi"/>
                              <w:bCs/>
                              <w:color w:val="FFFFFF" w:themeColor="background1"/>
                            </w:rPr>
                            <w:t>Tema I: Fundamentos de Desarrollo Móvil Híbrido.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100000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7334A851" id="Rectángulo 197" o:spid="_x0000_s1032" style="position:absolute;margin-left:0;margin-top:0;width:468.5pt;height:21.3pt;z-index:-251657216;visibility:visible;mso-wrap-style:square;mso-width-percent:1000;mso-height-percent:27;mso-top-percent:45;mso-wrap-distance-left:9.35pt;mso-wrap-distance-top:0;mso-wrap-distance-right:9.35pt;mso-wrap-distance-bottom:0;mso-position-horizontal:center;mso-position-horizontal-relative:margin;mso-position-vertical-relative:page;mso-width-percent:1000;mso-height-percent:27;mso-top-percent:45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" o:allowoverlap="f" fillcolor="#00b0f0" stroked="f" strokeweight="1pt">
              <v:textbox style="mso-fit-shape-to-text:t">
                <w:txbxContent>
                  <w:p w14:paraId="4C948E69" w14:textId="45912398" w:rsidR="004A30D8" w:rsidRPr="005D5526" w:rsidRDefault="00891859">
                    <w:pPr>
                      <w:pStyle w:val="Encabezado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caps/>
                        <w:color w:val="FFFFFF" w:themeColor="background1"/>
                      </w:rPr>
                    </w:pPr>
                    <w:r w:rsidRPr="00891859">
                      <w:rPr>
                        <w:rFonts w:asciiTheme="majorHAnsi" w:hAnsiTheme="majorHAnsi" w:cstheme="majorHAnsi"/>
                        <w:bCs/>
                        <w:color w:val="FFFFFF" w:themeColor="background1"/>
                      </w:rPr>
                      <w:t>Tema I: Fundamentos de Desarrollo Móvil Híbrido.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670D43E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color w:val="BF9268" w:themeColor="accent2"/>
      </w:rPr>
    </w:lvl>
  </w:abstractNum>
  <w:abstractNum w:abstractNumId="1" w15:restartNumberingAfterBreak="0">
    <w:nsid w:val="3D163CAB"/>
    <w:multiLevelType w:val="hybridMultilevel"/>
    <w:tmpl w:val="A03CB624"/>
    <w:lvl w:ilvl="0" w:tplc="32ECE2E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8976BE"/>
    <w:multiLevelType w:val="hybridMultilevel"/>
    <w:tmpl w:val="6FC4228E"/>
    <w:lvl w:ilvl="0" w:tplc="4C0A0013">
      <w:start w:val="1"/>
      <w:numFmt w:val="upperRoman"/>
      <w:lvlText w:val="%1."/>
      <w:lvlJc w:val="right"/>
      <w:pPr>
        <w:ind w:left="720" w:hanging="360"/>
      </w:pPr>
    </w:lvl>
    <w:lvl w:ilvl="1" w:tplc="4C0A0019">
      <w:start w:val="1"/>
      <w:numFmt w:val="lowerLetter"/>
      <w:lvlText w:val="%2."/>
      <w:lvlJc w:val="left"/>
      <w:pPr>
        <w:ind w:left="1440" w:hanging="360"/>
      </w:pPr>
    </w:lvl>
    <w:lvl w:ilvl="2" w:tplc="4C0A001B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DF014EA"/>
    <w:multiLevelType w:val="hybridMultilevel"/>
    <w:tmpl w:val="C5283EC2"/>
    <w:lvl w:ilvl="0" w:tplc="D3DAE3B4">
      <w:start w:val="1"/>
      <w:numFmt w:val="decimal"/>
      <w:lvlText w:val="%1."/>
      <w:lvlJc w:val="left"/>
      <w:pPr>
        <w:ind w:left="720" w:hanging="360"/>
      </w:pPr>
      <w:rPr>
        <w:b/>
        <w:bCs/>
      </w:rPr>
    </w:lvl>
    <w:lvl w:ilvl="1" w:tplc="4C0A0019" w:tentative="1">
      <w:start w:val="1"/>
      <w:numFmt w:val="lowerLetter"/>
      <w:lvlText w:val="%2."/>
      <w:lvlJc w:val="left"/>
      <w:pPr>
        <w:ind w:left="1440" w:hanging="360"/>
      </w:pPr>
    </w:lvl>
    <w:lvl w:ilvl="2" w:tplc="4C0A001B" w:tentative="1">
      <w:start w:val="1"/>
      <w:numFmt w:val="lowerRoman"/>
      <w:lvlText w:val="%3."/>
      <w:lvlJc w:val="right"/>
      <w:pPr>
        <w:ind w:left="2160" w:hanging="180"/>
      </w:pPr>
    </w:lvl>
    <w:lvl w:ilvl="3" w:tplc="4C0A000F" w:tentative="1">
      <w:start w:val="1"/>
      <w:numFmt w:val="decimal"/>
      <w:lvlText w:val="%4."/>
      <w:lvlJc w:val="left"/>
      <w:pPr>
        <w:ind w:left="2880" w:hanging="360"/>
      </w:pPr>
    </w:lvl>
    <w:lvl w:ilvl="4" w:tplc="4C0A0019" w:tentative="1">
      <w:start w:val="1"/>
      <w:numFmt w:val="lowerLetter"/>
      <w:lvlText w:val="%5."/>
      <w:lvlJc w:val="left"/>
      <w:pPr>
        <w:ind w:left="3600" w:hanging="360"/>
      </w:pPr>
    </w:lvl>
    <w:lvl w:ilvl="5" w:tplc="4C0A001B" w:tentative="1">
      <w:start w:val="1"/>
      <w:numFmt w:val="lowerRoman"/>
      <w:lvlText w:val="%6."/>
      <w:lvlJc w:val="right"/>
      <w:pPr>
        <w:ind w:left="4320" w:hanging="180"/>
      </w:pPr>
    </w:lvl>
    <w:lvl w:ilvl="6" w:tplc="4C0A000F" w:tentative="1">
      <w:start w:val="1"/>
      <w:numFmt w:val="decimal"/>
      <w:lvlText w:val="%7."/>
      <w:lvlJc w:val="left"/>
      <w:pPr>
        <w:ind w:left="5040" w:hanging="360"/>
      </w:pPr>
    </w:lvl>
    <w:lvl w:ilvl="7" w:tplc="4C0A0019" w:tentative="1">
      <w:start w:val="1"/>
      <w:numFmt w:val="lowerLetter"/>
      <w:lvlText w:val="%8."/>
      <w:lvlJc w:val="left"/>
      <w:pPr>
        <w:ind w:left="5760" w:hanging="360"/>
      </w:pPr>
    </w:lvl>
    <w:lvl w:ilvl="8" w:tplc="4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C8A43D1"/>
    <w:multiLevelType w:val="hybridMultilevel"/>
    <w:tmpl w:val="E0B62984"/>
    <w:lvl w:ilvl="0" w:tplc="4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7799641">
    <w:abstractNumId w:val="0"/>
  </w:num>
  <w:num w:numId="2" w16cid:durableId="726682203">
    <w:abstractNumId w:val="2"/>
  </w:num>
  <w:num w:numId="3" w16cid:durableId="1725594978">
    <w:abstractNumId w:val="3"/>
  </w:num>
  <w:num w:numId="4" w16cid:durableId="541553784">
    <w:abstractNumId w:val="4"/>
  </w:num>
  <w:num w:numId="5" w16cid:durableId="1002587021">
    <w:abstractNumId w:val="1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attachedTemplate r:id="rId1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2F7C"/>
    <w:rsid w:val="00001A04"/>
    <w:rsid w:val="00003E75"/>
    <w:rsid w:val="00004E35"/>
    <w:rsid w:val="000053F4"/>
    <w:rsid w:val="0001026B"/>
    <w:rsid w:val="00011F28"/>
    <w:rsid w:val="000132E4"/>
    <w:rsid w:val="0001530F"/>
    <w:rsid w:val="0001711F"/>
    <w:rsid w:val="00023DC2"/>
    <w:rsid w:val="00023F78"/>
    <w:rsid w:val="0002504C"/>
    <w:rsid w:val="000272CC"/>
    <w:rsid w:val="00032715"/>
    <w:rsid w:val="00033F5E"/>
    <w:rsid w:val="000350D3"/>
    <w:rsid w:val="00035862"/>
    <w:rsid w:val="000421EF"/>
    <w:rsid w:val="00043A63"/>
    <w:rsid w:val="0004570E"/>
    <w:rsid w:val="00045EF4"/>
    <w:rsid w:val="00050213"/>
    <w:rsid w:val="0005248C"/>
    <w:rsid w:val="0005252A"/>
    <w:rsid w:val="000538EA"/>
    <w:rsid w:val="00053B13"/>
    <w:rsid w:val="00054ABA"/>
    <w:rsid w:val="00057DFB"/>
    <w:rsid w:val="00063524"/>
    <w:rsid w:val="000638A2"/>
    <w:rsid w:val="00064564"/>
    <w:rsid w:val="00070432"/>
    <w:rsid w:val="00070AFA"/>
    <w:rsid w:val="000759E9"/>
    <w:rsid w:val="0008007F"/>
    <w:rsid w:val="00080EBC"/>
    <w:rsid w:val="000836D0"/>
    <w:rsid w:val="00090262"/>
    <w:rsid w:val="00090D83"/>
    <w:rsid w:val="00091AD3"/>
    <w:rsid w:val="00093A5C"/>
    <w:rsid w:val="00095036"/>
    <w:rsid w:val="00095762"/>
    <w:rsid w:val="00095930"/>
    <w:rsid w:val="000977E2"/>
    <w:rsid w:val="000A1B18"/>
    <w:rsid w:val="000A2BA1"/>
    <w:rsid w:val="000A2F7C"/>
    <w:rsid w:val="000A4B2F"/>
    <w:rsid w:val="000A4D68"/>
    <w:rsid w:val="000A640C"/>
    <w:rsid w:val="000B1173"/>
    <w:rsid w:val="000B32F8"/>
    <w:rsid w:val="000B5125"/>
    <w:rsid w:val="000C2BD0"/>
    <w:rsid w:val="000C405C"/>
    <w:rsid w:val="000C5D6D"/>
    <w:rsid w:val="000C6800"/>
    <w:rsid w:val="000D0254"/>
    <w:rsid w:val="000D04DF"/>
    <w:rsid w:val="000D171F"/>
    <w:rsid w:val="000D252A"/>
    <w:rsid w:val="000D462D"/>
    <w:rsid w:val="000D7897"/>
    <w:rsid w:val="000D7ECD"/>
    <w:rsid w:val="000E03E6"/>
    <w:rsid w:val="000E0CA7"/>
    <w:rsid w:val="000E3303"/>
    <w:rsid w:val="000E672C"/>
    <w:rsid w:val="000F0552"/>
    <w:rsid w:val="000F0701"/>
    <w:rsid w:val="000F58A9"/>
    <w:rsid w:val="000F6042"/>
    <w:rsid w:val="00101D01"/>
    <w:rsid w:val="0010399B"/>
    <w:rsid w:val="00105600"/>
    <w:rsid w:val="00107A7F"/>
    <w:rsid w:val="001104B7"/>
    <w:rsid w:val="001120B8"/>
    <w:rsid w:val="0011322A"/>
    <w:rsid w:val="001142C5"/>
    <w:rsid w:val="001145D7"/>
    <w:rsid w:val="00115343"/>
    <w:rsid w:val="00116C22"/>
    <w:rsid w:val="00121DC1"/>
    <w:rsid w:val="00122FE7"/>
    <w:rsid w:val="00126431"/>
    <w:rsid w:val="0012660C"/>
    <w:rsid w:val="00127C0F"/>
    <w:rsid w:val="001300ED"/>
    <w:rsid w:val="00130E8E"/>
    <w:rsid w:val="0013278D"/>
    <w:rsid w:val="00133A55"/>
    <w:rsid w:val="0013531B"/>
    <w:rsid w:val="00135748"/>
    <w:rsid w:val="00135F91"/>
    <w:rsid w:val="001375FA"/>
    <w:rsid w:val="001376DA"/>
    <w:rsid w:val="0014005E"/>
    <w:rsid w:val="001430C4"/>
    <w:rsid w:val="0014360C"/>
    <w:rsid w:val="00144112"/>
    <w:rsid w:val="00144C96"/>
    <w:rsid w:val="001473CF"/>
    <w:rsid w:val="00150AD6"/>
    <w:rsid w:val="001514A9"/>
    <w:rsid w:val="001525FE"/>
    <w:rsid w:val="0015575C"/>
    <w:rsid w:val="00156DF4"/>
    <w:rsid w:val="0015795C"/>
    <w:rsid w:val="00160196"/>
    <w:rsid w:val="00160BCD"/>
    <w:rsid w:val="00163EA0"/>
    <w:rsid w:val="00164D56"/>
    <w:rsid w:val="00164D86"/>
    <w:rsid w:val="00164F10"/>
    <w:rsid w:val="00167EA3"/>
    <w:rsid w:val="001700F2"/>
    <w:rsid w:val="00170F04"/>
    <w:rsid w:val="001715FA"/>
    <w:rsid w:val="00176C15"/>
    <w:rsid w:val="00177491"/>
    <w:rsid w:val="00177831"/>
    <w:rsid w:val="00180E64"/>
    <w:rsid w:val="00182452"/>
    <w:rsid w:val="00185119"/>
    <w:rsid w:val="001871FF"/>
    <w:rsid w:val="00191BE2"/>
    <w:rsid w:val="0019218C"/>
    <w:rsid w:val="00195CA4"/>
    <w:rsid w:val="00197239"/>
    <w:rsid w:val="001A0DDA"/>
    <w:rsid w:val="001A158E"/>
    <w:rsid w:val="001A43C4"/>
    <w:rsid w:val="001B038B"/>
    <w:rsid w:val="001B2E86"/>
    <w:rsid w:val="001B31EC"/>
    <w:rsid w:val="001B681F"/>
    <w:rsid w:val="001B6AA0"/>
    <w:rsid w:val="001B76B0"/>
    <w:rsid w:val="001C1AC1"/>
    <w:rsid w:val="001D0E07"/>
    <w:rsid w:val="001D0F9B"/>
    <w:rsid w:val="001D45AE"/>
    <w:rsid w:val="001D6B72"/>
    <w:rsid w:val="001E1A1F"/>
    <w:rsid w:val="001E2336"/>
    <w:rsid w:val="001E2B37"/>
    <w:rsid w:val="001E4A9D"/>
    <w:rsid w:val="001E5E03"/>
    <w:rsid w:val="001F0A36"/>
    <w:rsid w:val="001F0B09"/>
    <w:rsid w:val="001F29F2"/>
    <w:rsid w:val="001F3413"/>
    <w:rsid w:val="001F4150"/>
    <w:rsid w:val="00200C06"/>
    <w:rsid w:val="00201E96"/>
    <w:rsid w:val="00202F82"/>
    <w:rsid w:val="00204564"/>
    <w:rsid w:val="00207988"/>
    <w:rsid w:val="00210772"/>
    <w:rsid w:val="002115E0"/>
    <w:rsid w:val="00212370"/>
    <w:rsid w:val="0021244B"/>
    <w:rsid w:val="002134E4"/>
    <w:rsid w:val="002146CD"/>
    <w:rsid w:val="00214FE5"/>
    <w:rsid w:val="00215F2F"/>
    <w:rsid w:val="00215F4B"/>
    <w:rsid w:val="00216682"/>
    <w:rsid w:val="00217118"/>
    <w:rsid w:val="002172B1"/>
    <w:rsid w:val="00220330"/>
    <w:rsid w:val="00220346"/>
    <w:rsid w:val="00221BE9"/>
    <w:rsid w:val="00223276"/>
    <w:rsid w:val="0022408F"/>
    <w:rsid w:val="00225458"/>
    <w:rsid w:val="00231CC3"/>
    <w:rsid w:val="0023448E"/>
    <w:rsid w:val="002368BB"/>
    <w:rsid w:val="00237E6D"/>
    <w:rsid w:val="0024333C"/>
    <w:rsid w:val="00245427"/>
    <w:rsid w:val="00261C0E"/>
    <w:rsid w:val="00261F19"/>
    <w:rsid w:val="00262D30"/>
    <w:rsid w:val="0026316F"/>
    <w:rsid w:val="00266248"/>
    <w:rsid w:val="0027012A"/>
    <w:rsid w:val="00270249"/>
    <w:rsid w:val="00271A8E"/>
    <w:rsid w:val="00275282"/>
    <w:rsid w:val="00276124"/>
    <w:rsid w:val="0028194A"/>
    <w:rsid w:val="0028290D"/>
    <w:rsid w:val="00284C7D"/>
    <w:rsid w:val="0028588B"/>
    <w:rsid w:val="00286DF0"/>
    <w:rsid w:val="00287CA2"/>
    <w:rsid w:val="0029069E"/>
    <w:rsid w:val="00292D3C"/>
    <w:rsid w:val="002949BE"/>
    <w:rsid w:val="00296DD7"/>
    <w:rsid w:val="0029715D"/>
    <w:rsid w:val="0029772B"/>
    <w:rsid w:val="002B0181"/>
    <w:rsid w:val="002B11BF"/>
    <w:rsid w:val="002B2AC5"/>
    <w:rsid w:val="002B4C1C"/>
    <w:rsid w:val="002B62FA"/>
    <w:rsid w:val="002B6F5B"/>
    <w:rsid w:val="002B6F72"/>
    <w:rsid w:val="002C249A"/>
    <w:rsid w:val="002C253A"/>
    <w:rsid w:val="002C3F31"/>
    <w:rsid w:val="002C4F63"/>
    <w:rsid w:val="002C5C75"/>
    <w:rsid w:val="002C6DDD"/>
    <w:rsid w:val="002C774F"/>
    <w:rsid w:val="002C7D36"/>
    <w:rsid w:val="002D0F8D"/>
    <w:rsid w:val="002D1157"/>
    <w:rsid w:val="002D1798"/>
    <w:rsid w:val="002D2761"/>
    <w:rsid w:val="002D3B6A"/>
    <w:rsid w:val="002D40A0"/>
    <w:rsid w:val="002D4411"/>
    <w:rsid w:val="002D691C"/>
    <w:rsid w:val="002E14BB"/>
    <w:rsid w:val="002E1533"/>
    <w:rsid w:val="002E2021"/>
    <w:rsid w:val="002E321E"/>
    <w:rsid w:val="002E3A31"/>
    <w:rsid w:val="002E535C"/>
    <w:rsid w:val="002E53A1"/>
    <w:rsid w:val="002E5A09"/>
    <w:rsid w:val="002F079B"/>
    <w:rsid w:val="002F3468"/>
    <w:rsid w:val="002F4150"/>
    <w:rsid w:val="002F4ADB"/>
    <w:rsid w:val="002F5125"/>
    <w:rsid w:val="002F5917"/>
    <w:rsid w:val="00300479"/>
    <w:rsid w:val="003033FB"/>
    <w:rsid w:val="0030344D"/>
    <w:rsid w:val="00304B83"/>
    <w:rsid w:val="00305F3D"/>
    <w:rsid w:val="00306D3C"/>
    <w:rsid w:val="00307235"/>
    <w:rsid w:val="003103FC"/>
    <w:rsid w:val="00314BED"/>
    <w:rsid w:val="00316406"/>
    <w:rsid w:val="00320E27"/>
    <w:rsid w:val="0032388D"/>
    <w:rsid w:val="003263B3"/>
    <w:rsid w:val="00326F9D"/>
    <w:rsid w:val="00331A83"/>
    <w:rsid w:val="00335569"/>
    <w:rsid w:val="003355EB"/>
    <w:rsid w:val="00337062"/>
    <w:rsid w:val="003413CF"/>
    <w:rsid w:val="00341B20"/>
    <w:rsid w:val="00342D7D"/>
    <w:rsid w:val="00347093"/>
    <w:rsid w:val="003511E1"/>
    <w:rsid w:val="00353EFD"/>
    <w:rsid w:val="00356816"/>
    <w:rsid w:val="00360720"/>
    <w:rsid w:val="00360E6E"/>
    <w:rsid w:val="00365B01"/>
    <w:rsid w:val="00370564"/>
    <w:rsid w:val="003710CC"/>
    <w:rsid w:val="00371916"/>
    <w:rsid w:val="00375FDB"/>
    <w:rsid w:val="00376A45"/>
    <w:rsid w:val="00376C1F"/>
    <w:rsid w:val="00383551"/>
    <w:rsid w:val="00383CE8"/>
    <w:rsid w:val="00385501"/>
    <w:rsid w:val="00385D8E"/>
    <w:rsid w:val="00390510"/>
    <w:rsid w:val="00390A3B"/>
    <w:rsid w:val="00392F92"/>
    <w:rsid w:val="003932B0"/>
    <w:rsid w:val="003A02B7"/>
    <w:rsid w:val="003A0FDC"/>
    <w:rsid w:val="003A24E4"/>
    <w:rsid w:val="003A2B4C"/>
    <w:rsid w:val="003A3A60"/>
    <w:rsid w:val="003A6DA8"/>
    <w:rsid w:val="003A7BF7"/>
    <w:rsid w:val="003B13C6"/>
    <w:rsid w:val="003B262B"/>
    <w:rsid w:val="003B4B4A"/>
    <w:rsid w:val="003B5C66"/>
    <w:rsid w:val="003B6848"/>
    <w:rsid w:val="003B75A4"/>
    <w:rsid w:val="003C20BA"/>
    <w:rsid w:val="003C2A73"/>
    <w:rsid w:val="003C32ED"/>
    <w:rsid w:val="003C734A"/>
    <w:rsid w:val="003C783C"/>
    <w:rsid w:val="003D4E65"/>
    <w:rsid w:val="003D7386"/>
    <w:rsid w:val="003D7CB9"/>
    <w:rsid w:val="003E2287"/>
    <w:rsid w:val="003E5D3D"/>
    <w:rsid w:val="003E72B7"/>
    <w:rsid w:val="00400330"/>
    <w:rsid w:val="0040193C"/>
    <w:rsid w:val="0040233B"/>
    <w:rsid w:val="00403606"/>
    <w:rsid w:val="00414980"/>
    <w:rsid w:val="00415B34"/>
    <w:rsid w:val="0041622C"/>
    <w:rsid w:val="004166A7"/>
    <w:rsid w:val="004211CE"/>
    <w:rsid w:val="004238ED"/>
    <w:rsid w:val="00425806"/>
    <w:rsid w:val="004300FA"/>
    <w:rsid w:val="00430840"/>
    <w:rsid w:val="00436205"/>
    <w:rsid w:val="0043671B"/>
    <w:rsid w:val="00436D40"/>
    <w:rsid w:val="00437964"/>
    <w:rsid w:val="004430F2"/>
    <w:rsid w:val="00443266"/>
    <w:rsid w:val="0044405C"/>
    <w:rsid w:val="00447B9D"/>
    <w:rsid w:val="00447C71"/>
    <w:rsid w:val="0045148E"/>
    <w:rsid w:val="00453B57"/>
    <w:rsid w:val="00455593"/>
    <w:rsid w:val="00455C7D"/>
    <w:rsid w:val="00457C72"/>
    <w:rsid w:val="004602AB"/>
    <w:rsid w:val="0046120C"/>
    <w:rsid w:val="004629EF"/>
    <w:rsid w:val="004639C7"/>
    <w:rsid w:val="004650AB"/>
    <w:rsid w:val="004660D6"/>
    <w:rsid w:val="00466F1E"/>
    <w:rsid w:val="0047090F"/>
    <w:rsid w:val="00470AB3"/>
    <w:rsid w:val="00474AF0"/>
    <w:rsid w:val="00474ECE"/>
    <w:rsid w:val="00476999"/>
    <w:rsid w:val="00476AC4"/>
    <w:rsid w:val="00476C59"/>
    <w:rsid w:val="00476D25"/>
    <w:rsid w:val="004773CC"/>
    <w:rsid w:val="0047764A"/>
    <w:rsid w:val="0048037F"/>
    <w:rsid w:val="00480933"/>
    <w:rsid w:val="00480A35"/>
    <w:rsid w:val="004815D2"/>
    <w:rsid w:val="00481975"/>
    <w:rsid w:val="00484590"/>
    <w:rsid w:val="00486216"/>
    <w:rsid w:val="004870A9"/>
    <w:rsid w:val="0049035E"/>
    <w:rsid w:val="004935CB"/>
    <w:rsid w:val="00493CF6"/>
    <w:rsid w:val="00494B57"/>
    <w:rsid w:val="00494EE3"/>
    <w:rsid w:val="004A0FF1"/>
    <w:rsid w:val="004A30D8"/>
    <w:rsid w:val="004A6140"/>
    <w:rsid w:val="004B0192"/>
    <w:rsid w:val="004B1BDD"/>
    <w:rsid w:val="004B1E46"/>
    <w:rsid w:val="004B4D6A"/>
    <w:rsid w:val="004B55FF"/>
    <w:rsid w:val="004C0299"/>
    <w:rsid w:val="004C0345"/>
    <w:rsid w:val="004C0661"/>
    <w:rsid w:val="004C2C0B"/>
    <w:rsid w:val="004C31E8"/>
    <w:rsid w:val="004C3295"/>
    <w:rsid w:val="004C46E2"/>
    <w:rsid w:val="004C47B9"/>
    <w:rsid w:val="004D0355"/>
    <w:rsid w:val="004D1E7D"/>
    <w:rsid w:val="004D4371"/>
    <w:rsid w:val="004D6B08"/>
    <w:rsid w:val="004E00D3"/>
    <w:rsid w:val="004E13F1"/>
    <w:rsid w:val="004E2F46"/>
    <w:rsid w:val="004E3881"/>
    <w:rsid w:val="004E4366"/>
    <w:rsid w:val="004E504D"/>
    <w:rsid w:val="004E6224"/>
    <w:rsid w:val="004F2E61"/>
    <w:rsid w:val="004F3A0A"/>
    <w:rsid w:val="004F604F"/>
    <w:rsid w:val="004F6822"/>
    <w:rsid w:val="00501CDE"/>
    <w:rsid w:val="00501DEF"/>
    <w:rsid w:val="005021D1"/>
    <w:rsid w:val="005036C8"/>
    <w:rsid w:val="005053B9"/>
    <w:rsid w:val="00506D5C"/>
    <w:rsid w:val="00510AF4"/>
    <w:rsid w:val="0051116E"/>
    <w:rsid w:val="00512241"/>
    <w:rsid w:val="00512261"/>
    <w:rsid w:val="005140FA"/>
    <w:rsid w:val="00514CEA"/>
    <w:rsid w:val="0052188B"/>
    <w:rsid w:val="005271CE"/>
    <w:rsid w:val="00527EB0"/>
    <w:rsid w:val="00534549"/>
    <w:rsid w:val="005347D1"/>
    <w:rsid w:val="005349D7"/>
    <w:rsid w:val="00534BD1"/>
    <w:rsid w:val="00534CBD"/>
    <w:rsid w:val="005355BD"/>
    <w:rsid w:val="00537EC0"/>
    <w:rsid w:val="00540AC6"/>
    <w:rsid w:val="00543107"/>
    <w:rsid w:val="005434C9"/>
    <w:rsid w:val="00545A65"/>
    <w:rsid w:val="005506B6"/>
    <w:rsid w:val="0055210C"/>
    <w:rsid w:val="005534C8"/>
    <w:rsid w:val="00553C60"/>
    <w:rsid w:val="005552EB"/>
    <w:rsid w:val="0055563B"/>
    <w:rsid w:val="00555812"/>
    <w:rsid w:val="00556551"/>
    <w:rsid w:val="00557416"/>
    <w:rsid w:val="00557B36"/>
    <w:rsid w:val="0056099D"/>
    <w:rsid w:val="005671B1"/>
    <w:rsid w:val="00567531"/>
    <w:rsid w:val="00570132"/>
    <w:rsid w:val="00570245"/>
    <w:rsid w:val="005714BA"/>
    <w:rsid w:val="00581399"/>
    <w:rsid w:val="0058298A"/>
    <w:rsid w:val="005851BA"/>
    <w:rsid w:val="00585717"/>
    <w:rsid w:val="005914EC"/>
    <w:rsid w:val="005951C8"/>
    <w:rsid w:val="00596E0F"/>
    <w:rsid w:val="005A2BDC"/>
    <w:rsid w:val="005A40A5"/>
    <w:rsid w:val="005A698E"/>
    <w:rsid w:val="005A7F02"/>
    <w:rsid w:val="005B35DD"/>
    <w:rsid w:val="005B6B5B"/>
    <w:rsid w:val="005B7D77"/>
    <w:rsid w:val="005C02ED"/>
    <w:rsid w:val="005C16A2"/>
    <w:rsid w:val="005C25FD"/>
    <w:rsid w:val="005C2E5B"/>
    <w:rsid w:val="005C43B5"/>
    <w:rsid w:val="005C71A6"/>
    <w:rsid w:val="005D01D8"/>
    <w:rsid w:val="005D104F"/>
    <w:rsid w:val="005D2581"/>
    <w:rsid w:val="005D3EC2"/>
    <w:rsid w:val="005D4CD1"/>
    <w:rsid w:val="005D5526"/>
    <w:rsid w:val="005D5854"/>
    <w:rsid w:val="005E054D"/>
    <w:rsid w:val="005E20A2"/>
    <w:rsid w:val="005E4B0B"/>
    <w:rsid w:val="005E6F33"/>
    <w:rsid w:val="005E75B9"/>
    <w:rsid w:val="005F32CC"/>
    <w:rsid w:val="005F3D67"/>
    <w:rsid w:val="005F428B"/>
    <w:rsid w:val="005F600B"/>
    <w:rsid w:val="006016FA"/>
    <w:rsid w:val="00602E51"/>
    <w:rsid w:val="0060522A"/>
    <w:rsid w:val="00606860"/>
    <w:rsid w:val="00611EAF"/>
    <w:rsid w:val="0061216E"/>
    <w:rsid w:val="006123EE"/>
    <w:rsid w:val="0061368F"/>
    <w:rsid w:val="00614294"/>
    <w:rsid w:val="00614895"/>
    <w:rsid w:val="00614B12"/>
    <w:rsid w:val="0061522D"/>
    <w:rsid w:val="00615E7B"/>
    <w:rsid w:val="00616B03"/>
    <w:rsid w:val="00617740"/>
    <w:rsid w:val="006208CC"/>
    <w:rsid w:val="0062487D"/>
    <w:rsid w:val="006251AB"/>
    <w:rsid w:val="006263C7"/>
    <w:rsid w:val="00635158"/>
    <w:rsid w:val="00636B78"/>
    <w:rsid w:val="00637776"/>
    <w:rsid w:val="00641440"/>
    <w:rsid w:val="00642EC5"/>
    <w:rsid w:val="006442F3"/>
    <w:rsid w:val="00644499"/>
    <w:rsid w:val="0064625D"/>
    <w:rsid w:val="00650B78"/>
    <w:rsid w:val="00654C1B"/>
    <w:rsid w:val="00656788"/>
    <w:rsid w:val="00656A5C"/>
    <w:rsid w:val="00656F55"/>
    <w:rsid w:val="00660429"/>
    <w:rsid w:val="006608D2"/>
    <w:rsid w:val="0066135C"/>
    <w:rsid w:val="00662061"/>
    <w:rsid w:val="0067039F"/>
    <w:rsid w:val="00670CA4"/>
    <w:rsid w:val="00675313"/>
    <w:rsid w:val="00680D64"/>
    <w:rsid w:val="006820AB"/>
    <w:rsid w:val="00682C40"/>
    <w:rsid w:val="006864B0"/>
    <w:rsid w:val="00686E4A"/>
    <w:rsid w:val="006901EA"/>
    <w:rsid w:val="006A6C7D"/>
    <w:rsid w:val="006A78B0"/>
    <w:rsid w:val="006B1740"/>
    <w:rsid w:val="006C29EB"/>
    <w:rsid w:val="006C5C79"/>
    <w:rsid w:val="006C60E6"/>
    <w:rsid w:val="006C6834"/>
    <w:rsid w:val="006D05F3"/>
    <w:rsid w:val="006D43BE"/>
    <w:rsid w:val="006E3ACD"/>
    <w:rsid w:val="006E475B"/>
    <w:rsid w:val="006F1355"/>
    <w:rsid w:val="006F1556"/>
    <w:rsid w:val="006F4775"/>
    <w:rsid w:val="006F5CF9"/>
    <w:rsid w:val="00702FC8"/>
    <w:rsid w:val="00705713"/>
    <w:rsid w:val="007058F9"/>
    <w:rsid w:val="00711B09"/>
    <w:rsid w:val="00712B3D"/>
    <w:rsid w:val="007134D7"/>
    <w:rsid w:val="00714D65"/>
    <w:rsid w:val="00715BA7"/>
    <w:rsid w:val="00716373"/>
    <w:rsid w:val="00720AB8"/>
    <w:rsid w:val="007214E6"/>
    <w:rsid w:val="00721A7F"/>
    <w:rsid w:val="00726733"/>
    <w:rsid w:val="00726F0F"/>
    <w:rsid w:val="00727077"/>
    <w:rsid w:val="00727259"/>
    <w:rsid w:val="00727CFB"/>
    <w:rsid w:val="0073063E"/>
    <w:rsid w:val="00732F32"/>
    <w:rsid w:val="00733AC7"/>
    <w:rsid w:val="00733EB3"/>
    <w:rsid w:val="0073430D"/>
    <w:rsid w:val="00734480"/>
    <w:rsid w:val="00734A24"/>
    <w:rsid w:val="00740BB9"/>
    <w:rsid w:val="007412F5"/>
    <w:rsid w:val="00741C9E"/>
    <w:rsid w:val="0074262C"/>
    <w:rsid w:val="007513E6"/>
    <w:rsid w:val="00751704"/>
    <w:rsid w:val="00751B22"/>
    <w:rsid w:val="00752CF8"/>
    <w:rsid w:val="00753CD0"/>
    <w:rsid w:val="00754F50"/>
    <w:rsid w:val="0075681E"/>
    <w:rsid w:val="00760B04"/>
    <w:rsid w:val="00763037"/>
    <w:rsid w:val="00767B51"/>
    <w:rsid w:val="007725F0"/>
    <w:rsid w:val="00772C5C"/>
    <w:rsid w:val="00774A05"/>
    <w:rsid w:val="00774F57"/>
    <w:rsid w:val="0077584F"/>
    <w:rsid w:val="007758CC"/>
    <w:rsid w:val="007764D5"/>
    <w:rsid w:val="00777669"/>
    <w:rsid w:val="0078044A"/>
    <w:rsid w:val="0078066C"/>
    <w:rsid w:val="00781358"/>
    <w:rsid w:val="007878E4"/>
    <w:rsid w:val="007921B1"/>
    <w:rsid w:val="00792662"/>
    <w:rsid w:val="00792A5F"/>
    <w:rsid w:val="00797382"/>
    <w:rsid w:val="00797D6E"/>
    <w:rsid w:val="007A0507"/>
    <w:rsid w:val="007A0E10"/>
    <w:rsid w:val="007A20A5"/>
    <w:rsid w:val="007A38F1"/>
    <w:rsid w:val="007A5B20"/>
    <w:rsid w:val="007A6AE4"/>
    <w:rsid w:val="007A7361"/>
    <w:rsid w:val="007B0D5D"/>
    <w:rsid w:val="007B1866"/>
    <w:rsid w:val="007B20DB"/>
    <w:rsid w:val="007B2CBA"/>
    <w:rsid w:val="007B382D"/>
    <w:rsid w:val="007C0324"/>
    <w:rsid w:val="007C2654"/>
    <w:rsid w:val="007C320A"/>
    <w:rsid w:val="007C562B"/>
    <w:rsid w:val="007C6CD9"/>
    <w:rsid w:val="007D161F"/>
    <w:rsid w:val="007E2E94"/>
    <w:rsid w:val="007E7126"/>
    <w:rsid w:val="007E7F88"/>
    <w:rsid w:val="007F013A"/>
    <w:rsid w:val="007F1159"/>
    <w:rsid w:val="007F2353"/>
    <w:rsid w:val="007F2A8F"/>
    <w:rsid w:val="007F39BE"/>
    <w:rsid w:val="007F3AB7"/>
    <w:rsid w:val="007F5134"/>
    <w:rsid w:val="008007A8"/>
    <w:rsid w:val="0080521C"/>
    <w:rsid w:val="00810E31"/>
    <w:rsid w:val="00813598"/>
    <w:rsid w:val="0081374B"/>
    <w:rsid w:val="008140E0"/>
    <w:rsid w:val="00815D02"/>
    <w:rsid w:val="00815EF9"/>
    <w:rsid w:val="00816187"/>
    <w:rsid w:val="00816519"/>
    <w:rsid w:val="008212AB"/>
    <w:rsid w:val="0082179F"/>
    <w:rsid w:val="00821B72"/>
    <w:rsid w:val="008222B4"/>
    <w:rsid w:val="00826505"/>
    <w:rsid w:val="0082761C"/>
    <w:rsid w:val="00830585"/>
    <w:rsid w:val="00831618"/>
    <w:rsid w:val="00832B6C"/>
    <w:rsid w:val="00833A04"/>
    <w:rsid w:val="00833DC2"/>
    <w:rsid w:val="00835C32"/>
    <w:rsid w:val="00837616"/>
    <w:rsid w:val="00841987"/>
    <w:rsid w:val="00843F55"/>
    <w:rsid w:val="00844FAF"/>
    <w:rsid w:val="0084559A"/>
    <w:rsid w:val="0084652E"/>
    <w:rsid w:val="00851076"/>
    <w:rsid w:val="00851DCC"/>
    <w:rsid w:val="0085227A"/>
    <w:rsid w:val="00855620"/>
    <w:rsid w:val="00855747"/>
    <w:rsid w:val="00855D63"/>
    <w:rsid w:val="00857736"/>
    <w:rsid w:val="00862D41"/>
    <w:rsid w:val="00863EAF"/>
    <w:rsid w:val="00864982"/>
    <w:rsid w:val="0086772C"/>
    <w:rsid w:val="00867EEE"/>
    <w:rsid w:val="00870EAB"/>
    <w:rsid w:val="0087113E"/>
    <w:rsid w:val="00871982"/>
    <w:rsid w:val="008731D5"/>
    <w:rsid w:val="00874B83"/>
    <w:rsid w:val="008851BD"/>
    <w:rsid w:val="00885B5E"/>
    <w:rsid w:val="00886487"/>
    <w:rsid w:val="00886BD9"/>
    <w:rsid w:val="00891859"/>
    <w:rsid w:val="00896EDE"/>
    <w:rsid w:val="0089710E"/>
    <w:rsid w:val="008971ED"/>
    <w:rsid w:val="00897E7D"/>
    <w:rsid w:val="008A027A"/>
    <w:rsid w:val="008A0854"/>
    <w:rsid w:val="008A1E62"/>
    <w:rsid w:val="008A35B0"/>
    <w:rsid w:val="008A4896"/>
    <w:rsid w:val="008A4E43"/>
    <w:rsid w:val="008A6FEC"/>
    <w:rsid w:val="008A71CD"/>
    <w:rsid w:val="008A7C71"/>
    <w:rsid w:val="008B01EA"/>
    <w:rsid w:val="008B3CC3"/>
    <w:rsid w:val="008B48CF"/>
    <w:rsid w:val="008B555B"/>
    <w:rsid w:val="008B7807"/>
    <w:rsid w:val="008B7A58"/>
    <w:rsid w:val="008B7ECB"/>
    <w:rsid w:val="008C02D7"/>
    <w:rsid w:val="008C2630"/>
    <w:rsid w:val="008C47CC"/>
    <w:rsid w:val="008C53DB"/>
    <w:rsid w:val="008C5F5E"/>
    <w:rsid w:val="008C6657"/>
    <w:rsid w:val="008C6DDE"/>
    <w:rsid w:val="008D0264"/>
    <w:rsid w:val="008D102F"/>
    <w:rsid w:val="008D235E"/>
    <w:rsid w:val="008D2C5C"/>
    <w:rsid w:val="008D4E79"/>
    <w:rsid w:val="008D64A5"/>
    <w:rsid w:val="008E04B4"/>
    <w:rsid w:val="008E0CDE"/>
    <w:rsid w:val="008E0E66"/>
    <w:rsid w:val="008E11CE"/>
    <w:rsid w:val="008E3ACE"/>
    <w:rsid w:val="008E481A"/>
    <w:rsid w:val="008E4B98"/>
    <w:rsid w:val="008E5992"/>
    <w:rsid w:val="008E6184"/>
    <w:rsid w:val="008E6681"/>
    <w:rsid w:val="008F029A"/>
    <w:rsid w:val="008F15F0"/>
    <w:rsid w:val="008F1CE9"/>
    <w:rsid w:val="008F34FB"/>
    <w:rsid w:val="008F3A27"/>
    <w:rsid w:val="008F40B2"/>
    <w:rsid w:val="008F585E"/>
    <w:rsid w:val="008F5FF8"/>
    <w:rsid w:val="00901E2C"/>
    <w:rsid w:val="00902E28"/>
    <w:rsid w:val="00904D7B"/>
    <w:rsid w:val="00905BE3"/>
    <w:rsid w:val="00907DCF"/>
    <w:rsid w:val="00913FCD"/>
    <w:rsid w:val="009143BF"/>
    <w:rsid w:val="0091646A"/>
    <w:rsid w:val="009213F6"/>
    <w:rsid w:val="009275EA"/>
    <w:rsid w:val="00930B34"/>
    <w:rsid w:val="00940E13"/>
    <w:rsid w:val="009412BB"/>
    <w:rsid w:val="0094212C"/>
    <w:rsid w:val="00943686"/>
    <w:rsid w:val="00945167"/>
    <w:rsid w:val="00946E9F"/>
    <w:rsid w:val="00950777"/>
    <w:rsid w:val="00950ACE"/>
    <w:rsid w:val="00950BF1"/>
    <w:rsid w:val="00950FD3"/>
    <w:rsid w:val="00952334"/>
    <w:rsid w:val="009564F4"/>
    <w:rsid w:val="00956FD2"/>
    <w:rsid w:val="0096343C"/>
    <w:rsid w:val="00964F6F"/>
    <w:rsid w:val="009671A3"/>
    <w:rsid w:val="0096780D"/>
    <w:rsid w:val="009705A8"/>
    <w:rsid w:val="00973584"/>
    <w:rsid w:val="00975A0B"/>
    <w:rsid w:val="0097766C"/>
    <w:rsid w:val="009821F6"/>
    <w:rsid w:val="00982632"/>
    <w:rsid w:val="009857C8"/>
    <w:rsid w:val="00992453"/>
    <w:rsid w:val="009A0234"/>
    <w:rsid w:val="009A0570"/>
    <w:rsid w:val="009A502C"/>
    <w:rsid w:val="009A532F"/>
    <w:rsid w:val="009A6564"/>
    <w:rsid w:val="009A66BB"/>
    <w:rsid w:val="009C27EB"/>
    <w:rsid w:val="009C40DA"/>
    <w:rsid w:val="009D05C7"/>
    <w:rsid w:val="009D147B"/>
    <w:rsid w:val="009D4271"/>
    <w:rsid w:val="009D58C5"/>
    <w:rsid w:val="009E066F"/>
    <w:rsid w:val="009E0928"/>
    <w:rsid w:val="009E139A"/>
    <w:rsid w:val="009E18C6"/>
    <w:rsid w:val="009E1DF5"/>
    <w:rsid w:val="009E34A4"/>
    <w:rsid w:val="009E5DBB"/>
    <w:rsid w:val="009E62F2"/>
    <w:rsid w:val="009E69E2"/>
    <w:rsid w:val="009F0B0D"/>
    <w:rsid w:val="009F12B7"/>
    <w:rsid w:val="009F3430"/>
    <w:rsid w:val="009F546C"/>
    <w:rsid w:val="009F6DBA"/>
    <w:rsid w:val="00A02C04"/>
    <w:rsid w:val="00A1398B"/>
    <w:rsid w:val="00A16745"/>
    <w:rsid w:val="00A2021F"/>
    <w:rsid w:val="00A2108E"/>
    <w:rsid w:val="00A212B1"/>
    <w:rsid w:val="00A2326B"/>
    <w:rsid w:val="00A24837"/>
    <w:rsid w:val="00A25CCF"/>
    <w:rsid w:val="00A270B6"/>
    <w:rsid w:val="00A36BD7"/>
    <w:rsid w:val="00A40FEC"/>
    <w:rsid w:val="00A4255A"/>
    <w:rsid w:val="00A448E8"/>
    <w:rsid w:val="00A44985"/>
    <w:rsid w:val="00A44F74"/>
    <w:rsid w:val="00A4673F"/>
    <w:rsid w:val="00A4699F"/>
    <w:rsid w:val="00A52DA6"/>
    <w:rsid w:val="00A53DBF"/>
    <w:rsid w:val="00A57486"/>
    <w:rsid w:val="00A64DED"/>
    <w:rsid w:val="00A738E7"/>
    <w:rsid w:val="00A73D31"/>
    <w:rsid w:val="00A74B03"/>
    <w:rsid w:val="00A74E15"/>
    <w:rsid w:val="00A74F05"/>
    <w:rsid w:val="00A75C1D"/>
    <w:rsid w:val="00A77657"/>
    <w:rsid w:val="00A82C1A"/>
    <w:rsid w:val="00A86C6D"/>
    <w:rsid w:val="00A86D62"/>
    <w:rsid w:val="00A90F0E"/>
    <w:rsid w:val="00A92846"/>
    <w:rsid w:val="00A96329"/>
    <w:rsid w:val="00A974BE"/>
    <w:rsid w:val="00AA07EA"/>
    <w:rsid w:val="00AA0B35"/>
    <w:rsid w:val="00AA52DD"/>
    <w:rsid w:val="00AA63C4"/>
    <w:rsid w:val="00AA7B7A"/>
    <w:rsid w:val="00AB1D19"/>
    <w:rsid w:val="00AB2BF1"/>
    <w:rsid w:val="00AB62C6"/>
    <w:rsid w:val="00AB647F"/>
    <w:rsid w:val="00AB7104"/>
    <w:rsid w:val="00AC1B19"/>
    <w:rsid w:val="00AC1EF0"/>
    <w:rsid w:val="00AC61C3"/>
    <w:rsid w:val="00AD02F8"/>
    <w:rsid w:val="00AD057C"/>
    <w:rsid w:val="00AD0938"/>
    <w:rsid w:val="00AD0D55"/>
    <w:rsid w:val="00AD20E6"/>
    <w:rsid w:val="00AD6F66"/>
    <w:rsid w:val="00AE1344"/>
    <w:rsid w:val="00AE2768"/>
    <w:rsid w:val="00AE4F7E"/>
    <w:rsid w:val="00AE69E4"/>
    <w:rsid w:val="00AF0EC7"/>
    <w:rsid w:val="00AF1C2B"/>
    <w:rsid w:val="00AF29FC"/>
    <w:rsid w:val="00AF2B90"/>
    <w:rsid w:val="00B000E2"/>
    <w:rsid w:val="00B01F85"/>
    <w:rsid w:val="00B02532"/>
    <w:rsid w:val="00B0651D"/>
    <w:rsid w:val="00B0666C"/>
    <w:rsid w:val="00B13CEE"/>
    <w:rsid w:val="00B1788B"/>
    <w:rsid w:val="00B25BDC"/>
    <w:rsid w:val="00B30C27"/>
    <w:rsid w:val="00B33BB2"/>
    <w:rsid w:val="00B33C72"/>
    <w:rsid w:val="00B340F4"/>
    <w:rsid w:val="00B348ED"/>
    <w:rsid w:val="00B3498C"/>
    <w:rsid w:val="00B3503E"/>
    <w:rsid w:val="00B35DD5"/>
    <w:rsid w:val="00B40B51"/>
    <w:rsid w:val="00B40F15"/>
    <w:rsid w:val="00B411DB"/>
    <w:rsid w:val="00B42CDF"/>
    <w:rsid w:val="00B44863"/>
    <w:rsid w:val="00B45C4F"/>
    <w:rsid w:val="00B5766B"/>
    <w:rsid w:val="00B57A2D"/>
    <w:rsid w:val="00B609D4"/>
    <w:rsid w:val="00B60BA1"/>
    <w:rsid w:val="00B60F29"/>
    <w:rsid w:val="00B61B88"/>
    <w:rsid w:val="00B65809"/>
    <w:rsid w:val="00B665FF"/>
    <w:rsid w:val="00B677AC"/>
    <w:rsid w:val="00B72F70"/>
    <w:rsid w:val="00B744FD"/>
    <w:rsid w:val="00B83032"/>
    <w:rsid w:val="00B90E54"/>
    <w:rsid w:val="00B94FD6"/>
    <w:rsid w:val="00BA3D89"/>
    <w:rsid w:val="00BA54B4"/>
    <w:rsid w:val="00BA567D"/>
    <w:rsid w:val="00BB2F50"/>
    <w:rsid w:val="00BB3AA4"/>
    <w:rsid w:val="00BB3DBC"/>
    <w:rsid w:val="00BB3E2D"/>
    <w:rsid w:val="00BB4709"/>
    <w:rsid w:val="00BB6990"/>
    <w:rsid w:val="00BC06FB"/>
    <w:rsid w:val="00BC107E"/>
    <w:rsid w:val="00BC2832"/>
    <w:rsid w:val="00BC35AC"/>
    <w:rsid w:val="00BC78F2"/>
    <w:rsid w:val="00BD147A"/>
    <w:rsid w:val="00BD2440"/>
    <w:rsid w:val="00BD4552"/>
    <w:rsid w:val="00BD4C66"/>
    <w:rsid w:val="00BD4D97"/>
    <w:rsid w:val="00BD7E16"/>
    <w:rsid w:val="00BE0114"/>
    <w:rsid w:val="00BE0C4C"/>
    <w:rsid w:val="00BE6258"/>
    <w:rsid w:val="00BE6A04"/>
    <w:rsid w:val="00BE6CC6"/>
    <w:rsid w:val="00BE74D7"/>
    <w:rsid w:val="00BF0BC5"/>
    <w:rsid w:val="00BF17E6"/>
    <w:rsid w:val="00BF1A65"/>
    <w:rsid w:val="00BF2F3B"/>
    <w:rsid w:val="00BF475D"/>
    <w:rsid w:val="00BF7420"/>
    <w:rsid w:val="00BF7BC7"/>
    <w:rsid w:val="00C05C43"/>
    <w:rsid w:val="00C10FEB"/>
    <w:rsid w:val="00C1118D"/>
    <w:rsid w:val="00C17537"/>
    <w:rsid w:val="00C2434D"/>
    <w:rsid w:val="00C25C18"/>
    <w:rsid w:val="00C26E7D"/>
    <w:rsid w:val="00C270AD"/>
    <w:rsid w:val="00C303D0"/>
    <w:rsid w:val="00C32B51"/>
    <w:rsid w:val="00C33466"/>
    <w:rsid w:val="00C34249"/>
    <w:rsid w:val="00C35557"/>
    <w:rsid w:val="00C37600"/>
    <w:rsid w:val="00C40AE9"/>
    <w:rsid w:val="00C40AFC"/>
    <w:rsid w:val="00C4359F"/>
    <w:rsid w:val="00C453E9"/>
    <w:rsid w:val="00C45DDD"/>
    <w:rsid w:val="00C4625D"/>
    <w:rsid w:val="00C472F0"/>
    <w:rsid w:val="00C47B44"/>
    <w:rsid w:val="00C50B6B"/>
    <w:rsid w:val="00C52B7B"/>
    <w:rsid w:val="00C535B8"/>
    <w:rsid w:val="00C539AF"/>
    <w:rsid w:val="00C55486"/>
    <w:rsid w:val="00C55D85"/>
    <w:rsid w:val="00C56806"/>
    <w:rsid w:val="00C60CCE"/>
    <w:rsid w:val="00C62808"/>
    <w:rsid w:val="00C64527"/>
    <w:rsid w:val="00C647F8"/>
    <w:rsid w:val="00C65576"/>
    <w:rsid w:val="00C657AA"/>
    <w:rsid w:val="00C66AEF"/>
    <w:rsid w:val="00C7242C"/>
    <w:rsid w:val="00C728E0"/>
    <w:rsid w:val="00C7330A"/>
    <w:rsid w:val="00C744D1"/>
    <w:rsid w:val="00C74D95"/>
    <w:rsid w:val="00C766CE"/>
    <w:rsid w:val="00C7694D"/>
    <w:rsid w:val="00C80243"/>
    <w:rsid w:val="00C80288"/>
    <w:rsid w:val="00C83185"/>
    <w:rsid w:val="00C86D06"/>
    <w:rsid w:val="00C9330F"/>
    <w:rsid w:val="00C94C18"/>
    <w:rsid w:val="00C95791"/>
    <w:rsid w:val="00C97B7C"/>
    <w:rsid w:val="00CA12FF"/>
    <w:rsid w:val="00CA1F99"/>
    <w:rsid w:val="00CA415B"/>
    <w:rsid w:val="00CA61A3"/>
    <w:rsid w:val="00CB1E47"/>
    <w:rsid w:val="00CB3576"/>
    <w:rsid w:val="00CB4FA3"/>
    <w:rsid w:val="00CB73BF"/>
    <w:rsid w:val="00CC0E9C"/>
    <w:rsid w:val="00CC2D4C"/>
    <w:rsid w:val="00CC4306"/>
    <w:rsid w:val="00CD0934"/>
    <w:rsid w:val="00CD2C73"/>
    <w:rsid w:val="00CD50FD"/>
    <w:rsid w:val="00CD6A22"/>
    <w:rsid w:val="00CE0F52"/>
    <w:rsid w:val="00CE1874"/>
    <w:rsid w:val="00CE26A0"/>
    <w:rsid w:val="00CE28C0"/>
    <w:rsid w:val="00CE3D96"/>
    <w:rsid w:val="00CE5588"/>
    <w:rsid w:val="00CE5DC6"/>
    <w:rsid w:val="00CF38D9"/>
    <w:rsid w:val="00CF4462"/>
    <w:rsid w:val="00CF4848"/>
    <w:rsid w:val="00CF48AB"/>
    <w:rsid w:val="00CF6D6A"/>
    <w:rsid w:val="00D02119"/>
    <w:rsid w:val="00D04102"/>
    <w:rsid w:val="00D065C0"/>
    <w:rsid w:val="00D06F7F"/>
    <w:rsid w:val="00D106BC"/>
    <w:rsid w:val="00D11152"/>
    <w:rsid w:val="00D13C72"/>
    <w:rsid w:val="00D14CDA"/>
    <w:rsid w:val="00D15636"/>
    <w:rsid w:val="00D16B08"/>
    <w:rsid w:val="00D20DA9"/>
    <w:rsid w:val="00D21F40"/>
    <w:rsid w:val="00D2638F"/>
    <w:rsid w:val="00D26A79"/>
    <w:rsid w:val="00D26B76"/>
    <w:rsid w:val="00D30F1D"/>
    <w:rsid w:val="00D33A34"/>
    <w:rsid w:val="00D34776"/>
    <w:rsid w:val="00D34859"/>
    <w:rsid w:val="00D4250D"/>
    <w:rsid w:val="00D4341A"/>
    <w:rsid w:val="00D43477"/>
    <w:rsid w:val="00D4499A"/>
    <w:rsid w:val="00D4561F"/>
    <w:rsid w:val="00D477E6"/>
    <w:rsid w:val="00D51601"/>
    <w:rsid w:val="00D516C2"/>
    <w:rsid w:val="00D54918"/>
    <w:rsid w:val="00D66E81"/>
    <w:rsid w:val="00D7363B"/>
    <w:rsid w:val="00D76EB5"/>
    <w:rsid w:val="00D804D9"/>
    <w:rsid w:val="00D8089F"/>
    <w:rsid w:val="00D8337E"/>
    <w:rsid w:val="00D838F8"/>
    <w:rsid w:val="00D91699"/>
    <w:rsid w:val="00D9202C"/>
    <w:rsid w:val="00D932B5"/>
    <w:rsid w:val="00D96CDA"/>
    <w:rsid w:val="00D979B0"/>
    <w:rsid w:val="00DA05C4"/>
    <w:rsid w:val="00DA22C7"/>
    <w:rsid w:val="00DA2416"/>
    <w:rsid w:val="00DA27C9"/>
    <w:rsid w:val="00DA2D78"/>
    <w:rsid w:val="00DB1F43"/>
    <w:rsid w:val="00DB3618"/>
    <w:rsid w:val="00DB59B3"/>
    <w:rsid w:val="00DB629B"/>
    <w:rsid w:val="00DC07FC"/>
    <w:rsid w:val="00DC30C8"/>
    <w:rsid w:val="00DC485F"/>
    <w:rsid w:val="00DC6C90"/>
    <w:rsid w:val="00DD33A6"/>
    <w:rsid w:val="00DD5C35"/>
    <w:rsid w:val="00DD67F2"/>
    <w:rsid w:val="00DE1652"/>
    <w:rsid w:val="00DE1743"/>
    <w:rsid w:val="00DE3F12"/>
    <w:rsid w:val="00DE4F6B"/>
    <w:rsid w:val="00DF3F84"/>
    <w:rsid w:val="00DF44B2"/>
    <w:rsid w:val="00DF7668"/>
    <w:rsid w:val="00DF7AD3"/>
    <w:rsid w:val="00E00C53"/>
    <w:rsid w:val="00E0131B"/>
    <w:rsid w:val="00E01820"/>
    <w:rsid w:val="00E027E1"/>
    <w:rsid w:val="00E02C76"/>
    <w:rsid w:val="00E035D6"/>
    <w:rsid w:val="00E06430"/>
    <w:rsid w:val="00E0752E"/>
    <w:rsid w:val="00E075B5"/>
    <w:rsid w:val="00E1272D"/>
    <w:rsid w:val="00E13E21"/>
    <w:rsid w:val="00E14015"/>
    <w:rsid w:val="00E170B5"/>
    <w:rsid w:val="00E179E0"/>
    <w:rsid w:val="00E17F63"/>
    <w:rsid w:val="00E20D36"/>
    <w:rsid w:val="00E22164"/>
    <w:rsid w:val="00E255B0"/>
    <w:rsid w:val="00E25C16"/>
    <w:rsid w:val="00E26B3C"/>
    <w:rsid w:val="00E26F4B"/>
    <w:rsid w:val="00E276AB"/>
    <w:rsid w:val="00E309FA"/>
    <w:rsid w:val="00E31396"/>
    <w:rsid w:val="00E33800"/>
    <w:rsid w:val="00E33B43"/>
    <w:rsid w:val="00E3587D"/>
    <w:rsid w:val="00E36A71"/>
    <w:rsid w:val="00E3722A"/>
    <w:rsid w:val="00E37B93"/>
    <w:rsid w:val="00E42B0F"/>
    <w:rsid w:val="00E44B35"/>
    <w:rsid w:val="00E460BC"/>
    <w:rsid w:val="00E46D6A"/>
    <w:rsid w:val="00E4790E"/>
    <w:rsid w:val="00E55BD3"/>
    <w:rsid w:val="00E5688F"/>
    <w:rsid w:val="00E56E84"/>
    <w:rsid w:val="00E5743A"/>
    <w:rsid w:val="00E5761D"/>
    <w:rsid w:val="00E63EE6"/>
    <w:rsid w:val="00E65E3F"/>
    <w:rsid w:val="00E66A96"/>
    <w:rsid w:val="00E67F4E"/>
    <w:rsid w:val="00E70A51"/>
    <w:rsid w:val="00E81842"/>
    <w:rsid w:val="00E82EBE"/>
    <w:rsid w:val="00E82F9A"/>
    <w:rsid w:val="00E84745"/>
    <w:rsid w:val="00E874A8"/>
    <w:rsid w:val="00E91061"/>
    <w:rsid w:val="00E962B8"/>
    <w:rsid w:val="00E97145"/>
    <w:rsid w:val="00EA03EF"/>
    <w:rsid w:val="00EA206F"/>
    <w:rsid w:val="00EA5D60"/>
    <w:rsid w:val="00EA7906"/>
    <w:rsid w:val="00EB07D9"/>
    <w:rsid w:val="00EB14AC"/>
    <w:rsid w:val="00EB2DF7"/>
    <w:rsid w:val="00EB49FE"/>
    <w:rsid w:val="00EB6FFE"/>
    <w:rsid w:val="00EC065C"/>
    <w:rsid w:val="00EC3998"/>
    <w:rsid w:val="00EC3CB6"/>
    <w:rsid w:val="00EC461F"/>
    <w:rsid w:val="00EC4BB4"/>
    <w:rsid w:val="00EC51B1"/>
    <w:rsid w:val="00EC6EA0"/>
    <w:rsid w:val="00ED00BA"/>
    <w:rsid w:val="00ED50C6"/>
    <w:rsid w:val="00ED6A40"/>
    <w:rsid w:val="00ED7175"/>
    <w:rsid w:val="00EE08A8"/>
    <w:rsid w:val="00EE0EB3"/>
    <w:rsid w:val="00EE275A"/>
    <w:rsid w:val="00EE2F16"/>
    <w:rsid w:val="00EE66E3"/>
    <w:rsid w:val="00EF4993"/>
    <w:rsid w:val="00EF5E62"/>
    <w:rsid w:val="00EF624B"/>
    <w:rsid w:val="00EF6512"/>
    <w:rsid w:val="00EF6B66"/>
    <w:rsid w:val="00F029D0"/>
    <w:rsid w:val="00F03C95"/>
    <w:rsid w:val="00F04C9E"/>
    <w:rsid w:val="00F076AE"/>
    <w:rsid w:val="00F13F73"/>
    <w:rsid w:val="00F14E33"/>
    <w:rsid w:val="00F1692D"/>
    <w:rsid w:val="00F21712"/>
    <w:rsid w:val="00F227C3"/>
    <w:rsid w:val="00F22CE5"/>
    <w:rsid w:val="00F23DEA"/>
    <w:rsid w:val="00F24662"/>
    <w:rsid w:val="00F24859"/>
    <w:rsid w:val="00F248F5"/>
    <w:rsid w:val="00F24D1A"/>
    <w:rsid w:val="00F263AF"/>
    <w:rsid w:val="00F316AD"/>
    <w:rsid w:val="00F31704"/>
    <w:rsid w:val="00F35341"/>
    <w:rsid w:val="00F428DA"/>
    <w:rsid w:val="00F4410B"/>
    <w:rsid w:val="00F44609"/>
    <w:rsid w:val="00F447BC"/>
    <w:rsid w:val="00F46223"/>
    <w:rsid w:val="00F46E3C"/>
    <w:rsid w:val="00F52E25"/>
    <w:rsid w:val="00F53CB4"/>
    <w:rsid w:val="00F5596D"/>
    <w:rsid w:val="00F60876"/>
    <w:rsid w:val="00F61D70"/>
    <w:rsid w:val="00F66241"/>
    <w:rsid w:val="00F66CF8"/>
    <w:rsid w:val="00F66E0B"/>
    <w:rsid w:val="00F71F04"/>
    <w:rsid w:val="00F73103"/>
    <w:rsid w:val="00F73B24"/>
    <w:rsid w:val="00F75415"/>
    <w:rsid w:val="00F83AD4"/>
    <w:rsid w:val="00F83D5B"/>
    <w:rsid w:val="00F84B88"/>
    <w:rsid w:val="00F84C7B"/>
    <w:rsid w:val="00F866F4"/>
    <w:rsid w:val="00F87737"/>
    <w:rsid w:val="00F87CCD"/>
    <w:rsid w:val="00F90759"/>
    <w:rsid w:val="00F91595"/>
    <w:rsid w:val="00F92230"/>
    <w:rsid w:val="00F92FB0"/>
    <w:rsid w:val="00F933CB"/>
    <w:rsid w:val="00F94D4D"/>
    <w:rsid w:val="00F95BA4"/>
    <w:rsid w:val="00F962CF"/>
    <w:rsid w:val="00F977C9"/>
    <w:rsid w:val="00FA0CE0"/>
    <w:rsid w:val="00FA1F2C"/>
    <w:rsid w:val="00FA2F69"/>
    <w:rsid w:val="00FA4D78"/>
    <w:rsid w:val="00FA67EF"/>
    <w:rsid w:val="00FA754E"/>
    <w:rsid w:val="00FB01AE"/>
    <w:rsid w:val="00FB5737"/>
    <w:rsid w:val="00FC094F"/>
    <w:rsid w:val="00FC0C96"/>
    <w:rsid w:val="00FC3324"/>
    <w:rsid w:val="00FC43FC"/>
    <w:rsid w:val="00FC4423"/>
    <w:rsid w:val="00FC45F8"/>
    <w:rsid w:val="00FC678B"/>
    <w:rsid w:val="00FC72E7"/>
    <w:rsid w:val="00FC7E8B"/>
    <w:rsid w:val="00FD2115"/>
    <w:rsid w:val="00FD3B2E"/>
    <w:rsid w:val="00FD3D61"/>
    <w:rsid w:val="00FD6D61"/>
    <w:rsid w:val="00FD7D4F"/>
    <w:rsid w:val="00FE4630"/>
    <w:rsid w:val="00FF217C"/>
    <w:rsid w:val="00FF2393"/>
    <w:rsid w:val="00FF3A8F"/>
    <w:rsid w:val="00FF497A"/>
    <w:rsid w:val="00FF4D96"/>
    <w:rsid w:val="00FF4DA6"/>
    <w:rsid w:val="00FF5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48E3E316"/>
  <w15:chartTrackingRefBased/>
  <w15:docId w15:val="{EEDC24F4-27A2-4FBE-9FB5-7D5F6B8FCA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6"/>
    <w:qFormat/>
    <w:rsid w:val="00B677AC"/>
    <w:rPr>
      <w:rFonts w:ascii="Arial" w:hAnsi="Arial"/>
      <w:color w:val="000000" w:themeColor="text1"/>
    </w:rPr>
  </w:style>
  <w:style w:type="paragraph" w:styleId="Ttulo1">
    <w:name w:val="heading 1"/>
    <w:basedOn w:val="Normal"/>
    <w:next w:val="Normal"/>
    <w:link w:val="Ttulo1Car"/>
    <w:uiPriority w:val="9"/>
    <w:qFormat/>
    <w:rsid w:val="00CD50FD"/>
    <w:pPr>
      <w:jc w:val="center"/>
      <w:outlineLvl w:val="0"/>
    </w:pPr>
    <w:rPr>
      <w:rFonts w:cs="Times New Roman (Body CS)"/>
      <w:color w:val="FFFFFF"/>
      <w:spacing w:val="40"/>
    </w:rPr>
  </w:style>
  <w:style w:type="paragraph" w:styleId="Ttulo2">
    <w:name w:val="heading 2"/>
    <w:basedOn w:val="Normal"/>
    <w:next w:val="Normal"/>
    <w:link w:val="Ttulo2Car"/>
    <w:uiPriority w:val="9"/>
    <w:qFormat/>
    <w:rsid w:val="0040233B"/>
    <w:pPr>
      <w:outlineLvl w:val="1"/>
    </w:pPr>
    <w:rPr>
      <w:rFonts w:cs="Times New Roman (Body CS)"/>
      <w:color w:val="303848" w:themeColor="accent1"/>
      <w:spacing w:val="80"/>
    </w:rPr>
  </w:style>
  <w:style w:type="paragraph" w:styleId="Ttulo3">
    <w:name w:val="heading 3"/>
    <w:basedOn w:val="Normal"/>
    <w:next w:val="Normal"/>
    <w:link w:val="Ttulo3Car"/>
    <w:uiPriority w:val="9"/>
    <w:semiHidden/>
    <w:qFormat/>
    <w:rsid w:val="00EE275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81B23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D20DA9"/>
    <w:rPr>
      <w:color w:val="000000" w:themeColor="text1"/>
    </w:rPr>
  </w:style>
  <w:style w:type="paragraph" w:styleId="Piedepgina">
    <w:name w:val="footer"/>
    <w:basedOn w:val="Normal"/>
    <w:link w:val="PiedepginaCar"/>
    <w:uiPriority w:val="99"/>
    <w:rsid w:val="00F316AD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D20DA9"/>
    <w:rPr>
      <w:color w:val="000000" w:themeColor="text1"/>
    </w:rPr>
  </w:style>
  <w:style w:type="table" w:styleId="Tablaconcuadrcula">
    <w:name w:val="Table Grid"/>
    <w:basedOn w:val="Tabla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">
    <w:name w:val="Title"/>
    <w:basedOn w:val="Normal"/>
    <w:next w:val="Normal"/>
    <w:link w:val="TtuloCar"/>
    <w:qFormat/>
    <w:rsid w:val="00F316AD"/>
    <w:pPr>
      <w:tabs>
        <w:tab w:val="left" w:pos="2121"/>
        <w:tab w:val="left" w:pos="4241"/>
      </w:tabs>
      <w:spacing w:before="120" w:after="120"/>
      <w:jc w:val="center"/>
    </w:pPr>
    <w:rPr>
      <w:rFonts w:cs="Times New Roman (Body CS)"/>
      <w:color w:val="303848" w:themeColor="accent1"/>
      <w:spacing w:val="80"/>
      <w:sz w:val="52"/>
    </w:rPr>
  </w:style>
  <w:style w:type="character" w:customStyle="1" w:styleId="TtuloCar">
    <w:name w:val="Título Car"/>
    <w:basedOn w:val="Fuentedeprrafopredeter"/>
    <w:link w:val="Ttulo"/>
    <w:rsid w:val="00D20DA9"/>
    <w:rPr>
      <w:rFonts w:cs="Times New Roman (Body CS)"/>
      <w:color w:val="303848" w:themeColor="accent1"/>
      <w:spacing w:val="80"/>
      <w:sz w:val="52"/>
    </w:rPr>
  </w:style>
  <w:style w:type="paragraph" w:styleId="Subttulo">
    <w:name w:val="Subtitle"/>
    <w:basedOn w:val="Normal"/>
    <w:next w:val="Normal"/>
    <w:link w:val="SubttuloCar"/>
    <w:uiPriority w:val="1"/>
    <w:qFormat/>
    <w:rsid w:val="0029715D"/>
    <w:pPr>
      <w:spacing w:before="120" w:after="120"/>
      <w:jc w:val="center"/>
    </w:pPr>
    <w:rPr>
      <w:rFonts w:cs="Times New Roman (Body CS)"/>
      <w:color w:val="303848" w:themeColor="accent1"/>
      <w:spacing w:val="80"/>
    </w:rPr>
  </w:style>
  <w:style w:type="character" w:customStyle="1" w:styleId="SubttuloCar">
    <w:name w:val="Subtítulo Car"/>
    <w:basedOn w:val="Fuentedeprrafopredeter"/>
    <w:link w:val="Subttulo"/>
    <w:uiPriority w:val="1"/>
    <w:rsid w:val="0029715D"/>
    <w:rPr>
      <w:rFonts w:cs="Times New Roman (Body CS)"/>
      <w:color w:val="303848" w:themeColor="accent1"/>
      <w:spacing w:val="80"/>
    </w:rPr>
  </w:style>
  <w:style w:type="character" w:customStyle="1" w:styleId="Ttulo1Car">
    <w:name w:val="Título 1 Car"/>
    <w:basedOn w:val="Fuentedeprrafopredeter"/>
    <w:link w:val="Ttulo1"/>
    <w:uiPriority w:val="9"/>
    <w:rsid w:val="00D20DA9"/>
    <w:rPr>
      <w:rFonts w:cs="Times New Roman (Body CS)"/>
      <w:color w:val="FFFFFF"/>
      <w:spacing w:val="40"/>
    </w:rPr>
  </w:style>
  <w:style w:type="paragraph" w:customStyle="1" w:styleId="Texto">
    <w:name w:val="Texto"/>
    <w:basedOn w:val="Normal"/>
    <w:next w:val="Normal"/>
    <w:uiPriority w:val="3"/>
    <w:qFormat/>
    <w:rsid w:val="0040233B"/>
    <w:pPr>
      <w:spacing w:line="288" w:lineRule="auto"/>
    </w:pPr>
    <w:rPr>
      <w:color w:val="404040" w:themeColor="text1" w:themeTint="BF"/>
      <w:sz w:val="20"/>
    </w:rPr>
  </w:style>
  <w:style w:type="character" w:customStyle="1" w:styleId="Ttulo2Car">
    <w:name w:val="Título 2 Car"/>
    <w:basedOn w:val="Fuentedeprrafopredeter"/>
    <w:link w:val="Ttulo2"/>
    <w:uiPriority w:val="9"/>
    <w:rsid w:val="001F4150"/>
    <w:rPr>
      <w:rFonts w:cs="Times New Roman (Body CS)"/>
      <w:color w:val="303848" w:themeColor="accent1"/>
      <w:spacing w:val="80"/>
    </w:rPr>
  </w:style>
  <w:style w:type="paragraph" w:customStyle="1" w:styleId="Textopequeo">
    <w:name w:val="Texto pequeño"/>
    <w:basedOn w:val="Normal"/>
    <w:next w:val="Normal"/>
    <w:uiPriority w:val="5"/>
    <w:qFormat/>
    <w:rsid w:val="0040233B"/>
    <w:rPr>
      <w:i/>
      <w:color w:val="404040" w:themeColor="text1" w:themeTint="BF"/>
      <w:sz w:val="20"/>
    </w:rPr>
  </w:style>
  <w:style w:type="character" w:styleId="Textodelmarcadordeposicin">
    <w:name w:val="Placeholder Text"/>
    <w:basedOn w:val="Fuentedeprrafopredeter"/>
    <w:uiPriority w:val="99"/>
    <w:semiHidden/>
    <w:rsid w:val="00D20DA9"/>
    <w:rPr>
      <w:color w:val="808080"/>
    </w:rPr>
  </w:style>
  <w:style w:type="character" w:customStyle="1" w:styleId="Resaltar">
    <w:name w:val="Resaltar"/>
    <w:basedOn w:val="Fuentedeprrafopredeter"/>
    <w:uiPriority w:val="1"/>
    <w:qFormat/>
    <w:rsid w:val="00D26A79"/>
    <w:rPr>
      <w:color w:val="BF9268" w:themeColor="accent2"/>
    </w:rPr>
  </w:style>
  <w:style w:type="character" w:customStyle="1" w:styleId="Ttulo3Car">
    <w:name w:val="Título 3 Car"/>
    <w:basedOn w:val="Fuentedeprrafopredeter"/>
    <w:link w:val="Ttulo3"/>
    <w:uiPriority w:val="9"/>
    <w:rsid w:val="00EE275A"/>
    <w:rPr>
      <w:rFonts w:asciiTheme="majorHAnsi" w:eastAsiaTheme="majorEastAsia" w:hAnsiTheme="majorHAnsi" w:cstheme="majorBidi"/>
      <w:color w:val="181B23" w:themeColor="accent1" w:themeShade="7F"/>
    </w:rPr>
  </w:style>
  <w:style w:type="paragraph" w:styleId="Listaconvietas">
    <w:name w:val="List Bullet"/>
    <w:basedOn w:val="Normal"/>
    <w:uiPriority w:val="99"/>
    <w:unhideWhenUsed/>
    <w:rsid w:val="00EE275A"/>
    <w:pPr>
      <w:numPr>
        <w:numId w:val="1"/>
      </w:numPr>
      <w:spacing w:before="120" w:after="120"/>
      <w:contextualSpacing/>
    </w:pPr>
  </w:style>
  <w:style w:type="paragraph" w:customStyle="1" w:styleId="Delimitadorgrfico">
    <w:name w:val="Delimitador gráfico"/>
    <w:basedOn w:val="Normal"/>
    <w:uiPriority w:val="6"/>
    <w:qFormat/>
    <w:rsid w:val="00127C0F"/>
  </w:style>
  <w:style w:type="paragraph" w:styleId="Sinespaciado">
    <w:name w:val="No Spacing"/>
    <w:link w:val="SinespaciadoCar"/>
    <w:qFormat/>
    <w:rsid w:val="00675313"/>
    <w:rPr>
      <w:rFonts w:ascii="Arial" w:eastAsia="Calibri" w:hAnsi="Arial" w:cs="Calibri"/>
      <w:szCs w:val="22"/>
      <w:lang w:val="es-NI"/>
    </w:rPr>
  </w:style>
  <w:style w:type="character" w:customStyle="1" w:styleId="Textodemarcadordeposicin">
    <w:name w:val="Texto de marcador de posición"/>
    <w:basedOn w:val="Fuentedeprrafopredeter"/>
    <w:uiPriority w:val="99"/>
    <w:semiHidden/>
    <w:rsid w:val="00385D8E"/>
    <w:rPr>
      <w:color w:val="808080"/>
    </w:rPr>
  </w:style>
  <w:style w:type="paragraph" w:styleId="Prrafodelista">
    <w:name w:val="List Paragraph"/>
    <w:basedOn w:val="Normal"/>
    <w:uiPriority w:val="34"/>
    <w:qFormat/>
    <w:rsid w:val="00001A04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1"/>
    <w:unhideWhenUsed/>
    <w:qFormat/>
    <w:rsid w:val="00001A04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001A04"/>
    <w:rPr>
      <w:color w:val="000000" w:themeColor="text1"/>
      <w:sz w:val="22"/>
    </w:rPr>
  </w:style>
  <w:style w:type="character" w:styleId="Fuerte">
    <w:name w:val="Strong"/>
    <w:basedOn w:val="Fuentedeprrafopredeter"/>
    <w:uiPriority w:val="22"/>
    <w:qFormat/>
    <w:rsid w:val="00335569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5A40A5"/>
    <w:rPr>
      <w:color w:val="F7B615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5A40A5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170F04"/>
    <w:rPr>
      <w:color w:val="704404" w:themeColor="followedHyperlink"/>
      <w:u w:val="single"/>
    </w:rPr>
  </w:style>
  <w:style w:type="paragraph" w:styleId="Descripcin">
    <w:name w:val="caption"/>
    <w:basedOn w:val="Normal"/>
    <w:next w:val="Normal"/>
    <w:uiPriority w:val="35"/>
    <w:unhideWhenUsed/>
    <w:qFormat/>
    <w:rsid w:val="00BF1A65"/>
    <w:pPr>
      <w:spacing w:after="200"/>
    </w:pPr>
    <w:rPr>
      <w:i/>
      <w:iCs/>
      <w:color w:val="775F55" w:themeColor="text2"/>
      <w:sz w:val="18"/>
      <w:szCs w:val="18"/>
    </w:rPr>
  </w:style>
  <w:style w:type="character" w:customStyle="1" w:styleId="SinespaciadoCar">
    <w:name w:val="Sin espaciado Car"/>
    <w:basedOn w:val="Fuentedeprrafopredeter"/>
    <w:link w:val="Sinespaciado"/>
    <w:locked/>
    <w:rsid w:val="00767B51"/>
    <w:rPr>
      <w:rFonts w:ascii="Arial" w:eastAsia="Calibri" w:hAnsi="Arial" w:cs="Calibri"/>
      <w:szCs w:val="22"/>
      <w:lang w:val="es-NI"/>
    </w:rPr>
  </w:style>
  <w:style w:type="paragraph" w:styleId="NormalWeb">
    <w:name w:val="Normal (Web)"/>
    <w:basedOn w:val="Normal"/>
    <w:uiPriority w:val="99"/>
    <w:semiHidden/>
    <w:unhideWhenUsed/>
    <w:rsid w:val="000A4B2F"/>
    <w:pPr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val="es-NI" w:eastAsia="es-NI"/>
    </w:rPr>
  </w:style>
  <w:style w:type="character" w:styleId="Refdecomentario">
    <w:name w:val="annotation reference"/>
    <w:basedOn w:val="Fuentedeprrafopredeter"/>
    <w:uiPriority w:val="99"/>
    <w:semiHidden/>
    <w:unhideWhenUsed/>
    <w:rsid w:val="002949BE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2949BE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2949BE"/>
    <w:rPr>
      <w:rFonts w:ascii="Arial" w:hAnsi="Arial"/>
      <w:color w:val="000000" w:themeColor="text1"/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949BE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949BE"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53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2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4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3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34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7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80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693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90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50994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22816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6806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40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3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58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867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5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78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4331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137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64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650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0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469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97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506061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774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5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32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35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37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587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1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44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526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144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03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9414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64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5890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49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15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20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6354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08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1025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8454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33356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550967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5079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356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75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321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0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71234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588428">
          <w:marLeft w:val="116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6069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84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963166">
          <w:marLeft w:val="0"/>
          <w:marRight w:val="30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6647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01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55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884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53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24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4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6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028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02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6376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38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08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602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footer" Target="footer1.xml"/><Relationship Id="rId3" Type="http://schemas.openxmlformats.org/officeDocument/2006/relationships/customXml" Target="../customXml/item3.xml"/><Relationship Id="rId21" Type="http://schemas.openxmlformats.org/officeDocument/2006/relationships/image" Target="media/image11.png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6.png"/><Relationship Id="rId20" Type="http://schemas.openxmlformats.org/officeDocument/2006/relationships/image" Target="media/image10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image" Target="media/image14.png"/><Relationship Id="rId5" Type="http://schemas.openxmlformats.org/officeDocument/2006/relationships/numbering" Target="numbering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theme" Target="theme/theme1.xml"/><Relationship Id="rId10" Type="http://schemas.openxmlformats.org/officeDocument/2006/relationships/endnotes" Target="endnotes.xml"/><Relationship Id="rId19" Type="http://schemas.openxmlformats.org/officeDocument/2006/relationships/image" Target="media/image9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Eliab%20J.%20Selva%20Cruz\AppData\Roaming\Microsoft\Templates\Carta%20con%20portada%20minimalista.dotx" TargetMode="External"/></Relationship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9677210f24a1be23c92c90fd886aa0aa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60e05723c5c1908df1a1a4ebf11d344e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Props1.xml><?xml version="1.0" encoding="utf-8"?>
<ds:datastoreItem xmlns:ds="http://schemas.openxmlformats.org/officeDocument/2006/customXml" ds:itemID="{5204680A-0D1D-460F-8EA2-C8931699675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0365E85-B3C9-4EC2-B89F-17599EBA455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11BD1C97-63DC-4AE3-B850-F629615CAAC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E2A875E0-5BAE-4BD9-A36A-EDAD423B39A3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Carta con portada minimalista</Template>
  <TotalTime>1097</TotalTime>
  <Pages>7</Pages>
  <Words>485</Words>
  <Characters>2672</Characters>
  <Application>Microsoft Office Word</Application>
  <DocSecurity>0</DocSecurity>
  <Lines>22</Lines>
  <Paragraphs>6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Unidad IV: SQL (Lenguaje de consulta estructurada)</vt:lpstr>
      <vt:lpstr/>
    </vt:vector>
  </TitlesOfParts>
  <Company/>
  <LinksUpToDate>false</LinksUpToDate>
  <CharactersWithSpaces>3151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Unidad IV: SQL (Lenguaje de consulta estructurada)</dc:title>
  <dc:subject/>
  <dc:creator>MICHL</dc:creator>
  <cp:keywords/>
  <dc:description/>
  <cp:lastModifiedBy>Eliab Javier Selva Cruz</cp:lastModifiedBy>
  <cp:revision>210</cp:revision>
  <cp:lastPrinted>2024-08-12T04:58:00Z</cp:lastPrinted>
  <dcterms:created xsi:type="dcterms:W3CDTF">2024-08-12T00:30:00Z</dcterms:created>
  <dcterms:modified xsi:type="dcterms:W3CDTF">2026-04-22T19:16:00Z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