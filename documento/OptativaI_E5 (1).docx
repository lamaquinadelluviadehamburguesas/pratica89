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B2D6" w14:textId="4B6F093B" w:rsidR="00767B51" w:rsidRDefault="00767B51" w:rsidP="00767B51">
      <w:pPr>
        <w:pStyle w:val="Delimitadorgrfic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0BF6BF39" wp14:editId="7CEE740A">
                <wp:simplePos x="0" y="0"/>
                <wp:positionH relativeFrom="page">
                  <wp:align>center</wp:align>
                </wp:positionH>
                <wp:positionV relativeFrom="paragraph">
                  <wp:posOffset>-452120</wp:posOffset>
                </wp:positionV>
                <wp:extent cx="7772400" cy="1249045"/>
                <wp:effectExtent l="0" t="0" r="0" b="8255"/>
                <wp:wrapNone/>
                <wp:docPr id="2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04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EA4ED" id="Rectángulo 2" o:spid="_x0000_s1026" style="position:absolute;margin-left:0;margin-top:-35.6pt;width:612pt;height:98.35pt;z-index:-251532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" fillcolor="#0070c0" stroked="f">
                <w10:wrap anchorx="page"/>
              </v:rect>
            </w:pict>
          </mc:Fallback>
        </mc:AlternateContent>
      </w:r>
    </w:p>
    <w:tbl>
      <w:tblPr>
        <w:tblStyle w:val="Tablaconcuadrcula"/>
        <w:tblW w:w="5000" w:type="pct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300"/>
      </w:tblGrid>
      <w:tr w:rsidR="00767B51" w14:paraId="366B8236" w14:textId="77777777" w:rsidTr="00767B51">
        <w:trPr>
          <w:trHeight w:val="1292"/>
        </w:trPr>
        <w:tc>
          <w:tcPr>
            <w:tcW w:w="5000" w:type="pc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FFFFFF" w:themeFill="background1"/>
          </w:tcPr>
          <w:p w14:paraId="75298EFC" w14:textId="10D1666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785216" behindDoc="0" locked="0" layoutInCell="1" allowOverlap="1" wp14:anchorId="141292A6" wp14:editId="62E6ADF3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133985</wp:posOffset>
                  </wp:positionV>
                  <wp:extent cx="1656715" cy="962025"/>
                  <wp:effectExtent l="0" t="0" r="635" b="952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4" t="4854" r="11459" b="7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71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F522E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21E099A3" w14:textId="50ABE755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Centro Universitario Regional de Chontales</w:t>
            </w:r>
          </w:p>
          <w:p w14:paraId="4072BD69" w14:textId="22354C1C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“Cornelio Silva Argüello”</w:t>
            </w:r>
          </w:p>
          <w:p w14:paraId="0CD92BA8" w14:textId="5E8E94C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UNAN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CUR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Chontales</w:t>
            </w:r>
          </w:p>
          <w:p w14:paraId="026C7C97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16F454F2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lang w:val="es-ES" w:bidi="es-ES"/>
              </w:rPr>
              <w:t xml:space="preserve"> </w:t>
            </w:r>
          </w:p>
        </w:tc>
      </w:tr>
    </w:tbl>
    <w:p w14:paraId="556F283C" w14:textId="77777777" w:rsidR="00767B51" w:rsidRPr="00CE0F52" w:rsidRDefault="00767B51" w:rsidP="00767B51">
      <w:pPr>
        <w:rPr>
          <w:rFonts w:asciiTheme="minorHAnsi" w:hAnsiTheme="minorHAnsi"/>
          <w:color w:val="FFFFFF" w:themeColor="background1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6239"/>
        <w:gridCol w:w="1561"/>
      </w:tblGrid>
      <w:tr w:rsidR="00CE0F52" w:rsidRPr="00CE0F52" w14:paraId="1EAEAF5A" w14:textId="77777777" w:rsidTr="00767B51">
        <w:tc>
          <w:tcPr>
            <w:tcW w:w="833" w:type="pct"/>
            <w:tcBorders>
              <w:top w:val="nil"/>
              <w:left w:val="nil"/>
              <w:bottom w:val="single" w:sz="24" w:space="0" w:color="0070C0"/>
              <w:right w:val="single" w:sz="24" w:space="0" w:color="0070C0"/>
            </w:tcBorders>
          </w:tcPr>
          <w:p w14:paraId="24675EBD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  <w:tc>
          <w:tcPr>
            <w:tcW w:w="3333" w:type="pct"/>
            <w:vMerge w:val="restar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0070C0"/>
            <w:vAlign w:val="center"/>
            <w:hideMark/>
          </w:tcPr>
          <w:p w14:paraId="2CAA4371" w14:textId="4A784629" w:rsidR="00767B51" w:rsidRPr="00CE0F52" w:rsidRDefault="004D437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  <w:szCs w:val="28"/>
              </w:rPr>
              <w:t xml:space="preserve">OPTATIVA I: </w:t>
            </w:r>
            <w:r w:rsidRPr="004D4371">
              <w:rPr>
                <w:color w:val="FFFFFF" w:themeColor="background1"/>
                <w:szCs w:val="28"/>
              </w:rPr>
              <w:t xml:space="preserve">DESARROLLO </w:t>
            </w:r>
            <w:r>
              <w:rPr>
                <w:color w:val="FFFFFF" w:themeColor="background1"/>
                <w:szCs w:val="28"/>
              </w:rPr>
              <w:t>M</w:t>
            </w:r>
            <w:r w:rsidRPr="004D4371">
              <w:rPr>
                <w:color w:val="FFFFFF" w:themeColor="background1"/>
                <w:szCs w:val="28"/>
              </w:rPr>
              <w:t xml:space="preserve">ÓVIL </w:t>
            </w:r>
            <w:r>
              <w:rPr>
                <w:color w:val="FFFFFF" w:themeColor="background1"/>
                <w:szCs w:val="28"/>
              </w:rPr>
              <w:t>H</w:t>
            </w:r>
            <w:r w:rsidRPr="004D4371">
              <w:rPr>
                <w:color w:val="FFFFFF" w:themeColor="background1"/>
                <w:szCs w:val="28"/>
              </w:rPr>
              <w:t>ÍBRID</w:t>
            </w:r>
            <w:r>
              <w:rPr>
                <w:color w:val="FFFFFF" w:themeColor="background1"/>
                <w:szCs w:val="28"/>
              </w:rPr>
              <w:t>O</w:t>
            </w:r>
          </w:p>
        </w:tc>
        <w:tc>
          <w:tcPr>
            <w:tcW w:w="834" w:type="pct"/>
            <w:tcBorders>
              <w:top w:val="nil"/>
              <w:left w:val="single" w:sz="24" w:space="0" w:color="0070C0"/>
              <w:bottom w:val="single" w:sz="24" w:space="0" w:color="0070C0"/>
              <w:right w:val="nil"/>
            </w:tcBorders>
          </w:tcPr>
          <w:p w14:paraId="1AEA042B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</w:tr>
      <w:tr w:rsidR="00767B51" w14:paraId="24B237C7" w14:textId="77777777" w:rsidTr="00767B51">
        <w:tc>
          <w:tcPr>
            <w:tcW w:w="833" w:type="pct"/>
            <w:tcBorders>
              <w:top w:val="single" w:sz="24" w:space="0" w:color="0070C0"/>
              <w:left w:val="nil"/>
              <w:bottom w:val="nil"/>
              <w:right w:val="single" w:sz="24" w:space="0" w:color="0070C0"/>
            </w:tcBorders>
          </w:tcPr>
          <w:p w14:paraId="2E89DF58" w14:textId="77777777" w:rsidR="00767B51" w:rsidRDefault="00767B51"/>
        </w:tc>
        <w:tc>
          <w:tcPr>
            <w:tcW w:w="0" w:type="auto"/>
            <w:vMerge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vAlign w:val="center"/>
            <w:hideMark/>
          </w:tcPr>
          <w:p w14:paraId="7A4A1007" w14:textId="77777777" w:rsidR="00767B51" w:rsidRDefault="00767B51">
            <w:pPr>
              <w:rPr>
                <w:color w:val="FFFFFF" w:themeColor="background1"/>
                <w:sz w:val="22"/>
              </w:rPr>
            </w:pPr>
          </w:p>
        </w:tc>
        <w:tc>
          <w:tcPr>
            <w:tcW w:w="834" w:type="pct"/>
            <w:tcBorders>
              <w:top w:val="single" w:sz="24" w:space="0" w:color="0070C0"/>
              <w:left w:val="single" w:sz="24" w:space="0" w:color="0070C0"/>
              <w:bottom w:val="nil"/>
              <w:right w:val="nil"/>
            </w:tcBorders>
          </w:tcPr>
          <w:p w14:paraId="0655CD50" w14:textId="77777777" w:rsidR="00767B51" w:rsidRDefault="00767B51"/>
        </w:tc>
      </w:tr>
    </w:tbl>
    <w:p w14:paraId="64128C3B" w14:textId="77777777" w:rsidR="00767B51" w:rsidRDefault="00767B51" w:rsidP="00767B51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7B51" w14:paraId="2E7F69FD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69AA37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657D61D2" w14:textId="2EE8DC22" w:rsidR="00767B51" w:rsidRDefault="00596E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61E967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9564F77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11D41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6C01831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FE1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8F8CD9F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6F334179" w14:textId="77777777" w:rsidR="00767B51" w:rsidRDefault="00767B51">
            <w:pPr>
              <w:jc w:val="center"/>
              <w:rPr>
                <w:rFonts w:asciiTheme="majorHAnsi" w:hAnsiTheme="majorHAnsi" w:cstheme="majorHAnsi"/>
                <w:bCs/>
              </w:rPr>
            </w:pPr>
          </w:p>
          <w:p w14:paraId="385BE8A5" w14:textId="1F1A6512" w:rsidR="00767B51" w:rsidRDefault="00596E0F">
            <w:pPr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Tema</w:t>
            </w:r>
            <w:r w:rsidR="00D8089F">
              <w:rPr>
                <w:rFonts w:asciiTheme="majorHAnsi" w:hAnsiTheme="majorHAnsi" w:cstheme="majorHAnsi"/>
                <w:bCs/>
              </w:rPr>
              <w:t xml:space="preserve"> I: </w:t>
            </w:r>
            <w:r w:rsidR="004D4371" w:rsidRPr="004D4371">
              <w:rPr>
                <w:rFonts w:asciiTheme="majorHAnsi" w:hAnsiTheme="majorHAnsi" w:cstheme="majorHAnsi"/>
                <w:bCs/>
              </w:rPr>
              <w:t>Fundamentos de Desarrollo Móvil Híbrido</w:t>
            </w:r>
            <w:r w:rsidR="00D8089F" w:rsidRPr="00D8089F">
              <w:rPr>
                <w:rFonts w:asciiTheme="majorHAnsi" w:hAnsiTheme="majorHAnsi" w:cstheme="majorHAnsi"/>
                <w:bCs/>
              </w:rPr>
              <w:t>.</w:t>
            </w:r>
          </w:p>
        </w:tc>
      </w:tr>
      <w:tr w:rsidR="00767B51" w14:paraId="7C2E343C" w14:textId="77777777" w:rsidTr="00767B51">
        <w:tc>
          <w:tcPr>
            <w:tcW w:w="3116" w:type="dxa"/>
            <w:shd w:val="clear" w:color="auto" w:fill="FFFFFF" w:themeFill="background1"/>
          </w:tcPr>
          <w:p w14:paraId="3BF511C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43B7979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3E902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4CF1FB6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396E7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1F4EE167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Carrera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029F60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75098168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006E6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098EEE4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11698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9603FBC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8B6632D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8077A81" w14:textId="05F0D478" w:rsidR="00767B51" w:rsidRDefault="004D437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Ingeniería en Sistemas de Información</w:t>
            </w:r>
            <w:r w:rsidR="00767B51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4to</w:t>
            </w:r>
            <w:r w:rsidR="00767B51">
              <w:rPr>
                <w:rFonts w:asciiTheme="majorHAnsi" w:hAnsiTheme="majorHAnsi" w:cstheme="majorHAnsi"/>
              </w:rPr>
              <w:t xml:space="preserve"> año.</w:t>
            </w:r>
          </w:p>
          <w:p w14:paraId="31F399CE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5A77D94D" w14:textId="77777777" w:rsidTr="00767B51">
        <w:tc>
          <w:tcPr>
            <w:tcW w:w="3116" w:type="dxa"/>
            <w:shd w:val="clear" w:color="auto" w:fill="FFFFFF" w:themeFill="background1"/>
          </w:tcPr>
          <w:p w14:paraId="2C7A0F9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1B4530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DE2A24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5CB9FFB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D84D9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7F24916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Fecha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8EB4BE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C6CD0E9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C5297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29D4866F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361FB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E7D81E5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5972B0C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35B523C" w14:textId="3CEA5CD2" w:rsidR="00767B51" w:rsidRDefault="00D3477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Lunes </w:t>
            </w:r>
            <w:r w:rsidR="00D106BC">
              <w:rPr>
                <w:rFonts w:asciiTheme="majorHAnsi" w:hAnsiTheme="majorHAnsi" w:cstheme="majorHAnsi"/>
              </w:rPr>
              <w:t>23</w:t>
            </w:r>
            <w:r w:rsidR="004D4371">
              <w:rPr>
                <w:rFonts w:asciiTheme="majorHAnsi" w:hAnsiTheme="majorHAnsi" w:cstheme="majorHAnsi"/>
              </w:rPr>
              <w:t xml:space="preserve"> de Marzo</w:t>
            </w:r>
            <w:r w:rsidR="002D2761">
              <w:rPr>
                <w:rFonts w:asciiTheme="majorHAnsi" w:hAnsiTheme="majorHAnsi" w:cstheme="majorHAnsi"/>
              </w:rPr>
              <w:t xml:space="preserve"> de 202</w:t>
            </w:r>
            <w:r w:rsidR="00A212B1">
              <w:rPr>
                <w:rFonts w:asciiTheme="majorHAnsi" w:hAnsiTheme="majorHAnsi" w:cstheme="majorHAnsi"/>
              </w:rPr>
              <w:t>6</w:t>
            </w:r>
            <w:r w:rsidR="00767B51">
              <w:rPr>
                <w:rFonts w:asciiTheme="majorHAnsi" w:hAnsiTheme="majorHAnsi" w:cstheme="majorHAnsi"/>
              </w:rPr>
              <w:t>.</w:t>
            </w:r>
          </w:p>
          <w:p w14:paraId="716EB0B2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3AE1E51F" w14:textId="77777777" w:rsidTr="00767B51">
        <w:tc>
          <w:tcPr>
            <w:tcW w:w="3116" w:type="dxa"/>
            <w:shd w:val="clear" w:color="auto" w:fill="FFFFFF" w:themeFill="background1"/>
          </w:tcPr>
          <w:p w14:paraId="6FECF0F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E4946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F1E5C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276DAF2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071FAB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</w:tcPr>
          <w:p w14:paraId="64F8CF8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83E206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Periodo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6D9EE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8749436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BA182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23D90C0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E6D48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8884E93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B66D2E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2B5C85B" w14:textId="637C1FEF" w:rsidR="00767B51" w:rsidRDefault="00A212B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4</w:t>
            </w:r>
            <w:r w:rsidR="00D34776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 –</w:t>
            </w:r>
            <w:r w:rsidR="00C40AE9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4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1</w:t>
            </w:r>
            <w:r w:rsidR="00891859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</w:t>
            </w:r>
          </w:p>
          <w:p w14:paraId="12D3F5C5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2270D009" w14:textId="77777777" w:rsidTr="00767B51">
        <w:tc>
          <w:tcPr>
            <w:tcW w:w="3116" w:type="dxa"/>
            <w:shd w:val="clear" w:color="auto" w:fill="FFFFFF" w:themeFill="background1"/>
          </w:tcPr>
          <w:p w14:paraId="503B3D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BA90CDA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5EC9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D7AA23F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5CE9A7D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</w:tcPr>
          <w:p w14:paraId="0AD889EC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02FD9A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Docente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6BDE15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E535AA0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AF03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59389DC2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08F2B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1E73EFE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EC87C5F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612DB78B" w14:textId="1D3D9267" w:rsidR="00767B51" w:rsidRDefault="00767B51" w:rsidP="0017749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Eliab </w:t>
            </w:r>
            <w:r w:rsidR="00177491">
              <w:rPr>
                <w:rFonts w:asciiTheme="majorHAnsi" w:hAnsiTheme="majorHAnsi" w:cstheme="majorHAnsi"/>
              </w:rPr>
              <w:t xml:space="preserve">Javier </w:t>
            </w:r>
            <w:r>
              <w:rPr>
                <w:rFonts w:asciiTheme="majorHAnsi" w:hAnsiTheme="majorHAnsi" w:cstheme="majorHAnsi"/>
              </w:rPr>
              <w:t>Selva</w:t>
            </w:r>
            <w:r w:rsidR="00177491">
              <w:rPr>
                <w:rFonts w:asciiTheme="majorHAnsi" w:hAnsiTheme="majorHAnsi" w:cstheme="majorHAnsi"/>
              </w:rPr>
              <w:t xml:space="preserve"> Cruz</w:t>
            </w:r>
          </w:p>
        </w:tc>
      </w:tr>
      <w:tr w:rsidR="00767B51" w14:paraId="4101C98C" w14:textId="77777777" w:rsidTr="00767B51">
        <w:tc>
          <w:tcPr>
            <w:tcW w:w="3116" w:type="dxa"/>
            <w:shd w:val="clear" w:color="auto" w:fill="FFFFFF" w:themeFill="background1"/>
          </w:tcPr>
          <w:p w14:paraId="0F68548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08009C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B04C4E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177ED3" w14:textId="77777777" w:rsidTr="00767B51">
        <w:trPr>
          <w:trHeight w:val="60"/>
        </w:trPr>
        <w:tc>
          <w:tcPr>
            <w:tcW w:w="3116" w:type="dxa"/>
            <w:shd w:val="clear" w:color="auto" w:fill="FFFFFF" w:themeFill="background1"/>
          </w:tcPr>
          <w:p w14:paraId="7C9DE99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116DE4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5A526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DF1A002" w14:textId="77777777" w:rsidTr="00767B51">
        <w:tc>
          <w:tcPr>
            <w:tcW w:w="3116" w:type="dxa"/>
            <w:shd w:val="clear" w:color="auto" w:fill="FFFFFF" w:themeFill="background1"/>
          </w:tcPr>
          <w:p w14:paraId="11693C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D55BC09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D1B5DF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1A1AD47" w14:textId="77777777" w:rsidTr="00767B51">
        <w:tc>
          <w:tcPr>
            <w:tcW w:w="3116" w:type="dxa"/>
            <w:shd w:val="clear" w:color="auto" w:fill="FFFFFF" w:themeFill="background1"/>
          </w:tcPr>
          <w:p w14:paraId="0994323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15561D87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3B77F7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B8FB4B" w14:textId="77777777" w:rsidTr="00767B51">
        <w:tc>
          <w:tcPr>
            <w:tcW w:w="3116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42816DB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7A5AAEB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03EC926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</w:tbl>
    <w:p w14:paraId="448D347A" w14:textId="77777777" w:rsidR="00767B51" w:rsidRDefault="00767B51" w:rsidP="00767B51">
      <w:pPr>
        <w:rPr>
          <w:rFonts w:asciiTheme="minorHAnsi" w:hAnsiTheme="minorHAnsi"/>
          <w:sz w:val="22"/>
        </w:rPr>
      </w:pPr>
    </w:p>
    <w:p w14:paraId="78230A0D" w14:textId="77777777" w:rsidR="00767B51" w:rsidRDefault="00767B51" w:rsidP="00767B51"/>
    <w:p w14:paraId="12E74AA4" w14:textId="77777777" w:rsidR="00855D63" w:rsidRDefault="00855D63" w:rsidP="00001A04">
      <w:pPr>
        <w:pStyle w:val="Textoindependiente"/>
        <w:sectPr w:rsidR="00855D63" w:rsidSect="00EC4BB4">
          <w:pgSz w:w="12240" w:h="15840" w:code="1"/>
          <w:pgMar w:top="720" w:right="1440" w:bottom="720" w:left="1440" w:header="709" w:footer="709" w:gutter="0"/>
          <w:cols w:space="708"/>
          <w:docGrid w:linePitch="360"/>
        </w:sectPr>
      </w:pPr>
    </w:p>
    <w:p w14:paraId="2B5648DD" w14:textId="0DF970CB" w:rsidR="002D2761" w:rsidRDefault="002D2761" w:rsidP="0014360C">
      <w:pPr>
        <w:spacing w:line="276" w:lineRule="auto"/>
        <w:jc w:val="both"/>
        <w:rPr>
          <w:rFonts w:cstheme="minorHAnsi"/>
        </w:rPr>
      </w:pPr>
      <w:r w:rsidRPr="005E75B9">
        <w:rPr>
          <w:rFonts w:cstheme="minorHAnsi"/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EF368E1" wp14:editId="3AB6C031">
                <wp:simplePos x="0" y="0"/>
                <wp:positionH relativeFrom="margin">
                  <wp:align>center</wp:align>
                </wp:positionH>
                <wp:positionV relativeFrom="paragraph">
                  <wp:posOffset>545</wp:posOffset>
                </wp:positionV>
                <wp:extent cx="5596890" cy="342900"/>
                <wp:effectExtent l="0" t="0" r="22860" b="19050"/>
                <wp:wrapTopAndBottom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10" name="Rectángulo 10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A714F" w14:textId="379AD0ED" w:rsidR="00F866F4" w:rsidRPr="00A77657" w:rsidRDefault="002D2761" w:rsidP="00F866F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s-NI"/>
                                </w:rPr>
                              </w:pPr>
                              <w:r w:rsidRPr="00A77657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Objetivo de 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9D465" w14:textId="77777777" w:rsidR="00F866F4" w:rsidRPr="00A5140E" w:rsidRDefault="00F866F4" w:rsidP="00F866F4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F368E1" id="Grupo 3" o:spid="_x0000_s1026" style="position:absolute;left:0;text-align:left;margin-left:0;margin-top:.05pt;width:440.7pt;height:27pt;z-index:251758592;mso-position-horizontal:center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">
                <v:rect id="Rectángulo 10" o:spid="_x0000_s1027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" filled="f" strokecolor="#d8d8d8 [2732]" strokeweight="1pt">
                  <v:textbox inset="2.5mm,0,0,0">
                    <w:txbxContent>
                      <w:p w14:paraId="56DA714F" w14:textId="379AD0ED" w:rsidR="00F866F4" w:rsidRPr="00A77657" w:rsidRDefault="002D2761" w:rsidP="00F866F4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s-NI"/>
                          </w:rPr>
                        </w:pPr>
                        <w:r w:rsidRPr="00A77657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Objetivo de aprendizaje</w:t>
                        </w:r>
                      </w:p>
                    </w:txbxContent>
                  </v:textbox>
                </v:rect>
                <v:rect id="Rectángulo 11" o:spid="_x0000_s1028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" fillcolor="#bfbfbf [2412]" strokecolor="#bfbfbf [2412]" strokeweight="1pt">
                  <v:textbox inset="2.5mm,0,0,0">
                    <w:txbxContent>
                      <w:p w14:paraId="1539D465" w14:textId="77777777" w:rsidR="00F866F4" w:rsidRPr="00A5140E" w:rsidRDefault="00F866F4" w:rsidP="00F866F4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0F6A1B20" w14:textId="3FBF758C" w:rsidR="00E44B35" w:rsidRDefault="00E44B35" w:rsidP="00E44B35">
      <w:pPr>
        <w:pStyle w:val="Prrafodelista"/>
        <w:numPr>
          <w:ilvl w:val="0"/>
          <w:numId w:val="45"/>
        </w:numPr>
        <w:spacing w:line="276" w:lineRule="auto"/>
        <w:jc w:val="both"/>
      </w:pPr>
      <w:r w:rsidRPr="00E44B35">
        <w:rPr>
          <w:rFonts w:cstheme="minorHAnsi"/>
        </w:rPr>
        <w:t>Desarrollar aplicaciones móviles híbridas desde cero, comprendiendo su estructura y funcionamiento.</w:t>
      </w:r>
    </w:p>
    <w:p w14:paraId="67D98A12" w14:textId="0872C43B" w:rsidR="002D2761" w:rsidRDefault="002D2761" w:rsidP="0014360C">
      <w:pPr>
        <w:spacing w:line="276" w:lineRule="auto"/>
        <w:jc w:val="both"/>
        <w:rPr>
          <w:b/>
          <w:bCs/>
        </w:rPr>
      </w:pPr>
      <w:r w:rsidRPr="005E75B9">
        <w:rPr>
          <w:rFonts w:cstheme="minorHAnsi"/>
          <w:noProof/>
          <w:szCs w:val="28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038AD18F" wp14:editId="11DA1BAC">
                <wp:simplePos x="0" y="0"/>
                <wp:positionH relativeFrom="margin">
                  <wp:align>left</wp:align>
                </wp:positionH>
                <wp:positionV relativeFrom="paragraph">
                  <wp:posOffset>181530</wp:posOffset>
                </wp:positionV>
                <wp:extent cx="5596890" cy="342900"/>
                <wp:effectExtent l="0" t="0" r="22860" b="19050"/>
                <wp:wrapTopAndBottom/>
                <wp:docPr id="1844425147" name="Grupo 1844425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616383833" name="Rectángulo 616383833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1F8F72" w14:textId="3F64A22D" w:rsidR="002D2761" w:rsidRPr="00A77657" w:rsidRDefault="00AA0B35" w:rsidP="002D2761">
                              <w:pPr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 xml:space="preserve">Actividad </w:t>
                              </w:r>
                              <w:r w:rsidR="00680D64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práctica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 xml:space="preserve"> </w:t>
                              </w:r>
                              <w:r w:rsidR="00680D64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(configuración de proyecto con Vite)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552828" name="Rectángulo 430552828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DBC200" w14:textId="77777777" w:rsidR="002D2761" w:rsidRPr="00A5140E" w:rsidRDefault="002D2761" w:rsidP="002D2761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AD18F" id="Grupo 1844425147" o:spid="_x0000_s1029" style="position:absolute;left:0;text-align:left;margin-left:0;margin-top:14.3pt;width:440.7pt;height:27pt;z-index:251793408;mso-position-horizontal:left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">
                <v:rect id="Rectángulo 616383833" o:spid="_x0000_s1030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" fillcolor="#f2f2f2 [3052]" strokecolor="#d8d8d8 [2732]" strokeweight="1pt">
                  <v:textbox inset="2.5mm,0,0,0">
                    <w:txbxContent>
                      <w:p w14:paraId="061F8F72" w14:textId="3F64A22D" w:rsidR="002D2761" w:rsidRPr="00A77657" w:rsidRDefault="00AA0B35" w:rsidP="002D2761">
                        <w:pPr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 xml:space="preserve">Actividad </w:t>
                        </w:r>
                        <w:r w:rsidR="00680D64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práctica</w:t>
                        </w:r>
                        <w:r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 xml:space="preserve"> </w:t>
                        </w:r>
                        <w:r w:rsidR="00680D64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(configuración de proyecto con Vite)</w:t>
                        </w:r>
                      </w:p>
                    </w:txbxContent>
                  </v:textbox>
                </v:rect>
                <v:rect id="Rectángulo 430552828" o:spid="_x0000_s1031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" fillcolor="#bfbfbf [2412]" strokecolor="#bfbfbf [2412]" strokeweight="1pt">
                  <v:textbox inset="2.5mm,0,0,0">
                    <w:txbxContent>
                      <w:p w14:paraId="79DBC200" w14:textId="77777777" w:rsidR="002D2761" w:rsidRPr="00A5140E" w:rsidRDefault="002D2761" w:rsidP="002D2761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6B4E6532" w14:textId="645CFE34" w:rsidR="00FA2F69" w:rsidRDefault="00FA2F69" w:rsidP="00B13CEE">
      <w:pPr>
        <w:spacing w:line="276" w:lineRule="auto"/>
        <w:jc w:val="both"/>
        <w:rPr>
          <w:lang w:val="es-NI"/>
        </w:rPr>
      </w:pPr>
    </w:p>
    <w:p w14:paraId="71117CBD" w14:textId="7BD82961" w:rsidR="00905BE3" w:rsidRPr="00905BE3" w:rsidRDefault="00D106BC" w:rsidP="00CF12CB">
      <w:pPr>
        <w:pStyle w:val="Prrafodelista"/>
        <w:numPr>
          <w:ilvl w:val="0"/>
          <w:numId w:val="50"/>
        </w:numPr>
        <w:spacing w:line="276" w:lineRule="auto"/>
        <w:ind w:left="426"/>
        <w:jc w:val="both"/>
        <w:rPr>
          <w:lang w:val="es-NI"/>
        </w:rPr>
      </w:pPr>
      <w:r>
        <w:rPr>
          <w:lang w:val="es-NI"/>
        </w:rPr>
        <w:t xml:space="preserve">Cree </w:t>
      </w:r>
      <w:r w:rsidR="00F03C95">
        <w:rPr>
          <w:lang w:val="es-NI"/>
        </w:rPr>
        <w:t xml:space="preserve">la siguiente estructura </w:t>
      </w:r>
      <w:r w:rsidR="00826505">
        <w:rPr>
          <w:lang w:val="es-NI"/>
        </w:rPr>
        <w:t>de</w:t>
      </w:r>
      <w:r w:rsidR="00F03C95">
        <w:rPr>
          <w:lang w:val="es-NI"/>
        </w:rPr>
        <w:t xml:space="preserve"> carpetas </w:t>
      </w:r>
      <w:r w:rsidR="00826505">
        <w:rPr>
          <w:lang w:val="es-NI"/>
        </w:rPr>
        <w:t xml:space="preserve">y archivos </w:t>
      </w:r>
      <w:r w:rsidR="00F03C95">
        <w:rPr>
          <w:lang w:val="es-NI"/>
        </w:rPr>
        <w:t xml:space="preserve">dentro de </w:t>
      </w:r>
      <w:r w:rsidR="00F03C95" w:rsidRPr="00F03C95">
        <w:rPr>
          <w:b/>
          <w:bCs/>
          <w:lang w:val="es-NI"/>
        </w:rPr>
        <w:t>/src</w:t>
      </w:r>
      <w:r w:rsidR="00F03C95">
        <w:rPr>
          <w:lang w:val="es-NI"/>
        </w:rPr>
        <w:t>:</w:t>
      </w:r>
    </w:p>
    <w:p w14:paraId="06A012D9" w14:textId="77777777" w:rsidR="00B5766B" w:rsidRDefault="00B5766B">
      <w:pPr>
        <w:rPr>
          <w:rFonts w:cstheme="minorHAnsi"/>
        </w:rPr>
      </w:pPr>
    </w:p>
    <w:p w14:paraId="2C4E0054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├───components</w:t>
      </w:r>
    </w:p>
    <w:p w14:paraId="476F4E30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NotificacionOperacion.jsx</w:t>
      </w:r>
    </w:p>
    <w:p w14:paraId="14175FB5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</w:t>
      </w:r>
    </w:p>
    <w:p w14:paraId="5FBF552E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├───busquedas</w:t>
      </w:r>
    </w:p>
    <w:p w14:paraId="4A33A8EA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CuadroBusquedas.jsx</w:t>
      </w:r>
    </w:p>
    <w:p w14:paraId="3AE405BB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</w:t>
      </w:r>
    </w:p>
    <w:p w14:paraId="58BC9FEA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├───catalogo</w:t>
      </w:r>
    </w:p>
    <w:p w14:paraId="574FAAB3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TarjetaCatalogo.jsx</w:t>
      </w:r>
    </w:p>
    <w:p w14:paraId="265474F0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</w:t>
      </w:r>
    </w:p>
    <w:p w14:paraId="1116E1D9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├───categorias</w:t>
      </w:r>
    </w:p>
    <w:p w14:paraId="35E30053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ModalEdicionCategoria.jsx</w:t>
      </w:r>
    </w:p>
    <w:p w14:paraId="6090365C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ModalEliminacionCategoria.jsx</w:t>
      </w:r>
    </w:p>
    <w:p w14:paraId="178248D5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ModalRegistroCategoria.jsx</w:t>
      </w:r>
    </w:p>
    <w:p w14:paraId="7C30CBF2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TablaCategorias.jsx</w:t>
      </w:r>
    </w:p>
    <w:p w14:paraId="770D086F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TarjetaCategoria.jsx</w:t>
      </w:r>
    </w:p>
    <w:p w14:paraId="4A097E8A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</w:t>
      </w:r>
    </w:p>
    <w:p w14:paraId="6948437B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├───login</w:t>
      </w:r>
    </w:p>
    <w:p w14:paraId="1451AD3D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FormularioLogin.jsx</w:t>
      </w:r>
    </w:p>
    <w:p w14:paraId="1C6FB1B0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</w:t>
      </w:r>
    </w:p>
    <w:p w14:paraId="04006D15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├───navegacion</w:t>
      </w:r>
    </w:p>
    <w:p w14:paraId="1F655E53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Encabezado.jsx</w:t>
      </w:r>
    </w:p>
    <w:p w14:paraId="0EE069A0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</w:t>
      </w:r>
    </w:p>
    <w:p w14:paraId="5240DFF0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├───productos</w:t>
      </w:r>
    </w:p>
    <w:p w14:paraId="1DDBD899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FormularioRegistroProducto.jsx</w:t>
      </w:r>
    </w:p>
    <w:p w14:paraId="16113A54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ModalEdicionProducto.jsx</w:t>
      </w:r>
    </w:p>
    <w:p w14:paraId="2DF76CB4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ModalEliminacionProducto.jsx</w:t>
      </w:r>
    </w:p>
    <w:p w14:paraId="0811F41C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ModalRegistroProducto.jsx</w:t>
      </w:r>
    </w:p>
    <w:p w14:paraId="33CE8AEC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       TarjetasProductos.jsx</w:t>
      </w:r>
    </w:p>
    <w:p w14:paraId="15B454C8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│</w:t>
      </w:r>
    </w:p>
    <w:p w14:paraId="4225365A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└───rutas</w:t>
      </w:r>
    </w:p>
    <w:p w14:paraId="28A2EF4B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        RutaProtegida.jsx</w:t>
      </w:r>
    </w:p>
    <w:p w14:paraId="0DC2C67F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</w:t>
      </w:r>
    </w:p>
    <w:p w14:paraId="07D3F630" w14:textId="77777777" w:rsidR="00826505" w:rsidRPr="009A502C" w:rsidRDefault="00826505" w:rsidP="0082650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</w:t>
      </w:r>
    </w:p>
    <w:p w14:paraId="0445BD19" w14:textId="0C9790CF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lastRenderedPageBreak/>
        <w:t>├───database</w:t>
      </w:r>
    </w:p>
    <w:p w14:paraId="02741C16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       supabaseconfig.js</w:t>
      </w:r>
    </w:p>
    <w:p w14:paraId="3B662DB7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│</w:t>
      </w:r>
    </w:p>
    <w:p w14:paraId="59F4A863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>└───views</w:t>
      </w:r>
    </w:p>
    <w:p w14:paraId="19ECC5D1" w14:textId="3F8FC2F2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 xml:space="preserve">        Catalogo.jsx</w:t>
      </w:r>
    </w:p>
    <w:p w14:paraId="2B6DB353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 xml:space="preserve">        Categorias.jsx</w:t>
      </w:r>
    </w:p>
    <w:p w14:paraId="2A854D2C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 xml:space="preserve">        Inicio.jsx</w:t>
      </w:r>
    </w:p>
    <w:p w14:paraId="56EE588A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 xml:space="preserve">        Login.jsx</w:t>
      </w:r>
    </w:p>
    <w:p w14:paraId="10C791E2" w14:textId="77777777" w:rsidR="00F03C95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 xml:space="preserve">        Pagina404.jsx</w:t>
      </w:r>
    </w:p>
    <w:p w14:paraId="7E10966A" w14:textId="53344638" w:rsidR="00B5766B" w:rsidRPr="009A502C" w:rsidRDefault="00F03C95" w:rsidP="00F03C95">
      <w:pPr>
        <w:rPr>
          <w:rFonts w:ascii="Consolas" w:hAnsi="Consolas" w:cstheme="minorHAnsi"/>
        </w:rPr>
      </w:pPr>
      <w:r w:rsidRPr="009A502C">
        <w:rPr>
          <w:rFonts w:ascii="Consolas" w:hAnsi="Consolas" w:cstheme="minorHAnsi"/>
        </w:rPr>
        <w:t xml:space="preserve">        Productos.jsx</w:t>
      </w:r>
    </w:p>
    <w:p w14:paraId="76CEE32D" w14:textId="77777777" w:rsidR="00F03C95" w:rsidRDefault="00F03C95">
      <w:pPr>
        <w:rPr>
          <w:rFonts w:cstheme="minorHAnsi"/>
        </w:rPr>
      </w:pPr>
    </w:p>
    <w:p w14:paraId="3F337A74" w14:textId="6836A8C6" w:rsidR="00F03C95" w:rsidRDefault="00F46223" w:rsidP="00826505">
      <w:pPr>
        <w:pStyle w:val="Prrafodelista"/>
        <w:numPr>
          <w:ilvl w:val="0"/>
          <w:numId w:val="50"/>
        </w:numPr>
        <w:spacing w:line="276" w:lineRule="auto"/>
        <w:ind w:left="426"/>
        <w:jc w:val="both"/>
        <w:rPr>
          <w:rFonts w:cstheme="minorHAnsi"/>
        </w:rPr>
      </w:pPr>
      <w:r w:rsidRPr="00F46223">
        <w:rPr>
          <w:rFonts w:cstheme="minorHAnsi"/>
          <w:noProof/>
          <w:lang w:val="es-NI"/>
        </w:rPr>
        <w:drawing>
          <wp:anchor distT="0" distB="0" distL="114300" distR="114300" simplePos="0" relativeHeight="251824128" behindDoc="0" locked="0" layoutInCell="1" allowOverlap="1" wp14:anchorId="7F3CCB9F" wp14:editId="6D32902A">
            <wp:simplePos x="0" y="0"/>
            <wp:positionH relativeFrom="margin">
              <wp:align>center</wp:align>
            </wp:positionH>
            <wp:positionV relativeFrom="paragraph">
              <wp:posOffset>504190</wp:posOffset>
            </wp:positionV>
            <wp:extent cx="4320000" cy="2062840"/>
            <wp:effectExtent l="0" t="0" r="4445" b="0"/>
            <wp:wrapTopAndBottom/>
            <wp:docPr id="75031533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6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505">
        <w:rPr>
          <w:rFonts w:cstheme="minorHAnsi"/>
        </w:rPr>
        <w:t>Una vez creada la estructura, configure su archivo App.jsx con las siguientes importaciones:</w:t>
      </w:r>
    </w:p>
    <w:p w14:paraId="7EE4E78C" w14:textId="39D68988" w:rsidR="00826505" w:rsidRDefault="00826505">
      <w:pPr>
        <w:rPr>
          <w:rFonts w:cstheme="minorHAnsi"/>
        </w:rPr>
      </w:pPr>
    </w:p>
    <w:p w14:paraId="5A5CA026" w14:textId="70E1BB75" w:rsidR="00F46223" w:rsidRPr="00F46223" w:rsidRDefault="00F46223" w:rsidP="00F46223">
      <w:pPr>
        <w:pStyle w:val="Prrafodelista"/>
        <w:numPr>
          <w:ilvl w:val="0"/>
          <w:numId w:val="50"/>
        </w:numPr>
        <w:spacing w:line="276" w:lineRule="auto"/>
        <w:ind w:left="426"/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Defin</w:t>
      </w:r>
      <w:r w:rsidR="000272CC">
        <w:rPr>
          <w:rFonts w:cstheme="minorHAnsi"/>
          <w:lang w:val="es-NI"/>
        </w:rPr>
        <w:t>a</w:t>
      </w:r>
      <w:r>
        <w:rPr>
          <w:rFonts w:cstheme="minorHAnsi"/>
          <w:lang w:val="es-NI"/>
        </w:rPr>
        <w:t xml:space="preserve"> e importe las rutas de navegación:</w:t>
      </w:r>
    </w:p>
    <w:p w14:paraId="78E57D0A" w14:textId="258C5BBB" w:rsidR="00826505" w:rsidRDefault="006F1556">
      <w:pPr>
        <w:rPr>
          <w:rFonts w:cstheme="minorHAnsi"/>
        </w:rPr>
      </w:pPr>
      <w:r w:rsidRPr="006F1556">
        <w:rPr>
          <w:rFonts w:cstheme="minorHAnsi"/>
          <w:noProof/>
          <w:lang w:val="es-NI"/>
        </w:rPr>
        <w:drawing>
          <wp:anchor distT="0" distB="0" distL="114300" distR="114300" simplePos="0" relativeHeight="251825152" behindDoc="0" locked="0" layoutInCell="1" allowOverlap="1" wp14:anchorId="45D1FC52" wp14:editId="3D908B08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4320000" cy="2786312"/>
            <wp:effectExtent l="0" t="0" r="4445" b="0"/>
            <wp:wrapTopAndBottom/>
            <wp:docPr id="18238902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8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9B447" w14:textId="65B9D77A" w:rsidR="006F1556" w:rsidRPr="006F1556" w:rsidRDefault="006F1556" w:rsidP="006F1556">
      <w:pPr>
        <w:rPr>
          <w:rFonts w:cstheme="minorHAnsi"/>
          <w:lang w:val="es-NI"/>
        </w:rPr>
      </w:pPr>
    </w:p>
    <w:p w14:paraId="48ED9CE5" w14:textId="20633909" w:rsidR="00826505" w:rsidRDefault="0084559A" w:rsidP="000272CC">
      <w:pPr>
        <w:pStyle w:val="Prrafodelista"/>
        <w:numPr>
          <w:ilvl w:val="0"/>
          <w:numId w:val="50"/>
        </w:numPr>
        <w:spacing w:line="276" w:lineRule="auto"/>
        <w:ind w:left="426"/>
        <w:jc w:val="both"/>
        <w:rPr>
          <w:rFonts w:cstheme="minorHAnsi"/>
        </w:rPr>
      </w:pPr>
      <w:r>
        <w:rPr>
          <w:noProof/>
        </w:rPr>
        <w:lastRenderedPageBreak/>
        <w:drawing>
          <wp:anchor distT="0" distB="0" distL="114300" distR="114300" simplePos="0" relativeHeight="251826176" behindDoc="0" locked="0" layoutInCell="1" allowOverlap="1" wp14:anchorId="3440DB82" wp14:editId="61F675AA">
            <wp:simplePos x="0" y="0"/>
            <wp:positionH relativeFrom="margin">
              <wp:align>center</wp:align>
            </wp:positionH>
            <wp:positionV relativeFrom="paragraph">
              <wp:posOffset>534083</wp:posOffset>
            </wp:positionV>
            <wp:extent cx="2880000" cy="1890998"/>
            <wp:effectExtent l="0" t="0" r="0" b="0"/>
            <wp:wrapTopAndBottom/>
            <wp:docPr id="17275596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9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72CC">
        <w:rPr>
          <w:rFonts w:cstheme="minorHAnsi"/>
        </w:rPr>
        <w:t>Defina un texto temporal en las vistas creadas, para realizar pruebas de acceso en las rutas definidas, por ejemplo:</w:t>
      </w:r>
    </w:p>
    <w:p w14:paraId="1E5EE864" w14:textId="77777777" w:rsidR="000272CC" w:rsidRDefault="000272CC">
      <w:pPr>
        <w:rPr>
          <w:rFonts w:cstheme="minorHAnsi"/>
        </w:rPr>
      </w:pPr>
    </w:p>
    <w:p w14:paraId="72DEFFAA" w14:textId="29841368" w:rsidR="008C078C" w:rsidRDefault="008C078C" w:rsidP="005342DC">
      <w:pPr>
        <w:pStyle w:val="Prrafodelista"/>
        <w:numPr>
          <w:ilvl w:val="0"/>
          <w:numId w:val="50"/>
        </w:numPr>
        <w:spacing w:line="276" w:lineRule="auto"/>
        <w:ind w:left="426"/>
        <w:jc w:val="both"/>
        <w:rPr>
          <w:rFonts w:cstheme="minorHAnsi"/>
        </w:rPr>
      </w:pPr>
      <w:r>
        <w:rPr>
          <w:rFonts w:cstheme="minorHAnsi"/>
        </w:rPr>
        <w:t xml:space="preserve">Descargue y agregue un archivo de imagen (preferiblemente de dimensiones cuadradas), llamada </w:t>
      </w:r>
      <w:r w:rsidRPr="008C078C">
        <w:rPr>
          <w:rFonts w:cstheme="minorHAnsi"/>
          <w:b/>
          <w:bCs/>
        </w:rPr>
        <w:t>logo</w:t>
      </w:r>
      <w:r>
        <w:rPr>
          <w:rFonts w:cstheme="minorHAnsi"/>
        </w:rPr>
        <w:t xml:space="preserve"> en la carpeta </w:t>
      </w:r>
      <w:r w:rsidRPr="008C078C">
        <w:rPr>
          <w:rFonts w:cstheme="minorHAnsi"/>
          <w:b/>
          <w:bCs/>
        </w:rPr>
        <w:t>/assets</w:t>
      </w:r>
      <w:r>
        <w:rPr>
          <w:rFonts w:cstheme="minorHAnsi"/>
        </w:rPr>
        <w:t>.</w:t>
      </w:r>
    </w:p>
    <w:p w14:paraId="70030AD3" w14:textId="77777777" w:rsidR="008C078C" w:rsidRPr="008C078C" w:rsidRDefault="008C078C" w:rsidP="008C078C">
      <w:pPr>
        <w:pStyle w:val="Prrafodelista"/>
        <w:rPr>
          <w:rFonts w:cstheme="minorHAnsi"/>
        </w:rPr>
      </w:pPr>
    </w:p>
    <w:p w14:paraId="15D77F48" w14:textId="6ADC7016" w:rsidR="000272CC" w:rsidRDefault="000C6F45" w:rsidP="000C6F45">
      <w:pPr>
        <w:pStyle w:val="Prrafodelista"/>
        <w:numPr>
          <w:ilvl w:val="0"/>
          <w:numId w:val="50"/>
        </w:numPr>
        <w:spacing w:line="276" w:lineRule="auto"/>
        <w:ind w:hanging="654"/>
        <w:jc w:val="bot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827200" behindDoc="0" locked="0" layoutInCell="1" allowOverlap="1" wp14:anchorId="11557E6D" wp14:editId="254EF91A">
            <wp:simplePos x="0" y="0"/>
            <wp:positionH relativeFrom="margin">
              <wp:align>center</wp:align>
            </wp:positionH>
            <wp:positionV relativeFrom="paragraph">
              <wp:posOffset>307213</wp:posOffset>
            </wp:positionV>
            <wp:extent cx="2880000" cy="781100"/>
            <wp:effectExtent l="0" t="0" r="0" b="0"/>
            <wp:wrapTopAndBottom/>
            <wp:docPr id="16599557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7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42DC">
        <w:rPr>
          <w:rFonts w:cstheme="minorHAnsi"/>
        </w:rPr>
        <w:t xml:space="preserve">Defina las siguientes importaciones en el archivo de </w:t>
      </w:r>
      <w:r>
        <w:rPr>
          <w:rFonts w:cstheme="minorHAnsi"/>
          <w:b/>
          <w:bCs/>
        </w:rPr>
        <w:t>Encabezado</w:t>
      </w:r>
      <w:r w:rsidR="005342DC" w:rsidRPr="009614B3">
        <w:rPr>
          <w:rFonts w:cstheme="minorHAnsi"/>
          <w:b/>
          <w:bCs/>
        </w:rPr>
        <w:t>.jsx</w:t>
      </w:r>
      <w:r w:rsidR="005342DC">
        <w:rPr>
          <w:rFonts w:cstheme="minorHAnsi"/>
        </w:rPr>
        <w:t>:</w:t>
      </w:r>
    </w:p>
    <w:p w14:paraId="39FF4A86" w14:textId="0CA83E38" w:rsidR="005342DC" w:rsidRDefault="005342DC">
      <w:pPr>
        <w:rPr>
          <w:rFonts w:cstheme="minorHAnsi"/>
        </w:rPr>
      </w:pPr>
    </w:p>
    <w:p w14:paraId="13A662AC" w14:textId="4B0EAB9C" w:rsidR="005342DC" w:rsidRDefault="00A84363" w:rsidP="0072219B">
      <w:pPr>
        <w:pStyle w:val="Prrafodelista"/>
        <w:numPr>
          <w:ilvl w:val="0"/>
          <w:numId w:val="50"/>
        </w:numPr>
        <w:spacing w:line="276" w:lineRule="auto"/>
        <w:ind w:hanging="654"/>
        <w:jc w:val="bot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1E2B6A7A" wp14:editId="2975B1F9">
            <wp:simplePos x="0" y="0"/>
            <wp:positionH relativeFrom="margin">
              <wp:posOffset>1356360</wp:posOffset>
            </wp:positionH>
            <wp:positionV relativeFrom="paragraph">
              <wp:posOffset>475615</wp:posOffset>
            </wp:positionV>
            <wp:extent cx="2905760" cy="3091180"/>
            <wp:effectExtent l="0" t="0" r="8890" b="0"/>
            <wp:wrapTopAndBottom/>
            <wp:docPr id="99431536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5360" name="Imagen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219B">
        <w:rPr>
          <w:rFonts w:cstheme="minorHAnsi"/>
        </w:rPr>
        <w:t xml:space="preserve">Dentro de la definición del componente </w:t>
      </w:r>
      <w:r w:rsidR="0072219B" w:rsidRPr="0072219B">
        <w:rPr>
          <w:rFonts w:cstheme="minorHAnsi"/>
          <w:b/>
          <w:bCs/>
        </w:rPr>
        <w:t>Encabezado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defina las siguientes constantes y método para el manejo de la sesión</w:t>
      </w:r>
      <w:r w:rsidR="0072219B">
        <w:rPr>
          <w:rFonts w:cstheme="minorHAnsi"/>
        </w:rPr>
        <w:t>:</w:t>
      </w:r>
    </w:p>
    <w:p w14:paraId="7C15B86D" w14:textId="42212080" w:rsidR="0072219B" w:rsidRDefault="00E03E0E" w:rsidP="00FF7147">
      <w:pPr>
        <w:pStyle w:val="Prrafodelista"/>
        <w:numPr>
          <w:ilvl w:val="0"/>
          <w:numId w:val="50"/>
        </w:numPr>
        <w:spacing w:line="276" w:lineRule="auto"/>
        <w:ind w:hanging="654"/>
        <w:jc w:val="both"/>
        <w:rPr>
          <w:rFonts w:cstheme="minorHAnsi"/>
        </w:rPr>
      </w:pPr>
      <w:r w:rsidRPr="00E03E0E">
        <w:rPr>
          <w:rFonts w:cstheme="minorHAnsi"/>
          <w:lang w:val="es-NI"/>
        </w:rPr>
        <w:lastRenderedPageBreak/>
        <w:drawing>
          <wp:anchor distT="0" distB="0" distL="114300" distR="114300" simplePos="0" relativeHeight="251830272" behindDoc="0" locked="0" layoutInCell="1" allowOverlap="1" wp14:anchorId="4872F7B2" wp14:editId="61C1A2F7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2806700" cy="7617460"/>
            <wp:effectExtent l="0" t="0" r="0" b="2540"/>
            <wp:wrapTopAndBottom/>
            <wp:docPr id="136303079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761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147">
        <w:rPr>
          <w:rFonts w:cstheme="minorHAnsi"/>
        </w:rPr>
        <w:t>Defina la siguiente variable y condiciones para el manejo del menú.</w:t>
      </w:r>
    </w:p>
    <w:p w14:paraId="0EF4D815" w14:textId="160AAE0D" w:rsidR="00826505" w:rsidRDefault="00826505">
      <w:pPr>
        <w:rPr>
          <w:rFonts w:cstheme="minorHAnsi"/>
        </w:rPr>
      </w:pPr>
    </w:p>
    <w:p w14:paraId="7D954579" w14:textId="707D9ABD" w:rsidR="00E03E0E" w:rsidRDefault="00580E26" w:rsidP="00580E26">
      <w:pPr>
        <w:pStyle w:val="Prrafodelista"/>
        <w:numPr>
          <w:ilvl w:val="0"/>
          <w:numId w:val="50"/>
        </w:numPr>
        <w:spacing w:line="276" w:lineRule="auto"/>
        <w:ind w:hanging="654"/>
        <w:jc w:val="both"/>
        <w:rPr>
          <w:rFonts w:cstheme="minorHAnsi"/>
          <w:lang w:val="es-NI"/>
        </w:rPr>
      </w:pPr>
      <w:r w:rsidRPr="00580E26">
        <w:rPr>
          <w:rFonts w:cstheme="minorHAnsi"/>
        </w:rPr>
        <w:lastRenderedPageBreak/>
        <w:t>Defina</w:t>
      </w:r>
      <w:r>
        <w:rPr>
          <w:rFonts w:cstheme="minorHAnsi"/>
          <w:lang w:val="es-NI"/>
        </w:rPr>
        <w:t xml:space="preserve"> la sentencia de retorno de su componente </w:t>
      </w:r>
      <w:r w:rsidRPr="00580E26">
        <w:rPr>
          <w:rFonts w:cstheme="minorHAnsi"/>
          <w:b/>
          <w:bCs/>
          <w:lang w:val="es-NI"/>
        </w:rPr>
        <w:t>Encabezado</w:t>
      </w:r>
      <w:r>
        <w:rPr>
          <w:rFonts w:cstheme="minorHAnsi"/>
          <w:lang w:val="es-NI"/>
        </w:rPr>
        <w:t>:</w:t>
      </w:r>
    </w:p>
    <w:p w14:paraId="0E9E44C2" w14:textId="77777777" w:rsidR="00580E26" w:rsidRDefault="00580E26" w:rsidP="00E03E0E">
      <w:pPr>
        <w:rPr>
          <w:rFonts w:cstheme="minorHAnsi"/>
          <w:lang w:val="es-NI"/>
        </w:rPr>
      </w:pPr>
    </w:p>
    <w:p w14:paraId="7A52CD0C" w14:textId="6234A400" w:rsidR="00580E26" w:rsidRDefault="00580E26" w:rsidP="006501EB">
      <w:pPr>
        <w:pStyle w:val="Prrafodelista"/>
        <w:numPr>
          <w:ilvl w:val="0"/>
          <w:numId w:val="50"/>
        </w:numPr>
        <w:spacing w:line="276" w:lineRule="auto"/>
        <w:ind w:hanging="654"/>
        <w:jc w:val="both"/>
        <w:rPr>
          <w:rFonts w:cstheme="minorHAnsi"/>
          <w:lang w:val="es-NI"/>
        </w:rPr>
      </w:pPr>
      <w:r w:rsidRPr="006501EB">
        <w:rPr>
          <w:rFonts w:cstheme="minorHAnsi"/>
        </w:rPr>
        <w:drawing>
          <wp:anchor distT="0" distB="0" distL="114300" distR="114300" simplePos="0" relativeHeight="251831296" behindDoc="0" locked="0" layoutInCell="1" allowOverlap="1" wp14:anchorId="13608ECB" wp14:editId="765FD0E3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3600000" cy="4462322"/>
            <wp:effectExtent l="0" t="0" r="635" b="0"/>
            <wp:wrapTopAndBottom/>
            <wp:docPr id="111002949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46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1EB" w:rsidRPr="006501EB">
        <w:rPr>
          <w:rFonts w:cstheme="minorHAnsi"/>
        </w:rPr>
        <w:t>Finalmente</w:t>
      </w:r>
      <w:r w:rsidR="006501EB">
        <w:rPr>
          <w:rFonts w:cstheme="minorHAnsi"/>
          <w:lang w:val="es-NI"/>
        </w:rPr>
        <w:t>, asegúrese de importar el componente Encabezado.</w:t>
      </w:r>
    </w:p>
    <w:p w14:paraId="0C8C2CC4" w14:textId="77777777" w:rsidR="006501EB" w:rsidRPr="00580E26" w:rsidRDefault="006501EB" w:rsidP="00580E26">
      <w:pPr>
        <w:rPr>
          <w:rFonts w:cstheme="minorHAnsi"/>
          <w:lang w:val="es-NI"/>
        </w:rPr>
      </w:pPr>
    </w:p>
    <w:p w14:paraId="0B6BCD97" w14:textId="545953A3" w:rsidR="00580E26" w:rsidRPr="00E03E0E" w:rsidRDefault="006501EB" w:rsidP="006501EB">
      <w:pPr>
        <w:pStyle w:val="Prrafodelista"/>
        <w:numPr>
          <w:ilvl w:val="0"/>
          <w:numId w:val="50"/>
        </w:numPr>
        <w:spacing w:line="276" w:lineRule="auto"/>
        <w:ind w:hanging="654"/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Confirme cambios realizados, cree un commit, suba cambios a Github y realice pruebas de navegación en el proyecto desplegado.</w:t>
      </w:r>
    </w:p>
    <w:p w14:paraId="7259DA84" w14:textId="77777777" w:rsidR="00826505" w:rsidRDefault="00826505">
      <w:pPr>
        <w:rPr>
          <w:rFonts w:cstheme="minorHAnsi"/>
        </w:rPr>
      </w:pPr>
    </w:p>
    <w:p w14:paraId="14301010" w14:textId="77777777" w:rsidR="00826505" w:rsidRDefault="00826505">
      <w:pPr>
        <w:rPr>
          <w:rFonts w:cstheme="minorHAnsi"/>
        </w:rPr>
      </w:pPr>
    </w:p>
    <w:p w14:paraId="19E816C9" w14:textId="77777777" w:rsidR="00F03C95" w:rsidRDefault="00F03C95">
      <w:pPr>
        <w:rPr>
          <w:rFonts w:cstheme="minorHAnsi"/>
        </w:rPr>
      </w:pPr>
    </w:p>
    <w:p w14:paraId="72F77444" w14:textId="77777777" w:rsidR="00F03C95" w:rsidRDefault="00F03C95">
      <w:pPr>
        <w:rPr>
          <w:rFonts w:cstheme="minorHAnsi"/>
        </w:rPr>
      </w:pPr>
    </w:p>
    <w:p w14:paraId="61E13A19" w14:textId="77777777" w:rsidR="00F03C95" w:rsidRDefault="00F03C95">
      <w:pPr>
        <w:rPr>
          <w:rFonts w:cstheme="minorHAnsi"/>
        </w:rPr>
      </w:pPr>
    </w:p>
    <w:p w14:paraId="3DDD811E" w14:textId="45FFB6B2" w:rsidR="00B5766B" w:rsidRDefault="00B5766B">
      <w:pPr>
        <w:rPr>
          <w:rFonts w:cstheme="minorHAnsi"/>
        </w:rPr>
      </w:pPr>
      <w:r>
        <w:rPr>
          <w:rFonts w:cstheme="minorHAnsi"/>
        </w:rPr>
        <w:br w:type="page"/>
      </w:r>
    </w:p>
    <w:p w14:paraId="7C6B3609" w14:textId="31435288" w:rsidR="002D2761" w:rsidRPr="00341B20" w:rsidRDefault="002D2761" w:rsidP="00B5766B">
      <w:pPr>
        <w:pStyle w:val="Prrafodelista"/>
        <w:spacing w:line="276" w:lineRule="auto"/>
        <w:jc w:val="both"/>
        <w:rPr>
          <w:rFonts w:cstheme="minorHAnsi"/>
        </w:rPr>
      </w:pPr>
    </w:p>
    <w:p w14:paraId="27D31A36" w14:textId="3C521A2D" w:rsidR="001145D7" w:rsidRDefault="00831618" w:rsidP="00BF475D">
      <w:pPr>
        <w:jc w:val="both"/>
      </w:pPr>
      <w:r w:rsidRPr="005E75B9">
        <w:rPr>
          <w:rFonts w:cstheme="minorHAnsi"/>
          <w:noProof/>
          <w:szCs w:val="28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7DBC3D6B" wp14:editId="3C62C040">
                <wp:simplePos x="0" y="0"/>
                <wp:positionH relativeFrom="margin">
                  <wp:align>left</wp:align>
                </wp:positionH>
                <wp:positionV relativeFrom="paragraph">
                  <wp:posOffset>133</wp:posOffset>
                </wp:positionV>
                <wp:extent cx="5596890" cy="342900"/>
                <wp:effectExtent l="0" t="0" r="22860" b="19050"/>
                <wp:wrapTopAndBottom/>
                <wp:docPr id="1663261382" name="Grupo 166326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235328762" name="Rectángulo 235328762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A03180" w14:textId="2D1FAEAB" w:rsidR="00831618" w:rsidRPr="000C405C" w:rsidRDefault="00831618" w:rsidP="00831618">
                              <w:pPr>
                                <w:rPr>
                                  <w:b/>
                                  <w:bCs/>
                                  <w:color w:val="555A3C" w:themeColor="accent3" w:themeShade="80"/>
                                  <w:lang w:val="es-NI"/>
                                </w:rPr>
                              </w:pPr>
                              <w:r w:rsidRPr="000C405C">
                                <w:rPr>
                                  <w:b/>
                                  <w:bCs/>
                                  <w:color w:val="555A3C" w:themeColor="accent3" w:themeShade="80"/>
                                  <w:szCs w:val="28"/>
                                  <w:lang w:val="es-NI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076327" name="Rectángulo 1178076327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7FB8D" w14:textId="77777777" w:rsidR="00831618" w:rsidRPr="00A5140E" w:rsidRDefault="00831618" w:rsidP="00831618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BC3D6B" id="Grupo 1663261382" o:spid="_x0000_s1032" style="position:absolute;left:0;text-align:left;margin-left:0;margin-top:0;width:440.7pt;height:27pt;z-index:251823104;mso-position-horizontal:left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">
                <v:rect id="Rectángulo 235328762" o:spid="_x0000_s1033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" filled="f" strokecolor="#00b050" strokeweight="1pt">
                  <v:textbox inset="2.5mm,0,0,0">
                    <w:txbxContent>
                      <w:p w14:paraId="69A03180" w14:textId="2D1FAEAB" w:rsidR="00831618" w:rsidRPr="000C405C" w:rsidRDefault="00831618" w:rsidP="00831618">
                        <w:pPr>
                          <w:rPr>
                            <w:b/>
                            <w:bCs/>
                            <w:color w:val="555A3C" w:themeColor="accent3" w:themeShade="80"/>
                            <w:lang w:val="es-NI"/>
                          </w:rPr>
                        </w:pPr>
                        <w:r w:rsidRPr="000C405C">
                          <w:rPr>
                            <w:b/>
                            <w:bCs/>
                            <w:color w:val="555A3C" w:themeColor="accent3" w:themeShade="80"/>
                            <w:szCs w:val="28"/>
                            <w:lang w:val="es-NI"/>
                          </w:rPr>
                          <w:t>Actividades</w:t>
                        </w:r>
                      </w:p>
                    </w:txbxContent>
                  </v:textbox>
                </v:rect>
                <v:rect id="Rectángulo 1178076327" o:spid="_x0000_s1034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" fillcolor="#bfbfbf [2412]" strokecolor="#00b050" strokeweight="1pt">
                  <v:textbox inset="2.5mm,0,0,0">
                    <w:txbxContent>
                      <w:p w14:paraId="4197FB8D" w14:textId="77777777" w:rsidR="00831618" w:rsidRPr="00A5140E" w:rsidRDefault="00831618" w:rsidP="00831618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935E943" w14:textId="3D4FE006" w:rsidR="00BF475D" w:rsidRPr="00831618" w:rsidRDefault="00BF475D" w:rsidP="00831618">
      <w:pPr>
        <w:pStyle w:val="Prrafodelista"/>
        <w:numPr>
          <w:ilvl w:val="0"/>
          <w:numId w:val="44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31618" w:rsidRPr="00831618">
        <w:rPr>
          <w:b/>
          <w:bCs/>
          <w:u w:val="single"/>
        </w:rPr>
        <w:t>individual</w:t>
      </w:r>
      <w:r w:rsidRPr="00831618">
        <w:rPr>
          <w:b/>
          <w:bCs/>
          <w:u w:val="single"/>
        </w:rPr>
        <w:t>:</w:t>
      </w:r>
    </w:p>
    <w:p w14:paraId="4B35AF46" w14:textId="77777777" w:rsidR="00DF44B2" w:rsidRDefault="00DF44B2" w:rsidP="00855620">
      <w:pPr>
        <w:jc w:val="both"/>
      </w:pPr>
    </w:p>
    <w:p w14:paraId="57A028AA" w14:textId="5C52A043" w:rsidR="00C45DDD" w:rsidRDefault="00F52E25" w:rsidP="00C45DDD">
      <w:pPr>
        <w:pStyle w:val="Prrafodelista"/>
        <w:numPr>
          <w:ilvl w:val="1"/>
          <w:numId w:val="44"/>
        </w:numPr>
        <w:jc w:val="both"/>
      </w:pPr>
      <w:r>
        <w:t>En el espacio designado en Classroom entregue lo siguiente:</w:t>
      </w:r>
    </w:p>
    <w:p w14:paraId="2ACC5F9E" w14:textId="77777777" w:rsidR="00DF44B2" w:rsidRDefault="00DF44B2" w:rsidP="00DF44B2">
      <w:pPr>
        <w:jc w:val="both"/>
      </w:pPr>
    </w:p>
    <w:p w14:paraId="10EE7ADF" w14:textId="190BE13C" w:rsidR="00C45DDD" w:rsidRDefault="00F52E25" w:rsidP="00C45DDD">
      <w:pPr>
        <w:pStyle w:val="Prrafodelista"/>
        <w:numPr>
          <w:ilvl w:val="2"/>
          <w:numId w:val="44"/>
        </w:numPr>
        <w:jc w:val="both"/>
      </w:pPr>
      <w:r>
        <w:t xml:space="preserve">Enlace </w:t>
      </w:r>
      <w:r w:rsidR="005552EB">
        <w:t>de confirmación con los cambios realizados en el</w:t>
      </w:r>
      <w:r>
        <w:t xml:space="preserve"> repositorio de GitHub de la práctica de esta guía.</w:t>
      </w:r>
    </w:p>
    <w:p w14:paraId="4CBEFD54" w14:textId="19CE51AE" w:rsidR="00C45DDD" w:rsidRDefault="00F52E25" w:rsidP="00C45DDD">
      <w:pPr>
        <w:pStyle w:val="Prrafodelista"/>
        <w:numPr>
          <w:ilvl w:val="2"/>
          <w:numId w:val="44"/>
        </w:numPr>
        <w:jc w:val="both"/>
      </w:pPr>
      <w:r>
        <w:t xml:space="preserve">Enlace de Netlify con </w:t>
      </w:r>
      <w:r w:rsidR="005552EB">
        <w:t>los cambios aplicados en la</w:t>
      </w:r>
      <w:r>
        <w:t xml:space="preserve"> aplicación desplegada.</w:t>
      </w:r>
    </w:p>
    <w:p w14:paraId="0AE1C43D" w14:textId="77777777" w:rsidR="00C45DDD" w:rsidRPr="002368BB" w:rsidRDefault="00C45DDD" w:rsidP="00C45DDD">
      <w:pPr>
        <w:pStyle w:val="Prrafodelista"/>
        <w:ind w:left="1440"/>
        <w:jc w:val="both"/>
      </w:pPr>
    </w:p>
    <w:p w14:paraId="5E2F373A" w14:textId="518B4D22" w:rsidR="002368BB" w:rsidRPr="00831618" w:rsidRDefault="002368BB" w:rsidP="002368BB">
      <w:pPr>
        <w:pStyle w:val="Prrafodelista"/>
        <w:numPr>
          <w:ilvl w:val="0"/>
          <w:numId w:val="44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C6657">
        <w:rPr>
          <w:b/>
          <w:bCs/>
          <w:u w:val="single"/>
        </w:rPr>
        <w:t>grupal</w:t>
      </w:r>
      <w:r w:rsidRPr="00831618">
        <w:rPr>
          <w:b/>
          <w:bCs/>
          <w:u w:val="single"/>
        </w:rPr>
        <w:t>:</w:t>
      </w:r>
    </w:p>
    <w:p w14:paraId="3939978A" w14:textId="77777777" w:rsidR="00831618" w:rsidRDefault="00831618" w:rsidP="00831618">
      <w:pPr>
        <w:jc w:val="both"/>
      </w:pPr>
    </w:p>
    <w:p w14:paraId="624B3C28" w14:textId="3C975A1A" w:rsidR="006123EE" w:rsidRDefault="006501EB" w:rsidP="00F52E25">
      <w:pPr>
        <w:pStyle w:val="Prrafodelista"/>
        <w:numPr>
          <w:ilvl w:val="1"/>
          <w:numId w:val="44"/>
        </w:numPr>
        <w:jc w:val="both"/>
      </w:pPr>
      <w:r>
        <w:t>Configure el proyecto</w:t>
      </w:r>
      <w:r w:rsidR="00F52E25">
        <w:t xml:space="preserve"> grupal siguiendo las configuraciones practicadas.</w:t>
      </w:r>
    </w:p>
    <w:p w14:paraId="5BE8E863" w14:textId="59DE57E0" w:rsidR="00180E64" w:rsidRDefault="00F52E25" w:rsidP="00DF3DEC">
      <w:pPr>
        <w:pStyle w:val="Prrafodelista"/>
        <w:numPr>
          <w:ilvl w:val="1"/>
          <w:numId w:val="44"/>
        </w:numPr>
        <w:jc w:val="both"/>
      </w:pPr>
      <w:r>
        <w:t xml:space="preserve">Entregue enlace de repositorio grupal de GitHub con </w:t>
      </w:r>
      <w:r w:rsidR="006501EB">
        <w:t>los cambios realizados en el</w:t>
      </w:r>
      <w:r>
        <w:t xml:space="preserve"> proyecto.</w:t>
      </w:r>
      <w:r w:rsidR="00180E64">
        <w:t xml:space="preserve"> </w:t>
      </w:r>
    </w:p>
    <w:p w14:paraId="27A8BD04" w14:textId="6D727B16" w:rsidR="00F52E25" w:rsidRPr="00BF475D" w:rsidRDefault="00F52E25" w:rsidP="00DF3DEC">
      <w:pPr>
        <w:pStyle w:val="Prrafodelista"/>
        <w:numPr>
          <w:ilvl w:val="1"/>
          <w:numId w:val="44"/>
        </w:numPr>
        <w:jc w:val="both"/>
      </w:pPr>
      <w:r>
        <w:t>Entregue enlace de Netlify con el proyecto grupal desplegado.</w:t>
      </w:r>
    </w:p>
    <w:sectPr w:rsidR="00F52E25" w:rsidRPr="00BF475D" w:rsidSect="004A30D8">
      <w:headerReference w:type="default" r:id="rId19"/>
      <w:footerReference w:type="default" r:id="rId20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88F2B" w14:textId="77777777" w:rsidR="004A19BE" w:rsidRDefault="004A19BE" w:rsidP="00F316AD">
      <w:r>
        <w:separator/>
      </w:r>
    </w:p>
  </w:endnote>
  <w:endnote w:type="continuationSeparator" w:id="0">
    <w:p w14:paraId="7FA7AF75" w14:textId="77777777" w:rsidR="004A19BE" w:rsidRDefault="004A19BE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3430D" w14:paraId="1770B653" w14:textId="77777777" w:rsidTr="00AF1C2B">
      <w:trPr>
        <w:trHeight w:hRule="exact" w:val="115"/>
        <w:jc w:val="center"/>
      </w:trPr>
      <w:tc>
        <w:tcPr>
          <w:tcW w:w="4686" w:type="dxa"/>
          <w:shd w:val="clear" w:color="auto" w:fill="00B0F0"/>
          <w:tcMar>
            <w:top w:w="0" w:type="dxa"/>
            <w:bottom w:w="0" w:type="dxa"/>
          </w:tcMar>
        </w:tcPr>
        <w:p w14:paraId="5934F85C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00B0F0"/>
          <w:tcMar>
            <w:top w:w="0" w:type="dxa"/>
            <w:bottom w:w="0" w:type="dxa"/>
          </w:tcMar>
        </w:tcPr>
        <w:p w14:paraId="6028C73F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3063E" w14:paraId="7B53C06F" w14:textId="77777777">
      <w:trPr>
        <w:jc w:val="center"/>
      </w:trPr>
      <w:tc>
        <w:tcPr>
          <w:tcW w:w="4686" w:type="dxa"/>
          <w:vAlign w:val="center"/>
        </w:tcPr>
        <w:p w14:paraId="5A0F39FC" w14:textId="473A0A3E" w:rsidR="008E481A" w:rsidRDefault="008A027A">
          <w:pPr>
            <w:pStyle w:val="Piedepgina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8A027A">
            <w:rPr>
              <w:color w:val="A6A6A6" w:themeColor="background1" w:themeShade="A6"/>
              <w:sz w:val="18"/>
              <w:szCs w:val="18"/>
            </w:rPr>
            <w:t>Eliab Javier Selva Cruz</w:t>
          </w:r>
        </w:p>
      </w:tc>
      <w:tc>
        <w:tcPr>
          <w:tcW w:w="4674" w:type="dxa"/>
          <w:vAlign w:val="center"/>
        </w:tcPr>
        <w:p w14:paraId="15305C5B" w14:textId="77777777" w:rsidR="008E481A" w:rsidRDefault="008E481A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440041D" w14:textId="77777777" w:rsidR="004A30D8" w:rsidRDefault="004A30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90F5D" w14:textId="77777777" w:rsidR="004A19BE" w:rsidRDefault="004A19BE" w:rsidP="00F316AD">
      <w:r>
        <w:separator/>
      </w:r>
    </w:p>
  </w:footnote>
  <w:footnote w:type="continuationSeparator" w:id="0">
    <w:p w14:paraId="51A1BF2B" w14:textId="77777777" w:rsidR="004A19BE" w:rsidRDefault="004A19BE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CB5D" w14:textId="7A2832E0" w:rsidR="004A30D8" w:rsidRPr="004A30D8" w:rsidRDefault="004A30D8">
    <w:pPr>
      <w:pStyle w:val="Encabezado"/>
      <w:rPr>
        <w:lang w:val="es-NI"/>
      </w:rPr>
    </w:pPr>
    <w:r w:rsidRPr="004A30D8">
      <w:rPr>
        <w:noProof/>
        <w:lang w:val="es-NI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34A851" wp14:editId="255EA3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7620" b="635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948E69" w14:textId="45912398" w:rsidR="004A30D8" w:rsidRPr="005D5526" w:rsidRDefault="00891859">
                          <w:pPr>
                            <w:pStyle w:val="Encabezado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891859">
                            <w:rPr>
                              <w:rFonts w:asciiTheme="majorHAnsi" w:hAnsiTheme="majorHAnsi" w:cstheme="majorHAnsi"/>
                              <w:bCs/>
                              <w:color w:val="FFFFFF" w:themeColor="background1"/>
                            </w:rPr>
                            <w:t>Tema I: Fundamentos de Desarrollo Móvil Híbrido.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34A851" id="Rectángulo 197" o:spid="_x0000_s1035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" o:allowoverlap="f" fillcolor="#00b0f0" stroked="f" strokeweight="1pt">
              <v:textbox style="mso-fit-shape-to-text:t">
                <w:txbxContent>
                  <w:p w14:paraId="4C948E69" w14:textId="45912398" w:rsidR="004A30D8" w:rsidRPr="005D5526" w:rsidRDefault="00891859">
                    <w:pPr>
                      <w:pStyle w:val="Encabezado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891859">
                      <w:rPr>
                        <w:rFonts w:asciiTheme="majorHAnsi" w:hAnsiTheme="majorHAnsi" w:cstheme="majorHAnsi"/>
                        <w:bCs/>
                        <w:color w:val="FFFFFF" w:themeColor="background1"/>
                      </w:rPr>
                      <w:t>Tema I: Fundamentos de Desarrollo Móvil Híbrido.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70D4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abstractNum w:abstractNumId="1" w15:restartNumberingAfterBreak="0">
    <w:nsid w:val="007E1C4D"/>
    <w:multiLevelType w:val="multilevel"/>
    <w:tmpl w:val="E80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E"/>
    <w:multiLevelType w:val="multilevel"/>
    <w:tmpl w:val="916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01B1A"/>
    <w:multiLevelType w:val="hybridMultilevel"/>
    <w:tmpl w:val="86C6B8EE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D535A"/>
    <w:multiLevelType w:val="multilevel"/>
    <w:tmpl w:val="E9C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F05C3"/>
    <w:multiLevelType w:val="hybridMultilevel"/>
    <w:tmpl w:val="7B5E508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E3DA8"/>
    <w:multiLevelType w:val="multilevel"/>
    <w:tmpl w:val="18F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733"/>
    <w:multiLevelType w:val="hybridMultilevel"/>
    <w:tmpl w:val="4852E2B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D0C22"/>
    <w:multiLevelType w:val="hybridMultilevel"/>
    <w:tmpl w:val="6832D58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956CF"/>
    <w:multiLevelType w:val="multilevel"/>
    <w:tmpl w:val="4C0A001D"/>
    <w:lvl w:ilvl="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16877F53"/>
    <w:multiLevelType w:val="hybridMultilevel"/>
    <w:tmpl w:val="D4B0123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C2050"/>
    <w:multiLevelType w:val="multilevel"/>
    <w:tmpl w:val="CF9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E1894"/>
    <w:multiLevelType w:val="multilevel"/>
    <w:tmpl w:val="14A8B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A338F"/>
    <w:multiLevelType w:val="multilevel"/>
    <w:tmpl w:val="768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72D16"/>
    <w:multiLevelType w:val="hybridMultilevel"/>
    <w:tmpl w:val="D9FE64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9D036A"/>
    <w:multiLevelType w:val="multilevel"/>
    <w:tmpl w:val="6B1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63BA8"/>
    <w:multiLevelType w:val="hybridMultilevel"/>
    <w:tmpl w:val="A43E6A7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77A35"/>
    <w:multiLevelType w:val="multilevel"/>
    <w:tmpl w:val="3AAC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B36C8"/>
    <w:multiLevelType w:val="hybridMultilevel"/>
    <w:tmpl w:val="BA4EECE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7C3069"/>
    <w:multiLevelType w:val="multilevel"/>
    <w:tmpl w:val="EF0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A1FF0"/>
    <w:multiLevelType w:val="hybridMultilevel"/>
    <w:tmpl w:val="5C8CC93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9E40E2"/>
    <w:multiLevelType w:val="hybridMultilevel"/>
    <w:tmpl w:val="B4C45CB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F30E68"/>
    <w:multiLevelType w:val="hybridMultilevel"/>
    <w:tmpl w:val="9F76F81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55F1B"/>
    <w:multiLevelType w:val="hybridMultilevel"/>
    <w:tmpl w:val="A2E82F52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8F7959"/>
    <w:multiLevelType w:val="multilevel"/>
    <w:tmpl w:val="2598C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624EC"/>
    <w:multiLevelType w:val="multilevel"/>
    <w:tmpl w:val="64B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5319B"/>
    <w:multiLevelType w:val="multilevel"/>
    <w:tmpl w:val="6D1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FA4CA5"/>
    <w:multiLevelType w:val="hybridMultilevel"/>
    <w:tmpl w:val="248A108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141A4F"/>
    <w:multiLevelType w:val="multilevel"/>
    <w:tmpl w:val="020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C226E"/>
    <w:multiLevelType w:val="hybridMultilevel"/>
    <w:tmpl w:val="18F6115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973D11"/>
    <w:multiLevelType w:val="multilevel"/>
    <w:tmpl w:val="11A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85AB8"/>
    <w:multiLevelType w:val="hybridMultilevel"/>
    <w:tmpl w:val="B4C45C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D14258"/>
    <w:multiLevelType w:val="hybridMultilevel"/>
    <w:tmpl w:val="EDD23E34"/>
    <w:lvl w:ilvl="0" w:tplc="4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03848" w:themeColor="accent1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112139"/>
    <w:multiLevelType w:val="hybridMultilevel"/>
    <w:tmpl w:val="80FA8004"/>
    <w:lvl w:ilvl="0" w:tplc="7AFEC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3848" w:themeColor="accent1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5C60C4"/>
    <w:multiLevelType w:val="multilevel"/>
    <w:tmpl w:val="193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D552C"/>
    <w:multiLevelType w:val="hybridMultilevel"/>
    <w:tmpl w:val="83D037BC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>
      <w:start w:val="1"/>
      <w:numFmt w:val="decimal"/>
      <w:lvlText w:val="%4."/>
      <w:lvlJc w:val="left"/>
      <w:pPr>
        <w:ind w:left="2880" w:hanging="360"/>
      </w:pPr>
    </w:lvl>
    <w:lvl w:ilvl="4" w:tplc="4C0A0019">
      <w:start w:val="1"/>
      <w:numFmt w:val="lowerLetter"/>
      <w:lvlText w:val="%5."/>
      <w:lvlJc w:val="left"/>
      <w:pPr>
        <w:ind w:left="3600" w:hanging="360"/>
      </w:pPr>
    </w:lvl>
    <w:lvl w:ilvl="5" w:tplc="4C0A001B">
      <w:start w:val="1"/>
      <w:numFmt w:val="lowerRoman"/>
      <w:lvlText w:val="%6."/>
      <w:lvlJc w:val="right"/>
      <w:pPr>
        <w:ind w:left="4320" w:hanging="180"/>
      </w:pPr>
    </w:lvl>
    <w:lvl w:ilvl="6" w:tplc="4C0A000F">
      <w:start w:val="1"/>
      <w:numFmt w:val="decimal"/>
      <w:lvlText w:val="%7."/>
      <w:lvlJc w:val="left"/>
      <w:pPr>
        <w:ind w:left="5040" w:hanging="360"/>
      </w:pPr>
    </w:lvl>
    <w:lvl w:ilvl="7" w:tplc="4C0A0019">
      <w:start w:val="1"/>
      <w:numFmt w:val="lowerLetter"/>
      <w:lvlText w:val="%8."/>
      <w:lvlJc w:val="left"/>
      <w:pPr>
        <w:ind w:left="5760" w:hanging="360"/>
      </w:pPr>
    </w:lvl>
    <w:lvl w:ilvl="8" w:tplc="4C0A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5F5F55"/>
    <w:multiLevelType w:val="hybridMultilevel"/>
    <w:tmpl w:val="347242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776CF9"/>
    <w:multiLevelType w:val="hybridMultilevel"/>
    <w:tmpl w:val="A9A22CA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36798A"/>
    <w:multiLevelType w:val="multilevel"/>
    <w:tmpl w:val="D71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C70A6A"/>
    <w:multiLevelType w:val="multilevel"/>
    <w:tmpl w:val="73F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CF7AE3"/>
    <w:multiLevelType w:val="hybridMultilevel"/>
    <w:tmpl w:val="6826EE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267932"/>
    <w:multiLevelType w:val="multilevel"/>
    <w:tmpl w:val="AFE69CAA"/>
    <w:lvl w:ilvl="0">
      <w:start w:val="1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50E34B34"/>
    <w:multiLevelType w:val="hybridMultilevel"/>
    <w:tmpl w:val="A2C4D97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>
      <w:start w:val="1"/>
      <w:numFmt w:val="decimal"/>
      <w:lvlText w:val="%4."/>
      <w:lvlJc w:val="left"/>
      <w:pPr>
        <w:ind w:left="2880" w:hanging="360"/>
      </w:pPr>
    </w:lvl>
    <w:lvl w:ilvl="4" w:tplc="4C0A0019">
      <w:start w:val="1"/>
      <w:numFmt w:val="lowerLetter"/>
      <w:lvlText w:val="%5."/>
      <w:lvlJc w:val="left"/>
      <w:pPr>
        <w:ind w:left="3600" w:hanging="360"/>
      </w:pPr>
    </w:lvl>
    <w:lvl w:ilvl="5" w:tplc="4C0A001B">
      <w:start w:val="1"/>
      <w:numFmt w:val="lowerRoman"/>
      <w:lvlText w:val="%6."/>
      <w:lvlJc w:val="right"/>
      <w:pPr>
        <w:ind w:left="4320" w:hanging="180"/>
      </w:pPr>
    </w:lvl>
    <w:lvl w:ilvl="6" w:tplc="4C0A000F">
      <w:start w:val="1"/>
      <w:numFmt w:val="decimal"/>
      <w:lvlText w:val="%7."/>
      <w:lvlJc w:val="left"/>
      <w:pPr>
        <w:ind w:left="5040" w:hanging="360"/>
      </w:pPr>
    </w:lvl>
    <w:lvl w:ilvl="7" w:tplc="4C0A0019">
      <w:start w:val="1"/>
      <w:numFmt w:val="lowerLetter"/>
      <w:lvlText w:val="%8."/>
      <w:lvlJc w:val="left"/>
      <w:pPr>
        <w:ind w:left="5760" w:hanging="360"/>
      </w:pPr>
    </w:lvl>
    <w:lvl w:ilvl="8" w:tplc="4C0A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1F60E7"/>
    <w:multiLevelType w:val="multilevel"/>
    <w:tmpl w:val="874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C6D34"/>
    <w:multiLevelType w:val="hybridMultilevel"/>
    <w:tmpl w:val="74EE361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8976BE"/>
    <w:multiLevelType w:val="hybridMultilevel"/>
    <w:tmpl w:val="6FC4228E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2A2D74"/>
    <w:multiLevelType w:val="multilevel"/>
    <w:tmpl w:val="E1F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C13EAA"/>
    <w:multiLevelType w:val="hybridMultilevel"/>
    <w:tmpl w:val="6F348A1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F757AE"/>
    <w:multiLevelType w:val="hybridMultilevel"/>
    <w:tmpl w:val="3D76409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AD3215"/>
    <w:multiLevelType w:val="hybridMultilevel"/>
    <w:tmpl w:val="81FE6DF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390207"/>
    <w:multiLevelType w:val="multilevel"/>
    <w:tmpl w:val="1044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5462B7"/>
    <w:multiLevelType w:val="hybridMultilevel"/>
    <w:tmpl w:val="8BD882C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54302D"/>
    <w:multiLevelType w:val="multilevel"/>
    <w:tmpl w:val="CD62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FC71C2"/>
    <w:multiLevelType w:val="hybridMultilevel"/>
    <w:tmpl w:val="BBB8F45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A94A35"/>
    <w:multiLevelType w:val="hybridMultilevel"/>
    <w:tmpl w:val="9BC2FFD4"/>
    <w:lvl w:ilvl="0" w:tplc="FF12D8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CD3029"/>
    <w:multiLevelType w:val="hybridMultilevel"/>
    <w:tmpl w:val="AB90277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4119D2"/>
    <w:multiLevelType w:val="hybridMultilevel"/>
    <w:tmpl w:val="5090F712"/>
    <w:lvl w:ilvl="0" w:tplc="4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A895194"/>
    <w:multiLevelType w:val="multilevel"/>
    <w:tmpl w:val="BFE2B1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8009A"/>
    <w:multiLevelType w:val="multilevel"/>
    <w:tmpl w:val="85A824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422B65"/>
    <w:multiLevelType w:val="hybridMultilevel"/>
    <w:tmpl w:val="AE78AE7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E5F77C2"/>
    <w:multiLevelType w:val="multilevel"/>
    <w:tmpl w:val="57E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A3A86"/>
    <w:multiLevelType w:val="hybridMultilevel"/>
    <w:tmpl w:val="AD94BC6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00496F"/>
    <w:multiLevelType w:val="hybridMultilevel"/>
    <w:tmpl w:val="B1687F4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7244EE"/>
    <w:multiLevelType w:val="multilevel"/>
    <w:tmpl w:val="325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5E7AB0"/>
    <w:multiLevelType w:val="multilevel"/>
    <w:tmpl w:val="FA8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D07B32"/>
    <w:multiLevelType w:val="hybridMultilevel"/>
    <w:tmpl w:val="E15624F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C406EF"/>
    <w:multiLevelType w:val="hybridMultilevel"/>
    <w:tmpl w:val="6F6ACB0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1C461A"/>
    <w:multiLevelType w:val="multilevel"/>
    <w:tmpl w:val="108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5D2C7F"/>
    <w:multiLevelType w:val="hybridMultilevel"/>
    <w:tmpl w:val="94EEF93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D6507F"/>
    <w:multiLevelType w:val="multilevel"/>
    <w:tmpl w:val="B8CC00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99641">
    <w:abstractNumId w:val="0"/>
  </w:num>
  <w:num w:numId="2" w16cid:durableId="1607343388">
    <w:abstractNumId w:val="33"/>
  </w:num>
  <w:num w:numId="3" w16cid:durableId="1772582136">
    <w:abstractNumId w:val="40"/>
  </w:num>
  <w:num w:numId="4" w16cid:durableId="305092211">
    <w:abstractNumId w:val="32"/>
  </w:num>
  <w:num w:numId="5" w16cid:durableId="1507556751">
    <w:abstractNumId w:val="18"/>
  </w:num>
  <w:num w:numId="6" w16cid:durableId="1280649606">
    <w:abstractNumId w:val="27"/>
  </w:num>
  <w:num w:numId="7" w16cid:durableId="1994212345">
    <w:abstractNumId w:val="22"/>
  </w:num>
  <w:num w:numId="8" w16cid:durableId="1976908517">
    <w:abstractNumId w:val="65"/>
  </w:num>
  <w:num w:numId="9" w16cid:durableId="882328547">
    <w:abstractNumId w:val="55"/>
  </w:num>
  <w:num w:numId="10" w16cid:durableId="1932615213">
    <w:abstractNumId w:val="29"/>
  </w:num>
  <w:num w:numId="11" w16cid:durableId="1825778503">
    <w:abstractNumId w:val="10"/>
  </w:num>
  <w:num w:numId="12" w16cid:durableId="1293824742">
    <w:abstractNumId w:val="14"/>
  </w:num>
  <w:num w:numId="13" w16cid:durableId="1752197581">
    <w:abstractNumId w:val="68"/>
  </w:num>
  <w:num w:numId="14" w16cid:durableId="339508358">
    <w:abstractNumId w:val="8"/>
  </w:num>
  <w:num w:numId="15" w16cid:durableId="925924449">
    <w:abstractNumId w:val="16"/>
  </w:num>
  <w:num w:numId="16" w16cid:durableId="1732458427">
    <w:abstractNumId w:val="61"/>
  </w:num>
  <w:num w:numId="17" w16cid:durableId="1095201635">
    <w:abstractNumId w:val="62"/>
  </w:num>
  <w:num w:numId="18" w16cid:durableId="1828277772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885198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00036297">
    <w:abstractNumId w:val="7"/>
  </w:num>
  <w:num w:numId="21" w16cid:durableId="1227758786">
    <w:abstractNumId w:val="37"/>
  </w:num>
  <w:num w:numId="22" w16cid:durableId="678652959">
    <w:abstractNumId w:val="35"/>
  </w:num>
  <w:num w:numId="23" w16cid:durableId="2034961818">
    <w:abstractNumId w:val="5"/>
  </w:num>
  <w:num w:numId="24" w16cid:durableId="1395934601">
    <w:abstractNumId w:val="44"/>
  </w:num>
  <w:num w:numId="25" w16cid:durableId="380635721">
    <w:abstractNumId w:val="36"/>
  </w:num>
  <w:num w:numId="26" w16cid:durableId="1401707186">
    <w:abstractNumId w:val="56"/>
  </w:num>
  <w:num w:numId="27" w16cid:durableId="1379088854">
    <w:abstractNumId w:val="38"/>
  </w:num>
  <w:num w:numId="28" w16cid:durableId="211885710">
    <w:abstractNumId w:val="50"/>
  </w:num>
  <w:num w:numId="29" w16cid:durableId="2027320296">
    <w:abstractNumId w:val="60"/>
  </w:num>
  <w:num w:numId="30" w16cid:durableId="110631018">
    <w:abstractNumId w:val="53"/>
  </w:num>
  <w:num w:numId="31" w16cid:durableId="365954733">
    <w:abstractNumId w:val="49"/>
  </w:num>
  <w:num w:numId="32" w16cid:durableId="1543899704">
    <w:abstractNumId w:val="21"/>
  </w:num>
  <w:num w:numId="33" w16cid:durableId="1440829426">
    <w:abstractNumId w:val="43"/>
  </w:num>
  <w:num w:numId="34" w16cid:durableId="1888762964">
    <w:abstractNumId w:val="23"/>
  </w:num>
  <w:num w:numId="35" w16cid:durableId="1780372776">
    <w:abstractNumId w:val="48"/>
  </w:num>
  <w:num w:numId="36" w16cid:durableId="129636220">
    <w:abstractNumId w:val="24"/>
    <w:lvlOverride w:ilvl="0">
      <w:lvl w:ilvl="0">
        <w:numFmt w:val="decimal"/>
        <w:lvlText w:val="%1."/>
        <w:lvlJc w:val="left"/>
      </w:lvl>
    </w:lvlOverride>
  </w:num>
  <w:num w:numId="37" w16cid:durableId="505754017">
    <w:abstractNumId w:val="31"/>
  </w:num>
  <w:num w:numId="38" w16cid:durableId="1687904437">
    <w:abstractNumId w:val="47"/>
  </w:num>
  <w:num w:numId="39" w16cid:durableId="1989242584">
    <w:abstractNumId w:val="20"/>
  </w:num>
  <w:num w:numId="40" w16cid:durableId="1370061984">
    <w:abstractNumId w:val="6"/>
  </w:num>
  <w:num w:numId="41" w16cid:durableId="848762310">
    <w:abstractNumId w:val="28"/>
  </w:num>
  <w:num w:numId="42" w16cid:durableId="218178660">
    <w:abstractNumId w:val="39"/>
  </w:num>
  <w:num w:numId="43" w16cid:durableId="1147167326">
    <w:abstractNumId w:val="66"/>
  </w:num>
  <w:num w:numId="44" w16cid:durableId="726682203">
    <w:abstractNumId w:val="45"/>
  </w:num>
  <w:num w:numId="45" w16cid:durableId="1827554447">
    <w:abstractNumId w:val="51"/>
  </w:num>
  <w:num w:numId="46" w16cid:durableId="460803764">
    <w:abstractNumId w:val="4"/>
  </w:num>
  <w:num w:numId="47" w16cid:durableId="631983379">
    <w:abstractNumId w:val="3"/>
  </w:num>
  <w:num w:numId="48" w16cid:durableId="1104417099">
    <w:abstractNumId w:val="17"/>
  </w:num>
  <w:num w:numId="49" w16cid:durableId="205727683">
    <w:abstractNumId w:val="9"/>
  </w:num>
  <w:num w:numId="50" w16cid:durableId="313608485">
    <w:abstractNumId w:val="54"/>
  </w:num>
  <w:num w:numId="51" w16cid:durableId="1396735188">
    <w:abstractNumId w:val="52"/>
  </w:num>
  <w:num w:numId="52" w16cid:durableId="2102332956">
    <w:abstractNumId w:val="12"/>
  </w:num>
  <w:num w:numId="53" w16cid:durableId="1130174554">
    <w:abstractNumId w:val="58"/>
  </w:num>
  <w:num w:numId="54" w16cid:durableId="1439521824">
    <w:abstractNumId w:val="57"/>
  </w:num>
  <w:num w:numId="55" w16cid:durableId="943265714">
    <w:abstractNumId w:val="69"/>
  </w:num>
  <w:num w:numId="56" w16cid:durableId="1594968840">
    <w:abstractNumId w:val="41"/>
  </w:num>
  <w:num w:numId="57" w16cid:durableId="254943611">
    <w:abstractNumId w:val="63"/>
  </w:num>
  <w:num w:numId="58" w16cid:durableId="1787849702">
    <w:abstractNumId w:val="11"/>
  </w:num>
  <w:num w:numId="59" w16cid:durableId="1200557102">
    <w:abstractNumId w:val="19"/>
  </w:num>
  <w:num w:numId="60" w16cid:durableId="1115056242">
    <w:abstractNumId w:val="1"/>
  </w:num>
  <w:num w:numId="61" w16cid:durableId="1315723117">
    <w:abstractNumId w:val="25"/>
  </w:num>
  <w:num w:numId="62" w16cid:durableId="347878042">
    <w:abstractNumId w:val="30"/>
  </w:num>
  <w:num w:numId="63" w16cid:durableId="1740782511">
    <w:abstractNumId w:val="67"/>
  </w:num>
  <w:num w:numId="64" w16cid:durableId="264390601">
    <w:abstractNumId w:val="46"/>
  </w:num>
  <w:num w:numId="65" w16cid:durableId="1713075926">
    <w:abstractNumId w:val="15"/>
  </w:num>
  <w:num w:numId="66" w16cid:durableId="690841021">
    <w:abstractNumId w:val="26"/>
  </w:num>
  <w:num w:numId="67" w16cid:durableId="1678069295">
    <w:abstractNumId w:val="34"/>
  </w:num>
  <w:num w:numId="68" w16cid:durableId="581069300">
    <w:abstractNumId w:val="13"/>
  </w:num>
  <w:num w:numId="69" w16cid:durableId="1443300895">
    <w:abstractNumId w:val="2"/>
  </w:num>
  <w:num w:numId="70" w16cid:durableId="1670132578">
    <w:abstractNumId w:val="64"/>
  </w:num>
  <w:num w:numId="71" w16cid:durableId="2081126958">
    <w:abstractNumId w:val="5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7C"/>
    <w:rsid w:val="00001A04"/>
    <w:rsid w:val="00003E75"/>
    <w:rsid w:val="00004E35"/>
    <w:rsid w:val="000053F4"/>
    <w:rsid w:val="0001026B"/>
    <w:rsid w:val="00011F28"/>
    <w:rsid w:val="000132E4"/>
    <w:rsid w:val="0001530F"/>
    <w:rsid w:val="0001711F"/>
    <w:rsid w:val="00023DC2"/>
    <w:rsid w:val="00023F78"/>
    <w:rsid w:val="0002504C"/>
    <w:rsid w:val="000272CC"/>
    <w:rsid w:val="00032715"/>
    <w:rsid w:val="00033F5E"/>
    <w:rsid w:val="000350D3"/>
    <w:rsid w:val="00035862"/>
    <w:rsid w:val="000421EF"/>
    <w:rsid w:val="0004570E"/>
    <w:rsid w:val="00045EF4"/>
    <w:rsid w:val="00050213"/>
    <w:rsid w:val="0005248C"/>
    <w:rsid w:val="0005252A"/>
    <w:rsid w:val="000538EA"/>
    <w:rsid w:val="00053B13"/>
    <w:rsid w:val="00054ABA"/>
    <w:rsid w:val="00057DFB"/>
    <w:rsid w:val="00063524"/>
    <w:rsid w:val="000638A2"/>
    <w:rsid w:val="00064564"/>
    <w:rsid w:val="00070432"/>
    <w:rsid w:val="00070AFA"/>
    <w:rsid w:val="000759E9"/>
    <w:rsid w:val="0008007F"/>
    <w:rsid w:val="00080EBC"/>
    <w:rsid w:val="000836D0"/>
    <w:rsid w:val="00090262"/>
    <w:rsid w:val="00090D83"/>
    <w:rsid w:val="00093A5C"/>
    <w:rsid w:val="00095036"/>
    <w:rsid w:val="00095762"/>
    <w:rsid w:val="00095930"/>
    <w:rsid w:val="000977E2"/>
    <w:rsid w:val="000A1B18"/>
    <w:rsid w:val="000A2BA1"/>
    <w:rsid w:val="000A2F7C"/>
    <w:rsid w:val="000A4B2F"/>
    <w:rsid w:val="000A4D68"/>
    <w:rsid w:val="000A640C"/>
    <w:rsid w:val="000B1173"/>
    <w:rsid w:val="000B32F8"/>
    <w:rsid w:val="000B5125"/>
    <w:rsid w:val="000C2BD0"/>
    <w:rsid w:val="000C405C"/>
    <w:rsid w:val="000C5D6D"/>
    <w:rsid w:val="000C6800"/>
    <w:rsid w:val="000C6F45"/>
    <w:rsid w:val="000D0254"/>
    <w:rsid w:val="000D04DF"/>
    <w:rsid w:val="000D171F"/>
    <w:rsid w:val="000D252A"/>
    <w:rsid w:val="000D462D"/>
    <w:rsid w:val="000D7897"/>
    <w:rsid w:val="000D7ECD"/>
    <w:rsid w:val="000E03E6"/>
    <w:rsid w:val="000E0CA7"/>
    <w:rsid w:val="000E3303"/>
    <w:rsid w:val="000E672C"/>
    <w:rsid w:val="000F0552"/>
    <w:rsid w:val="000F0701"/>
    <w:rsid w:val="000F58A9"/>
    <w:rsid w:val="000F6042"/>
    <w:rsid w:val="00101D01"/>
    <w:rsid w:val="0010399B"/>
    <w:rsid w:val="00105600"/>
    <w:rsid w:val="00107A7F"/>
    <w:rsid w:val="001104B7"/>
    <w:rsid w:val="001120B8"/>
    <w:rsid w:val="0011322A"/>
    <w:rsid w:val="001142C5"/>
    <w:rsid w:val="001145D7"/>
    <w:rsid w:val="00116C22"/>
    <w:rsid w:val="00121DC1"/>
    <w:rsid w:val="00122FE7"/>
    <w:rsid w:val="00126431"/>
    <w:rsid w:val="0012660C"/>
    <w:rsid w:val="00127C0F"/>
    <w:rsid w:val="001300ED"/>
    <w:rsid w:val="00130E8E"/>
    <w:rsid w:val="0013278D"/>
    <w:rsid w:val="00133A55"/>
    <w:rsid w:val="0013531B"/>
    <w:rsid w:val="00135748"/>
    <w:rsid w:val="00135F91"/>
    <w:rsid w:val="001375FA"/>
    <w:rsid w:val="001376DA"/>
    <w:rsid w:val="0014005E"/>
    <w:rsid w:val="001430C4"/>
    <w:rsid w:val="0014360C"/>
    <w:rsid w:val="00144112"/>
    <w:rsid w:val="00144C96"/>
    <w:rsid w:val="001473CF"/>
    <w:rsid w:val="00150AD6"/>
    <w:rsid w:val="001514A9"/>
    <w:rsid w:val="001525FE"/>
    <w:rsid w:val="0015575C"/>
    <w:rsid w:val="00156DF4"/>
    <w:rsid w:val="0015795C"/>
    <w:rsid w:val="00160196"/>
    <w:rsid w:val="00160BCD"/>
    <w:rsid w:val="00163EA0"/>
    <w:rsid w:val="00164D56"/>
    <w:rsid w:val="00164D86"/>
    <w:rsid w:val="00164F10"/>
    <w:rsid w:val="00167EA3"/>
    <w:rsid w:val="001700F2"/>
    <w:rsid w:val="00170F04"/>
    <w:rsid w:val="001715FA"/>
    <w:rsid w:val="00176C15"/>
    <w:rsid w:val="00177491"/>
    <w:rsid w:val="00180E64"/>
    <w:rsid w:val="00182452"/>
    <w:rsid w:val="00185119"/>
    <w:rsid w:val="001871FF"/>
    <w:rsid w:val="00191BE2"/>
    <w:rsid w:val="0019218C"/>
    <w:rsid w:val="00195CA4"/>
    <w:rsid w:val="00197239"/>
    <w:rsid w:val="001A0DDA"/>
    <w:rsid w:val="001A158E"/>
    <w:rsid w:val="001A43C4"/>
    <w:rsid w:val="001B31EC"/>
    <w:rsid w:val="001B681F"/>
    <w:rsid w:val="001B6AA0"/>
    <w:rsid w:val="001B76B0"/>
    <w:rsid w:val="001D0E07"/>
    <w:rsid w:val="001D0F9B"/>
    <w:rsid w:val="001D45AE"/>
    <w:rsid w:val="001E1A1F"/>
    <w:rsid w:val="001E2336"/>
    <w:rsid w:val="001E4A9D"/>
    <w:rsid w:val="001E5E03"/>
    <w:rsid w:val="001F0A36"/>
    <w:rsid w:val="001F0B09"/>
    <w:rsid w:val="001F29F2"/>
    <w:rsid w:val="001F3413"/>
    <w:rsid w:val="001F4150"/>
    <w:rsid w:val="00200C06"/>
    <w:rsid w:val="00201E96"/>
    <w:rsid w:val="00202F82"/>
    <w:rsid w:val="00204564"/>
    <w:rsid w:val="00207988"/>
    <w:rsid w:val="00210772"/>
    <w:rsid w:val="002115E0"/>
    <w:rsid w:val="00212370"/>
    <w:rsid w:val="0021244B"/>
    <w:rsid w:val="002134E4"/>
    <w:rsid w:val="002146CD"/>
    <w:rsid w:val="00214FE5"/>
    <w:rsid w:val="00215F2F"/>
    <w:rsid w:val="00215F4B"/>
    <w:rsid w:val="00216682"/>
    <w:rsid w:val="002172B1"/>
    <w:rsid w:val="00220330"/>
    <w:rsid w:val="00220346"/>
    <w:rsid w:val="00221BE9"/>
    <w:rsid w:val="00223276"/>
    <w:rsid w:val="0022408F"/>
    <w:rsid w:val="00225458"/>
    <w:rsid w:val="00231CC3"/>
    <w:rsid w:val="0023448E"/>
    <w:rsid w:val="002368BB"/>
    <w:rsid w:val="00237E6D"/>
    <w:rsid w:val="0024333C"/>
    <w:rsid w:val="00245427"/>
    <w:rsid w:val="00261C0E"/>
    <w:rsid w:val="00261F19"/>
    <w:rsid w:val="00262D30"/>
    <w:rsid w:val="0026316F"/>
    <w:rsid w:val="00266248"/>
    <w:rsid w:val="0027012A"/>
    <w:rsid w:val="00270249"/>
    <w:rsid w:val="00271A8E"/>
    <w:rsid w:val="00275282"/>
    <w:rsid w:val="00276124"/>
    <w:rsid w:val="0028194A"/>
    <w:rsid w:val="0028290D"/>
    <w:rsid w:val="00284C7D"/>
    <w:rsid w:val="0028588B"/>
    <w:rsid w:val="00286DF0"/>
    <w:rsid w:val="00287CA2"/>
    <w:rsid w:val="0029069E"/>
    <w:rsid w:val="00296DD7"/>
    <w:rsid w:val="0029715D"/>
    <w:rsid w:val="0029772B"/>
    <w:rsid w:val="002B0181"/>
    <w:rsid w:val="002B11BF"/>
    <w:rsid w:val="002B2AC5"/>
    <w:rsid w:val="002B4C1C"/>
    <w:rsid w:val="002B6F5B"/>
    <w:rsid w:val="002B6F72"/>
    <w:rsid w:val="002C0A33"/>
    <w:rsid w:val="002C249A"/>
    <w:rsid w:val="002C253A"/>
    <w:rsid w:val="002C3F31"/>
    <w:rsid w:val="002C5C75"/>
    <w:rsid w:val="002C6DDD"/>
    <w:rsid w:val="002C774F"/>
    <w:rsid w:val="002C7D36"/>
    <w:rsid w:val="002D0F8D"/>
    <w:rsid w:val="002D1157"/>
    <w:rsid w:val="002D1798"/>
    <w:rsid w:val="002D2761"/>
    <w:rsid w:val="002D3B6A"/>
    <w:rsid w:val="002D40A0"/>
    <w:rsid w:val="002D691C"/>
    <w:rsid w:val="002E14BB"/>
    <w:rsid w:val="002E1533"/>
    <w:rsid w:val="002E321E"/>
    <w:rsid w:val="002E3A31"/>
    <w:rsid w:val="002E535C"/>
    <w:rsid w:val="002E53A1"/>
    <w:rsid w:val="002E5A09"/>
    <w:rsid w:val="002F079B"/>
    <w:rsid w:val="002F3468"/>
    <w:rsid w:val="002F4150"/>
    <w:rsid w:val="002F4ADB"/>
    <w:rsid w:val="002F5125"/>
    <w:rsid w:val="002F5917"/>
    <w:rsid w:val="00300479"/>
    <w:rsid w:val="003033FB"/>
    <w:rsid w:val="00304B83"/>
    <w:rsid w:val="00305F3D"/>
    <w:rsid w:val="00306D3C"/>
    <w:rsid w:val="00307235"/>
    <w:rsid w:val="003103FC"/>
    <w:rsid w:val="00314BED"/>
    <w:rsid w:val="00316406"/>
    <w:rsid w:val="00320E27"/>
    <w:rsid w:val="0032388D"/>
    <w:rsid w:val="003263B3"/>
    <w:rsid w:val="00326F9D"/>
    <w:rsid w:val="00331A83"/>
    <w:rsid w:val="00335569"/>
    <w:rsid w:val="003355EB"/>
    <w:rsid w:val="00337062"/>
    <w:rsid w:val="003413CF"/>
    <w:rsid w:val="00341B20"/>
    <w:rsid w:val="00342D7D"/>
    <w:rsid w:val="00347093"/>
    <w:rsid w:val="003511E1"/>
    <w:rsid w:val="00356816"/>
    <w:rsid w:val="00360720"/>
    <w:rsid w:val="00360E6E"/>
    <w:rsid w:val="00370564"/>
    <w:rsid w:val="003710CC"/>
    <w:rsid w:val="00371916"/>
    <w:rsid w:val="00375FDB"/>
    <w:rsid w:val="00376A45"/>
    <w:rsid w:val="00376C1F"/>
    <w:rsid w:val="00383551"/>
    <w:rsid w:val="00383CE8"/>
    <w:rsid w:val="00385D8E"/>
    <w:rsid w:val="00390510"/>
    <w:rsid w:val="00390A3B"/>
    <w:rsid w:val="00392F92"/>
    <w:rsid w:val="003932B0"/>
    <w:rsid w:val="003A02B7"/>
    <w:rsid w:val="003A0FDC"/>
    <w:rsid w:val="003A24E4"/>
    <w:rsid w:val="003A3A60"/>
    <w:rsid w:val="003A6DA8"/>
    <w:rsid w:val="003A7BF7"/>
    <w:rsid w:val="003B13C6"/>
    <w:rsid w:val="003B262B"/>
    <w:rsid w:val="003B4B4A"/>
    <w:rsid w:val="003B5C66"/>
    <w:rsid w:val="003B6848"/>
    <w:rsid w:val="003B75A4"/>
    <w:rsid w:val="003C20BA"/>
    <w:rsid w:val="003C2A73"/>
    <w:rsid w:val="003C32ED"/>
    <w:rsid w:val="003C734A"/>
    <w:rsid w:val="003C783C"/>
    <w:rsid w:val="003D4E65"/>
    <w:rsid w:val="003E2287"/>
    <w:rsid w:val="003E5D3D"/>
    <w:rsid w:val="003E72B7"/>
    <w:rsid w:val="00400330"/>
    <w:rsid w:val="0040193C"/>
    <w:rsid w:val="0040233B"/>
    <w:rsid w:val="00403606"/>
    <w:rsid w:val="00414980"/>
    <w:rsid w:val="00415B34"/>
    <w:rsid w:val="0041622C"/>
    <w:rsid w:val="004166A7"/>
    <w:rsid w:val="004211CE"/>
    <w:rsid w:val="004238ED"/>
    <w:rsid w:val="00425806"/>
    <w:rsid w:val="004300FA"/>
    <w:rsid w:val="00430840"/>
    <w:rsid w:val="0043671B"/>
    <w:rsid w:val="00436D40"/>
    <w:rsid w:val="00437964"/>
    <w:rsid w:val="004430F2"/>
    <w:rsid w:val="00443266"/>
    <w:rsid w:val="0044405C"/>
    <w:rsid w:val="00447B9D"/>
    <w:rsid w:val="00447C71"/>
    <w:rsid w:val="0045148E"/>
    <w:rsid w:val="00453B57"/>
    <w:rsid w:val="00455593"/>
    <w:rsid w:val="00455C7D"/>
    <w:rsid w:val="00457C72"/>
    <w:rsid w:val="004602AB"/>
    <w:rsid w:val="0046120C"/>
    <w:rsid w:val="004629EF"/>
    <w:rsid w:val="004639C7"/>
    <w:rsid w:val="004650AB"/>
    <w:rsid w:val="00466F1E"/>
    <w:rsid w:val="0047090F"/>
    <w:rsid w:val="00470AB3"/>
    <w:rsid w:val="00474AF0"/>
    <w:rsid w:val="00474ECE"/>
    <w:rsid w:val="00476999"/>
    <w:rsid w:val="00476AC4"/>
    <w:rsid w:val="00476C59"/>
    <w:rsid w:val="00476D25"/>
    <w:rsid w:val="004773CC"/>
    <w:rsid w:val="0047764A"/>
    <w:rsid w:val="0048037F"/>
    <w:rsid w:val="00480933"/>
    <w:rsid w:val="00480A35"/>
    <w:rsid w:val="004815D2"/>
    <w:rsid w:val="00481975"/>
    <w:rsid w:val="00484590"/>
    <w:rsid w:val="00486216"/>
    <w:rsid w:val="004870A9"/>
    <w:rsid w:val="0049035E"/>
    <w:rsid w:val="004935CB"/>
    <w:rsid w:val="00493CF6"/>
    <w:rsid w:val="00494B57"/>
    <w:rsid w:val="00494EE3"/>
    <w:rsid w:val="004A0FF1"/>
    <w:rsid w:val="004A19BE"/>
    <w:rsid w:val="004A30D8"/>
    <w:rsid w:val="004A6140"/>
    <w:rsid w:val="004B0192"/>
    <w:rsid w:val="004B1BDD"/>
    <w:rsid w:val="004B1E46"/>
    <w:rsid w:val="004B55FF"/>
    <w:rsid w:val="004C0299"/>
    <w:rsid w:val="004C0345"/>
    <w:rsid w:val="004C0661"/>
    <w:rsid w:val="004C31E8"/>
    <w:rsid w:val="004C3295"/>
    <w:rsid w:val="004C46E2"/>
    <w:rsid w:val="004C47B9"/>
    <w:rsid w:val="004D0355"/>
    <w:rsid w:val="004D1E7D"/>
    <w:rsid w:val="004D4371"/>
    <w:rsid w:val="004D6B08"/>
    <w:rsid w:val="004E13F1"/>
    <w:rsid w:val="004E2F46"/>
    <w:rsid w:val="004E3881"/>
    <w:rsid w:val="004E4366"/>
    <w:rsid w:val="004E504D"/>
    <w:rsid w:val="004E6224"/>
    <w:rsid w:val="004F2E61"/>
    <w:rsid w:val="004F3A0A"/>
    <w:rsid w:val="004F604F"/>
    <w:rsid w:val="00501CDE"/>
    <w:rsid w:val="00501DEF"/>
    <w:rsid w:val="005021D1"/>
    <w:rsid w:val="005036C8"/>
    <w:rsid w:val="005053B9"/>
    <w:rsid w:val="00506D5C"/>
    <w:rsid w:val="00510AF4"/>
    <w:rsid w:val="0051116E"/>
    <w:rsid w:val="00512241"/>
    <w:rsid w:val="00512261"/>
    <w:rsid w:val="005140FA"/>
    <w:rsid w:val="00514CEA"/>
    <w:rsid w:val="0052188B"/>
    <w:rsid w:val="005271CE"/>
    <w:rsid w:val="00527EB0"/>
    <w:rsid w:val="005342DC"/>
    <w:rsid w:val="00534549"/>
    <w:rsid w:val="005347D1"/>
    <w:rsid w:val="005349D7"/>
    <w:rsid w:val="00534BD1"/>
    <w:rsid w:val="00534CBD"/>
    <w:rsid w:val="005355BD"/>
    <w:rsid w:val="00537EC0"/>
    <w:rsid w:val="00540AC6"/>
    <w:rsid w:val="00543107"/>
    <w:rsid w:val="005434C9"/>
    <w:rsid w:val="00545A65"/>
    <w:rsid w:val="005506B6"/>
    <w:rsid w:val="0055210C"/>
    <w:rsid w:val="005534C8"/>
    <w:rsid w:val="00553C60"/>
    <w:rsid w:val="005552EB"/>
    <w:rsid w:val="0055563B"/>
    <w:rsid w:val="00555812"/>
    <w:rsid w:val="00557416"/>
    <w:rsid w:val="00557B36"/>
    <w:rsid w:val="0056099D"/>
    <w:rsid w:val="005671B1"/>
    <w:rsid w:val="00570245"/>
    <w:rsid w:val="005714BA"/>
    <w:rsid w:val="00580E26"/>
    <w:rsid w:val="00581399"/>
    <w:rsid w:val="0058298A"/>
    <w:rsid w:val="005851BA"/>
    <w:rsid w:val="00585717"/>
    <w:rsid w:val="005914EC"/>
    <w:rsid w:val="005951C8"/>
    <w:rsid w:val="00596E0F"/>
    <w:rsid w:val="005A2BDC"/>
    <w:rsid w:val="005A40A5"/>
    <w:rsid w:val="005A698E"/>
    <w:rsid w:val="005A7F02"/>
    <w:rsid w:val="005B35DD"/>
    <w:rsid w:val="005B6B5B"/>
    <w:rsid w:val="005B7D77"/>
    <w:rsid w:val="005C02ED"/>
    <w:rsid w:val="005C16A2"/>
    <w:rsid w:val="005C25FD"/>
    <w:rsid w:val="005C2E5B"/>
    <w:rsid w:val="005C43B5"/>
    <w:rsid w:val="005C71A6"/>
    <w:rsid w:val="005D01D8"/>
    <w:rsid w:val="005D104F"/>
    <w:rsid w:val="005D2581"/>
    <w:rsid w:val="005D3EC2"/>
    <w:rsid w:val="005D4CD1"/>
    <w:rsid w:val="005D5526"/>
    <w:rsid w:val="005D5854"/>
    <w:rsid w:val="005E054D"/>
    <w:rsid w:val="005E20A2"/>
    <w:rsid w:val="005E4B0B"/>
    <w:rsid w:val="005E6F33"/>
    <w:rsid w:val="005E75B9"/>
    <w:rsid w:val="005F32CC"/>
    <w:rsid w:val="005F3D67"/>
    <w:rsid w:val="005F428B"/>
    <w:rsid w:val="005F600B"/>
    <w:rsid w:val="006016FA"/>
    <w:rsid w:val="00602E51"/>
    <w:rsid w:val="0060522A"/>
    <w:rsid w:val="00606860"/>
    <w:rsid w:val="00611EAF"/>
    <w:rsid w:val="0061216E"/>
    <w:rsid w:val="006123EE"/>
    <w:rsid w:val="0061368F"/>
    <w:rsid w:val="00614294"/>
    <w:rsid w:val="00614895"/>
    <w:rsid w:val="0061522D"/>
    <w:rsid w:val="00615E7B"/>
    <w:rsid w:val="00617740"/>
    <w:rsid w:val="006208CC"/>
    <w:rsid w:val="0062487D"/>
    <w:rsid w:val="006251AB"/>
    <w:rsid w:val="006263C7"/>
    <w:rsid w:val="00635158"/>
    <w:rsid w:val="00636B78"/>
    <w:rsid w:val="00637776"/>
    <w:rsid w:val="00641440"/>
    <w:rsid w:val="00642EC5"/>
    <w:rsid w:val="006442F3"/>
    <w:rsid w:val="0064625D"/>
    <w:rsid w:val="006501EB"/>
    <w:rsid w:val="00650B78"/>
    <w:rsid w:val="00654C1B"/>
    <w:rsid w:val="00656788"/>
    <w:rsid w:val="00656A5C"/>
    <w:rsid w:val="00656F55"/>
    <w:rsid w:val="00660429"/>
    <w:rsid w:val="006608D2"/>
    <w:rsid w:val="0066135C"/>
    <w:rsid w:val="00662061"/>
    <w:rsid w:val="00670CA4"/>
    <w:rsid w:val="00675313"/>
    <w:rsid w:val="00680D64"/>
    <w:rsid w:val="00682C40"/>
    <w:rsid w:val="006864B0"/>
    <w:rsid w:val="00686E4A"/>
    <w:rsid w:val="006901EA"/>
    <w:rsid w:val="006A6C7D"/>
    <w:rsid w:val="006A78B0"/>
    <w:rsid w:val="006B1740"/>
    <w:rsid w:val="006C29EB"/>
    <w:rsid w:val="006C5C79"/>
    <w:rsid w:val="006C60E6"/>
    <w:rsid w:val="006C6834"/>
    <w:rsid w:val="006D05F3"/>
    <w:rsid w:val="006D43BE"/>
    <w:rsid w:val="006E3ACD"/>
    <w:rsid w:val="006E475B"/>
    <w:rsid w:val="006F1355"/>
    <w:rsid w:val="006F1556"/>
    <w:rsid w:val="006F4775"/>
    <w:rsid w:val="00702FC8"/>
    <w:rsid w:val="00705713"/>
    <w:rsid w:val="007058F9"/>
    <w:rsid w:val="00711B09"/>
    <w:rsid w:val="00712B3D"/>
    <w:rsid w:val="007134D7"/>
    <w:rsid w:val="00715BA7"/>
    <w:rsid w:val="00720AB8"/>
    <w:rsid w:val="007214E6"/>
    <w:rsid w:val="00721A7F"/>
    <w:rsid w:val="0072219B"/>
    <w:rsid w:val="00726733"/>
    <w:rsid w:val="00726F0F"/>
    <w:rsid w:val="00727077"/>
    <w:rsid w:val="00727259"/>
    <w:rsid w:val="00727CFB"/>
    <w:rsid w:val="0073063E"/>
    <w:rsid w:val="00732F32"/>
    <w:rsid w:val="00733AC7"/>
    <w:rsid w:val="00733EB3"/>
    <w:rsid w:val="0073430D"/>
    <w:rsid w:val="00734480"/>
    <w:rsid w:val="00734A24"/>
    <w:rsid w:val="00740BB9"/>
    <w:rsid w:val="007412F5"/>
    <w:rsid w:val="00741C9E"/>
    <w:rsid w:val="0074262C"/>
    <w:rsid w:val="007513E6"/>
    <w:rsid w:val="00751704"/>
    <w:rsid w:val="00752CF8"/>
    <w:rsid w:val="00753CD0"/>
    <w:rsid w:val="00754F50"/>
    <w:rsid w:val="0075681E"/>
    <w:rsid w:val="00760B04"/>
    <w:rsid w:val="00763037"/>
    <w:rsid w:val="00767B51"/>
    <w:rsid w:val="007725F0"/>
    <w:rsid w:val="00772C5C"/>
    <w:rsid w:val="00774A05"/>
    <w:rsid w:val="00774F57"/>
    <w:rsid w:val="007758CC"/>
    <w:rsid w:val="007764D5"/>
    <w:rsid w:val="00777669"/>
    <w:rsid w:val="0078044A"/>
    <w:rsid w:val="0078066C"/>
    <w:rsid w:val="00781358"/>
    <w:rsid w:val="00786CEA"/>
    <w:rsid w:val="007878E4"/>
    <w:rsid w:val="007921B1"/>
    <w:rsid w:val="00792662"/>
    <w:rsid w:val="00792A5F"/>
    <w:rsid w:val="00797382"/>
    <w:rsid w:val="00797D6E"/>
    <w:rsid w:val="007A0507"/>
    <w:rsid w:val="007A0E10"/>
    <w:rsid w:val="007A20A5"/>
    <w:rsid w:val="007A38F1"/>
    <w:rsid w:val="007A5B20"/>
    <w:rsid w:val="007A6AE4"/>
    <w:rsid w:val="007A7361"/>
    <w:rsid w:val="007B0D5D"/>
    <w:rsid w:val="007B1866"/>
    <w:rsid w:val="007B2CBA"/>
    <w:rsid w:val="007C0324"/>
    <w:rsid w:val="007C2654"/>
    <w:rsid w:val="007C320A"/>
    <w:rsid w:val="007C562B"/>
    <w:rsid w:val="007C6CD9"/>
    <w:rsid w:val="007D161F"/>
    <w:rsid w:val="007E2E94"/>
    <w:rsid w:val="007E7126"/>
    <w:rsid w:val="007E7F88"/>
    <w:rsid w:val="007F013A"/>
    <w:rsid w:val="007F1159"/>
    <w:rsid w:val="007F2353"/>
    <w:rsid w:val="007F2A8F"/>
    <w:rsid w:val="007F39BE"/>
    <w:rsid w:val="007F3AB7"/>
    <w:rsid w:val="007F5134"/>
    <w:rsid w:val="008007A8"/>
    <w:rsid w:val="0080521C"/>
    <w:rsid w:val="00810E31"/>
    <w:rsid w:val="00813598"/>
    <w:rsid w:val="0081374B"/>
    <w:rsid w:val="008140E0"/>
    <w:rsid w:val="00815D02"/>
    <w:rsid w:val="00815EF9"/>
    <w:rsid w:val="00816187"/>
    <w:rsid w:val="00816519"/>
    <w:rsid w:val="008212AB"/>
    <w:rsid w:val="0082179F"/>
    <w:rsid w:val="00826505"/>
    <w:rsid w:val="0082761C"/>
    <w:rsid w:val="00830585"/>
    <w:rsid w:val="00831618"/>
    <w:rsid w:val="00832B6C"/>
    <w:rsid w:val="00833DC2"/>
    <w:rsid w:val="00835C32"/>
    <w:rsid w:val="00837616"/>
    <w:rsid w:val="00841987"/>
    <w:rsid w:val="00843F55"/>
    <w:rsid w:val="00844FAF"/>
    <w:rsid w:val="0084559A"/>
    <w:rsid w:val="00851076"/>
    <w:rsid w:val="00851DCC"/>
    <w:rsid w:val="0085227A"/>
    <w:rsid w:val="00855620"/>
    <w:rsid w:val="00855747"/>
    <w:rsid w:val="00855D63"/>
    <w:rsid w:val="00857736"/>
    <w:rsid w:val="00862D41"/>
    <w:rsid w:val="00863EAF"/>
    <w:rsid w:val="00864982"/>
    <w:rsid w:val="0086772C"/>
    <w:rsid w:val="00867EEE"/>
    <w:rsid w:val="00870EAB"/>
    <w:rsid w:val="0087113E"/>
    <w:rsid w:val="00871982"/>
    <w:rsid w:val="008731D5"/>
    <w:rsid w:val="00874B83"/>
    <w:rsid w:val="008851BD"/>
    <w:rsid w:val="00885B5E"/>
    <w:rsid w:val="00886487"/>
    <w:rsid w:val="00886BD9"/>
    <w:rsid w:val="00891859"/>
    <w:rsid w:val="00896EDE"/>
    <w:rsid w:val="0089710E"/>
    <w:rsid w:val="008971ED"/>
    <w:rsid w:val="00897E7D"/>
    <w:rsid w:val="008A027A"/>
    <w:rsid w:val="008A0854"/>
    <w:rsid w:val="008A1E62"/>
    <w:rsid w:val="008A35B0"/>
    <w:rsid w:val="008A4896"/>
    <w:rsid w:val="008A4E43"/>
    <w:rsid w:val="008A6FEC"/>
    <w:rsid w:val="008A71CD"/>
    <w:rsid w:val="008A7C71"/>
    <w:rsid w:val="008B01EA"/>
    <w:rsid w:val="008B3CC3"/>
    <w:rsid w:val="008B48CF"/>
    <w:rsid w:val="008B555B"/>
    <w:rsid w:val="008B7807"/>
    <w:rsid w:val="008B7A58"/>
    <w:rsid w:val="008B7ECB"/>
    <w:rsid w:val="008C02D7"/>
    <w:rsid w:val="008C078C"/>
    <w:rsid w:val="008C47CC"/>
    <w:rsid w:val="008C53DB"/>
    <w:rsid w:val="008C5F5E"/>
    <w:rsid w:val="008C6657"/>
    <w:rsid w:val="008C6DDE"/>
    <w:rsid w:val="008D0264"/>
    <w:rsid w:val="008D102F"/>
    <w:rsid w:val="008D235E"/>
    <w:rsid w:val="008D2C5C"/>
    <w:rsid w:val="008D4E79"/>
    <w:rsid w:val="008D64A5"/>
    <w:rsid w:val="008E04B4"/>
    <w:rsid w:val="008E0CDE"/>
    <w:rsid w:val="008E0E66"/>
    <w:rsid w:val="008E11CE"/>
    <w:rsid w:val="008E3ACE"/>
    <w:rsid w:val="008E481A"/>
    <w:rsid w:val="008E4B98"/>
    <w:rsid w:val="008E5992"/>
    <w:rsid w:val="008E6184"/>
    <w:rsid w:val="008E6681"/>
    <w:rsid w:val="008F029A"/>
    <w:rsid w:val="008F15F0"/>
    <w:rsid w:val="008F1CE9"/>
    <w:rsid w:val="008F34FB"/>
    <w:rsid w:val="008F3A27"/>
    <w:rsid w:val="008F40B2"/>
    <w:rsid w:val="008F585E"/>
    <w:rsid w:val="008F5FF8"/>
    <w:rsid w:val="00901E2C"/>
    <w:rsid w:val="00902E28"/>
    <w:rsid w:val="00904D7B"/>
    <w:rsid w:val="00905BE3"/>
    <w:rsid w:val="00907DCF"/>
    <w:rsid w:val="00913FCD"/>
    <w:rsid w:val="009143BF"/>
    <w:rsid w:val="0091646A"/>
    <w:rsid w:val="009213F6"/>
    <w:rsid w:val="009275EA"/>
    <w:rsid w:val="00930B34"/>
    <w:rsid w:val="00940E13"/>
    <w:rsid w:val="009412BB"/>
    <w:rsid w:val="0094212C"/>
    <w:rsid w:val="00943686"/>
    <w:rsid w:val="00945167"/>
    <w:rsid w:val="00946E9F"/>
    <w:rsid w:val="00950777"/>
    <w:rsid w:val="00950ACE"/>
    <w:rsid w:val="00950BF1"/>
    <w:rsid w:val="00950FD3"/>
    <w:rsid w:val="00952334"/>
    <w:rsid w:val="009564F4"/>
    <w:rsid w:val="00956FD2"/>
    <w:rsid w:val="009614B3"/>
    <w:rsid w:val="0096343C"/>
    <w:rsid w:val="00964F6F"/>
    <w:rsid w:val="009671A3"/>
    <w:rsid w:val="0096780D"/>
    <w:rsid w:val="009705A8"/>
    <w:rsid w:val="00973584"/>
    <w:rsid w:val="00975A0B"/>
    <w:rsid w:val="009821F6"/>
    <w:rsid w:val="00982632"/>
    <w:rsid w:val="009857C8"/>
    <w:rsid w:val="00992453"/>
    <w:rsid w:val="009A0234"/>
    <w:rsid w:val="009A0570"/>
    <w:rsid w:val="009A502C"/>
    <w:rsid w:val="009A532F"/>
    <w:rsid w:val="009A6564"/>
    <w:rsid w:val="009C27EB"/>
    <w:rsid w:val="009C40DA"/>
    <w:rsid w:val="009D05C7"/>
    <w:rsid w:val="009D147B"/>
    <w:rsid w:val="009D58C5"/>
    <w:rsid w:val="009E066F"/>
    <w:rsid w:val="009E0928"/>
    <w:rsid w:val="009E139A"/>
    <w:rsid w:val="009E18C6"/>
    <w:rsid w:val="009E1DF5"/>
    <w:rsid w:val="009E5DBB"/>
    <w:rsid w:val="009E62F2"/>
    <w:rsid w:val="009E69E2"/>
    <w:rsid w:val="009F0B0D"/>
    <w:rsid w:val="009F12B7"/>
    <w:rsid w:val="009F546C"/>
    <w:rsid w:val="009F6DBA"/>
    <w:rsid w:val="00A02C04"/>
    <w:rsid w:val="00A1398B"/>
    <w:rsid w:val="00A16745"/>
    <w:rsid w:val="00A2021F"/>
    <w:rsid w:val="00A2108E"/>
    <w:rsid w:val="00A212B1"/>
    <w:rsid w:val="00A2326B"/>
    <w:rsid w:val="00A24837"/>
    <w:rsid w:val="00A25CCF"/>
    <w:rsid w:val="00A270B6"/>
    <w:rsid w:val="00A36BD7"/>
    <w:rsid w:val="00A40FEC"/>
    <w:rsid w:val="00A4255A"/>
    <w:rsid w:val="00A448E8"/>
    <w:rsid w:val="00A44985"/>
    <w:rsid w:val="00A44F74"/>
    <w:rsid w:val="00A4673F"/>
    <w:rsid w:val="00A4699F"/>
    <w:rsid w:val="00A52DA6"/>
    <w:rsid w:val="00A53DBF"/>
    <w:rsid w:val="00A57486"/>
    <w:rsid w:val="00A64DED"/>
    <w:rsid w:val="00A738E7"/>
    <w:rsid w:val="00A73D31"/>
    <w:rsid w:val="00A74B03"/>
    <w:rsid w:val="00A74E15"/>
    <w:rsid w:val="00A74F05"/>
    <w:rsid w:val="00A75C1D"/>
    <w:rsid w:val="00A77657"/>
    <w:rsid w:val="00A82C1A"/>
    <w:rsid w:val="00A84363"/>
    <w:rsid w:val="00A86C6D"/>
    <w:rsid w:val="00A86D62"/>
    <w:rsid w:val="00A90F0E"/>
    <w:rsid w:val="00A92846"/>
    <w:rsid w:val="00A96329"/>
    <w:rsid w:val="00A974BE"/>
    <w:rsid w:val="00AA07EA"/>
    <w:rsid w:val="00AA0B35"/>
    <w:rsid w:val="00AA52DD"/>
    <w:rsid w:val="00AA63C4"/>
    <w:rsid w:val="00AA7B7A"/>
    <w:rsid w:val="00AB1D19"/>
    <w:rsid w:val="00AB2BF1"/>
    <w:rsid w:val="00AB62C6"/>
    <w:rsid w:val="00AB647F"/>
    <w:rsid w:val="00AB7104"/>
    <w:rsid w:val="00AC1B19"/>
    <w:rsid w:val="00AC1EF0"/>
    <w:rsid w:val="00AC61C3"/>
    <w:rsid w:val="00AD02F8"/>
    <w:rsid w:val="00AD057C"/>
    <w:rsid w:val="00AD0D55"/>
    <w:rsid w:val="00AD20E6"/>
    <w:rsid w:val="00AD6F66"/>
    <w:rsid w:val="00AE2768"/>
    <w:rsid w:val="00AE4F7E"/>
    <w:rsid w:val="00AE69E4"/>
    <w:rsid w:val="00AF0EC7"/>
    <w:rsid w:val="00AF1C2B"/>
    <w:rsid w:val="00AF29FC"/>
    <w:rsid w:val="00AF2B90"/>
    <w:rsid w:val="00B000E2"/>
    <w:rsid w:val="00B01F85"/>
    <w:rsid w:val="00B02532"/>
    <w:rsid w:val="00B0651D"/>
    <w:rsid w:val="00B0666C"/>
    <w:rsid w:val="00B13CEE"/>
    <w:rsid w:val="00B1788B"/>
    <w:rsid w:val="00B25BDC"/>
    <w:rsid w:val="00B30C27"/>
    <w:rsid w:val="00B33BB2"/>
    <w:rsid w:val="00B33C72"/>
    <w:rsid w:val="00B340F4"/>
    <w:rsid w:val="00B348ED"/>
    <w:rsid w:val="00B3498C"/>
    <w:rsid w:val="00B3503E"/>
    <w:rsid w:val="00B40B51"/>
    <w:rsid w:val="00B40F15"/>
    <w:rsid w:val="00B411DB"/>
    <w:rsid w:val="00B42CDF"/>
    <w:rsid w:val="00B44863"/>
    <w:rsid w:val="00B45C4F"/>
    <w:rsid w:val="00B5766B"/>
    <w:rsid w:val="00B57A2D"/>
    <w:rsid w:val="00B609D4"/>
    <w:rsid w:val="00B60BA1"/>
    <w:rsid w:val="00B60F29"/>
    <w:rsid w:val="00B61B88"/>
    <w:rsid w:val="00B65809"/>
    <w:rsid w:val="00B665FF"/>
    <w:rsid w:val="00B72F70"/>
    <w:rsid w:val="00B744FD"/>
    <w:rsid w:val="00B83032"/>
    <w:rsid w:val="00B90E54"/>
    <w:rsid w:val="00B94FD6"/>
    <w:rsid w:val="00BA3D89"/>
    <w:rsid w:val="00BA54B4"/>
    <w:rsid w:val="00BA567D"/>
    <w:rsid w:val="00BB2F50"/>
    <w:rsid w:val="00BB3AA4"/>
    <w:rsid w:val="00BB3DBC"/>
    <w:rsid w:val="00BB4709"/>
    <w:rsid w:val="00BB6990"/>
    <w:rsid w:val="00BC06FB"/>
    <w:rsid w:val="00BC107E"/>
    <w:rsid w:val="00BC2832"/>
    <w:rsid w:val="00BC35AC"/>
    <w:rsid w:val="00BC78F2"/>
    <w:rsid w:val="00BD147A"/>
    <w:rsid w:val="00BD2440"/>
    <w:rsid w:val="00BD4552"/>
    <w:rsid w:val="00BD4C66"/>
    <w:rsid w:val="00BD7E16"/>
    <w:rsid w:val="00BE0C4C"/>
    <w:rsid w:val="00BE6258"/>
    <w:rsid w:val="00BE6A04"/>
    <w:rsid w:val="00BE6CC6"/>
    <w:rsid w:val="00BE74D7"/>
    <w:rsid w:val="00BF0BC5"/>
    <w:rsid w:val="00BF17E6"/>
    <w:rsid w:val="00BF1A65"/>
    <w:rsid w:val="00BF2F3B"/>
    <w:rsid w:val="00BF475D"/>
    <w:rsid w:val="00BF7420"/>
    <w:rsid w:val="00BF7BC7"/>
    <w:rsid w:val="00C05C43"/>
    <w:rsid w:val="00C10FEB"/>
    <w:rsid w:val="00C1118D"/>
    <w:rsid w:val="00C17537"/>
    <w:rsid w:val="00C2434D"/>
    <w:rsid w:val="00C25C18"/>
    <w:rsid w:val="00C26E7D"/>
    <w:rsid w:val="00C270AD"/>
    <w:rsid w:val="00C303D0"/>
    <w:rsid w:val="00C33466"/>
    <w:rsid w:val="00C34249"/>
    <w:rsid w:val="00C35557"/>
    <w:rsid w:val="00C37600"/>
    <w:rsid w:val="00C40AE9"/>
    <w:rsid w:val="00C4359F"/>
    <w:rsid w:val="00C453E9"/>
    <w:rsid w:val="00C45DDD"/>
    <w:rsid w:val="00C4625D"/>
    <w:rsid w:val="00C472F0"/>
    <w:rsid w:val="00C47B44"/>
    <w:rsid w:val="00C50B6B"/>
    <w:rsid w:val="00C535B8"/>
    <w:rsid w:val="00C539AF"/>
    <w:rsid w:val="00C55486"/>
    <w:rsid w:val="00C55D85"/>
    <w:rsid w:val="00C56806"/>
    <w:rsid w:val="00C60CCE"/>
    <w:rsid w:val="00C62808"/>
    <w:rsid w:val="00C64527"/>
    <w:rsid w:val="00C647F8"/>
    <w:rsid w:val="00C65576"/>
    <w:rsid w:val="00C657AA"/>
    <w:rsid w:val="00C66AEF"/>
    <w:rsid w:val="00C7242C"/>
    <w:rsid w:val="00C728E0"/>
    <w:rsid w:val="00C7330A"/>
    <w:rsid w:val="00C744D1"/>
    <w:rsid w:val="00C74D95"/>
    <w:rsid w:val="00C766CE"/>
    <w:rsid w:val="00C7694D"/>
    <w:rsid w:val="00C80243"/>
    <w:rsid w:val="00C80288"/>
    <w:rsid w:val="00C83185"/>
    <w:rsid w:val="00C86D06"/>
    <w:rsid w:val="00C9330F"/>
    <w:rsid w:val="00C94C18"/>
    <w:rsid w:val="00C95791"/>
    <w:rsid w:val="00C97B7C"/>
    <w:rsid w:val="00CA12FF"/>
    <w:rsid w:val="00CA1F99"/>
    <w:rsid w:val="00CA415B"/>
    <w:rsid w:val="00CA61A3"/>
    <w:rsid w:val="00CB1E47"/>
    <w:rsid w:val="00CB3576"/>
    <w:rsid w:val="00CB4FA3"/>
    <w:rsid w:val="00CB73BF"/>
    <w:rsid w:val="00CC0E9C"/>
    <w:rsid w:val="00CC2D4C"/>
    <w:rsid w:val="00CC4306"/>
    <w:rsid w:val="00CD0934"/>
    <w:rsid w:val="00CD2C73"/>
    <w:rsid w:val="00CD50FD"/>
    <w:rsid w:val="00CD6A22"/>
    <w:rsid w:val="00CE0F52"/>
    <w:rsid w:val="00CE1874"/>
    <w:rsid w:val="00CE26A0"/>
    <w:rsid w:val="00CE28C0"/>
    <w:rsid w:val="00CE5588"/>
    <w:rsid w:val="00CE5DC6"/>
    <w:rsid w:val="00CF38D9"/>
    <w:rsid w:val="00CF4462"/>
    <w:rsid w:val="00CF4848"/>
    <w:rsid w:val="00CF6D6A"/>
    <w:rsid w:val="00D02119"/>
    <w:rsid w:val="00D04102"/>
    <w:rsid w:val="00D065C0"/>
    <w:rsid w:val="00D06F7F"/>
    <w:rsid w:val="00D106BC"/>
    <w:rsid w:val="00D11152"/>
    <w:rsid w:val="00D13C72"/>
    <w:rsid w:val="00D14CDA"/>
    <w:rsid w:val="00D15636"/>
    <w:rsid w:val="00D16B08"/>
    <w:rsid w:val="00D20DA9"/>
    <w:rsid w:val="00D21F40"/>
    <w:rsid w:val="00D2638F"/>
    <w:rsid w:val="00D26A79"/>
    <w:rsid w:val="00D26B76"/>
    <w:rsid w:val="00D30F1D"/>
    <w:rsid w:val="00D33A34"/>
    <w:rsid w:val="00D34776"/>
    <w:rsid w:val="00D34859"/>
    <w:rsid w:val="00D4250D"/>
    <w:rsid w:val="00D43477"/>
    <w:rsid w:val="00D4499A"/>
    <w:rsid w:val="00D4561F"/>
    <w:rsid w:val="00D477E6"/>
    <w:rsid w:val="00D51601"/>
    <w:rsid w:val="00D54918"/>
    <w:rsid w:val="00D66E81"/>
    <w:rsid w:val="00D76EB5"/>
    <w:rsid w:val="00D804D9"/>
    <w:rsid w:val="00D8089F"/>
    <w:rsid w:val="00D8337E"/>
    <w:rsid w:val="00D838F8"/>
    <w:rsid w:val="00D85471"/>
    <w:rsid w:val="00D932B5"/>
    <w:rsid w:val="00D96CDA"/>
    <w:rsid w:val="00D979B0"/>
    <w:rsid w:val="00DA05C4"/>
    <w:rsid w:val="00DA22C7"/>
    <w:rsid w:val="00DA2416"/>
    <w:rsid w:val="00DA27C9"/>
    <w:rsid w:val="00DA2D78"/>
    <w:rsid w:val="00DB1F43"/>
    <w:rsid w:val="00DB3618"/>
    <w:rsid w:val="00DB59B3"/>
    <w:rsid w:val="00DB629B"/>
    <w:rsid w:val="00DC07FC"/>
    <w:rsid w:val="00DC485F"/>
    <w:rsid w:val="00DD33A6"/>
    <w:rsid w:val="00DD5C35"/>
    <w:rsid w:val="00DD67F2"/>
    <w:rsid w:val="00DE1652"/>
    <w:rsid w:val="00DE1743"/>
    <w:rsid w:val="00DE3F12"/>
    <w:rsid w:val="00DE4F6B"/>
    <w:rsid w:val="00DF3F84"/>
    <w:rsid w:val="00DF44B2"/>
    <w:rsid w:val="00DF7668"/>
    <w:rsid w:val="00DF7AD3"/>
    <w:rsid w:val="00E00C53"/>
    <w:rsid w:val="00E0131B"/>
    <w:rsid w:val="00E01820"/>
    <w:rsid w:val="00E027E1"/>
    <w:rsid w:val="00E02C76"/>
    <w:rsid w:val="00E03E0E"/>
    <w:rsid w:val="00E06430"/>
    <w:rsid w:val="00E0752E"/>
    <w:rsid w:val="00E075B5"/>
    <w:rsid w:val="00E1272D"/>
    <w:rsid w:val="00E13E21"/>
    <w:rsid w:val="00E14015"/>
    <w:rsid w:val="00E170B5"/>
    <w:rsid w:val="00E179E0"/>
    <w:rsid w:val="00E17F63"/>
    <w:rsid w:val="00E20D36"/>
    <w:rsid w:val="00E22164"/>
    <w:rsid w:val="00E255B0"/>
    <w:rsid w:val="00E25C16"/>
    <w:rsid w:val="00E26B3C"/>
    <w:rsid w:val="00E26F4B"/>
    <w:rsid w:val="00E309FA"/>
    <w:rsid w:val="00E31396"/>
    <w:rsid w:val="00E33800"/>
    <w:rsid w:val="00E33B43"/>
    <w:rsid w:val="00E36A71"/>
    <w:rsid w:val="00E3722A"/>
    <w:rsid w:val="00E37B93"/>
    <w:rsid w:val="00E42B0F"/>
    <w:rsid w:val="00E44B35"/>
    <w:rsid w:val="00E460BC"/>
    <w:rsid w:val="00E46D6A"/>
    <w:rsid w:val="00E4790E"/>
    <w:rsid w:val="00E55BD3"/>
    <w:rsid w:val="00E5688F"/>
    <w:rsid w:val="00E56E84"/>
    <w:rsid w:val="00E5743A"/>
    <w:rsid w:val="00E5761D"/>
    <w:rsid w:val="00E63EE6"/>
    <w:rsid w:val="00E65E3F"/>
    <w:rsid w:val="00E66A96"/>
    <w:rsid w:val="00E67F4E"/>
    <w:rsid w:val="00E70A51"/>
    <w:rsid w:val="00E81842"/>
    <w:rsid w:val="00E82EBE"/>
    <w:rsid w:val="00E82F9A"/>
    <w:rsid w:val="00E84745"/>
    <w:rsid w:val="00E874A8"/>
    <w:rsid w:val="00E91061"/>
    <w:rsid w:val="00E962B8"/>
    <w:rsid w:val="00E97145"/>
    <w:rsid w:val="00EA03EF"/>
    <w:rsid w:val="00EA5D60"/>
    <w:rsid w:val="00EA7906"/>
    <w:rsid w:val="00EB14AC"/>
    <w:rsid w:val="00EB2DF7"/>
    <w:rsid w:val="00EB49FE"/>
    <w:rsid w:val="00EB6FFE"/>
    <w:rsid w:val="00EC065C"/>
    <w:rsid w:val="00EC3998"/>
    <w:rsid w:val="00EC3CB6"/>
    <w:rsid w:val="00EC461F"/>
    <w:rsid w:val="00EC4BB4"/>
    <w:rsid w:val="00EC51B1"/>
    <w:rsid w:val="00EC6EA0"/>
    <w:rsid w:val="00ED50C6"/>
    <w:rsid w:val="00ED6A40"/>
    <w:rsid w:val="00ED7175"/>
    <w:rsid w:val="00EE08A8"/>
    <w:rsid w:val="00EE0EB3"/>
    <w:rsid w:val="00EE275A"/>
    <w:rsid w:val="00EE2F16"/>
    <w:rsid w:val="00EE66E3"/>
    <w:rsid w:val="00EF4993"/>
    <w:rsid w:val="00EF5E62"/>
    <w:rsid w:val="00EF624B"/>
    <w:rsid w:val="00EF6512"/>
    <w:rsid w:val="00F029D0"/>
    <w:rsid w:val="00F03C95"/>
    <w:rsid w:val="00F04C9E"/>
    <w:rsid w:val="00F076AE"/>
    <w:rsid w:val="00F13F73"/>
    <w:rsid w:val="00F14E33"/>
    <w:rsid w:val="00F1692D"/>
    <w:rsid w:val="00F21712"/>
    <w:rsid w:val="00F227C3"/>
    <w:rsid w:val="00F22CE5"/>
    <w:rsid w:val="00F24662"/>
    <w:rsid w:val="00F24859"/>
    <w:rsid w:val="00F248F5"/>
    <w:rsid w:val="00F24D1A"/>
    <w:rsid w:val="00F316AD"/>
    <w:rsid w:val="00F31704"/>
    <w:rsid w:val="00F35341"/>
    <w:rsid w:val="00F428DA"/>
    <w:rsid w:val="00F44609"/>
    <w:rsid w:val="00F447BC"/>
    <w:rsid w:val="00F46223"/>
    <w:rsid w:val="00F46E3C"/>
    <w:rsid w:val="00F52E25"/>
    <w:rsid w:val="00F53CB4"/>
    <w:rsid w:val="00F5596D"/>
    <w:rsid w:val="00F60876"/>
    <w:rsid w:val="00F61D70"/>
    <w:rsid w:val="00F66241"/>
    <w:rsid w:val="00F66E0B"/>
    <w:rsid w:val="00F73103"/>
    <w:rsid w:val="00F73B24"/>
    <w:rsid w:val="00F74DF5"/>
    <w:rsid w:val="00F83AD4"/>
    <w:rsid w:val="00F83D5B"/>
    <w:rsid w:val="00F84B88"/>
    <w:rsid w:val="00F84C7B"/>
    <w:rsid w:val="00F866F4"/>
    <w:rsid w:val="00F87737"/>
    <w:rsid w:val="00F87CCD"/>
    <w:rsid w:val="00F90759"/>
    <w:rsid w:val="00F91595"/>
    <w:rsid w:val="00F92230"/>
    <w:rsid w:val="00F92FB0"/>
    <w:rsid w:val="00F933CB"/>
    <w:rsid w:val="00F94D4D"/>
    <w:rsid w:val="00F95BA4"/>
    <w:rsid w:val="00F962CF"/>
    <w:rsid w:val="00F977C9"/>
    <w:rsid w:val="00FA0CE0"/>
    <w:rsid w:val="00FA1F2C"/>
    <w:rsid w:val="00FA2F69"/>
    <w:rsid w:val="00FA4D78"/>
    <w:rsid w:val="00FA67EF"/>
    <w:rsid w:val="00FA754E"/>
    <w:rsid w:val="00FB01AE"/>
    <w:rsid w:val="00FB2848"/>
    <w:rsid w:val="00FB5737"/>
    <w:rsid w:val="00FC094F"/>
    <w:rsid w:val="00FC0C96"/>
    <w:rsid w:val="00FC3324"/>
    <w:rsid w:val="00FC43FC"/>
    <w:rsid w:val="00FC678B"/>
    <w:rsid w:val="00FC72E7"/>
    <w:rsid w:val="00FC7E8B"/>
    <w:rsid w:val="00FD2115"/>
    <w:rsid w:val="00FD3B2E"/>
    <w:rsid w:val="00FD3D61"/>
    <w:rsid w:val="00FD6D61"/>
    <w:rsid w:val="00FD7D4F"/>
    <w:rsid w:val="00FE4630"/>
    <w:rsid w:val="00FF217C"/>
    <w:rsid w:val="00FF2393"/>
    <w:rsid w:val="00FF3A8F"/>
    <w:rsid w:val="00FF497A"/>
    <w:rsid w:val="00FF4D96"/>
    <w:rsid w:val="00FF4DA6"/>
    <w:rsid w:val="00FF58E6"/>
    <w:rsid w:val="00F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E3E316"/>
  <w15:chartTrackingRefBased/>
  <w15:docId w15:val="{EEDC24F4-27A2-4FBE-9FB5-7D5F6B8F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5671B1"/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0DA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DA9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D20DA9"/>
    <w:rPr>
      <w:rFonts w:cs="Times New Roman (Body CS)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9"/>
    <w:rsid w:val="00D20DA9"/>
    <w:rPr>
      <w:rFonts w:cs="Times New Roman (Body CS)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D20DA9"/>
    <w:rPr>
      <w:color w:val="808080"/>
    </w:rPr>
  </w:style>
  <w:style w:type="character" w:customStyle="1" w:styleId="Resaltar">
    <w:name w:val="Resaltar"/>
    <w:basedOn w:val="Fuentedeprrafopredeter"/>
    <w:uiPriority w:val="1"/>
    <w:qFormat/>
    <w:rsid w:val="00D26A79"/>
    <w:rPr>
      <w:color w:val="BF9268" w:themeColor="accent2"/>
    </w:rPr>
  </w:style>
  <w:style w:type="character" w:customStyle="1" w:styleId="Ttulo3Car">
    <w:name w:val="Título 3 Car"/>
    <w:basedOn w:val="Fuentedeprrafopredeter"/>
    <w:link w:val="Ttulo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aconvietas">
    <w:name w:val="List Bullet"/>
    <w:basedOn w:val="Normal"/>
    <w:uiPriority w:val="99"/>
    <w:unhideWhenUsed/>
    <w:rsid w:val="00EE275A"/>
    <w:pPr>
      <w:numPr>
        <w:numId w:val="1"/>
      </w:numPr>
      <w:spacing w:before="120" w:after="120"/>
      <w:contextualSpacing/>
    </w:pPr>
  </w:style>
  <w:style w:type="paragraph" w:customStyle="1" w:styleId="Delimitadorgrfico">
    <w:name w:val="Delimitador gráfico"/>
    <w:basedOn w:val="Normal"/>
    <w:uiPriority w:val="6"/>
    <w:qFormat/>
    <w:rsid w:val="00127C0F"/>
  </w:style>
  <w:style w:type="paragraph" w:styleId="Sinespaciado">
    <w:name w:val="No Spacing"/>
    <w:link w:val="SinespaciadoCar"/>
    <w:qFormat/>
    <w:rsid w:val="00675313"/>
    <w:rPr>
      <w:rFonts w:ascii="Arial" w:eastAsia="Calibri" w:hAnsi="Arial" w:cs="Calibri"/>
      <w:szCs w:val="22"/>
      <w:lang w:val="es-NI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385D8E"/>
    <w:rPr>
      <w:color w:val="808080"/>
    </w:rPr>
  </w:style>
  <w:style w:type="paragraph" w:styleId="Prrafodelista">
    <w:name w:val="List Paragraph"/>
    <w:basedOn w:val="Normal"/>
    <w:uiPriority w:val="34"/>
    <w:qFormat/>
    <w:rsid w:val="00001A0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01A0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01A04"/>
    <w:rPr>
      <w:color w:val="000000" w:themeColor="text1"/>
      <w:sz w:val="22"/>
    </w:rPr>
  </w:style>
  <w:style w:type="character" w:styleId="Fuerte">
    <w:name w:val="Strong"/>
    <w:basedOn w:val="Fuentedeprrafopredeter"/>
    <w:uiPriority w:val="22"/>
    <w:qFormat/>
    <w:rsid w:val="003355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A40A5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0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0F04"/>
    <w:rPr>
      <w:color w:val="704404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F1A65"/>
    <w:pPr>
      <w:spacing w:after="200"/>
    </w:pPr>
    <w:rPr>
      <w:i/>
      <w:iCs/>
      <w:color w:val="775F55" w:themeColor="text2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locked/>
    <w:rsid w:val="00767B51"/>
    <w:rPr>
      <w:rFonts w:ascii="Arial" w:eastAsia="Calibri" w:hAnsi="Arial" w:cs="Calibri"/>
      <w:szCs w:val="22"/>
      <w:lang w:val="es-NI"/>
    </w:rPr>
  </w:style>
  <w:style w:type="paragraph" w:styleId="NormalWeb">
    <w:name w:val="Normal (Web)"/>
    <w:basedOn w:val="Normal"/>
    <w:uiPriority w:val="99"/>
    <w:semiHidden/>
    <w:unhideWhenUsed/>
    <w:rsid w:val="000A4B2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s-NI"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8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8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61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9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84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316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ab%20J.%20Selva%20Cruz\AppData\Roaming\Microsoft\Templates\Carta%20con%20portada%20minimalist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365E85-B3C9-4EC2-B89F-17599EBA45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con portada minimalista</Template>
  <TotalTime>886</TotalTime>
  <Pages>7</Pages>
  <Words>454</Words>
  <Characters>2500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Unidad IV: SQL (Lenguaje de consulta estructurada)</vt:lpstr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IV: SQL (Lenguaje de consulta estructurada)</dc:title>
  <dc:subject/>
  <dc:creator>MICHL</dc:creator>
  <cp:keywords/>
  <dc:description/>
  <cp:lastModifiedBy>Eliab Javier Selva Cruz</cp:lastModifiedBy>
  <cp:revision>152</cp:revision>
  <cp:lastPrinted>2024-08-12T04:58:00Z</cp:lastPrinted>
  <dcterms:created xsi:type="dcterms:W3CDTF">2024-08-12T00:30:00Z</dcterms:created>
  <dcterms:modified xsi:type="dcterms:W3CDTF">2026-03-23T21:32:00Z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