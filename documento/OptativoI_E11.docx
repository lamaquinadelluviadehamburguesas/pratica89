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B2D6" w14:textId="4B6F093B" w:rsidR="00767B51" w:rsidRDefault="00767B51" w:rsidP="00767B51">
      <w:pPr>
        <w:pStyle w:val="Delimitadorgrfic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0BF6BF39" wp14:editId="7CEE740A">
                <wp:simplePos x="0" y="0"/>
                <wp:positionH relativeFrom="page">
                  <wp:align>center</wp:align>
                </wp:positionH>
                <wp:positionV relativeFrom="paragraph">
                  <wp:posOffset>-452120</wp:posOffset>
                </wp:positionV>
                <wp:extent cx="7772400" cy="1249045"/>
                <wp:effectExtent l="0" t="0" r="0" b="8255"/>
                <wp:wrapNone/>
                <wp:docPr id="2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050C4" id="Rectángulo 2" o:spid="_x0000_s1026" alt="&quot;&quot;" style="position:absolute;margin-left:0;margin-top:-35.6pt;width:612pt;height:98.35pt;z-index:-251532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" fillcolor="#0070c0" stroked="f">
                <w10:wrap anchorx="page"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300"/>
      </w:tblGrid>
      <w:tr w:rsidR="00767B51" w14:paraId="366B8236" w14:textId="77777777" w:rsidTr="00767B51">
        <w:trPr>
          <w:trHeight w:val="1292"/>
        </w:trPr>
        <w:tc>
          <w:tcPr>
            <w:tcW w:w="5000" w:type="pc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FFFFFF" w:themeFill="background1"/>
          </w:tcPr>
          <w:p w14:paraId="75298EFC" w14:textId="10D1666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785216" behindDoc="0" locked="0" layoutInCell="1" allowOverlap="1" wp14:anchorId="141292A6" wp14:editId="62E6ADF3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133985</wp:posOffset>
                  </wp:positionV>
                  <wp:extent cx="1656715" cy="962025"/>
                  <wp:effectExtent l="0" t="0" r="635" b="952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t="4854" r="11459" b="7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522E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21E099A3" w14:textId="50ABE755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Centro Universitario Regional de Chontales</w:t>
            </w:r>
          </w:p>
          <w:p w14:paraId="4072BD69" w14:textId="22354C1C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“Cornelio Silva Argüello”</w:t>
            </w:r>
          </w:p>
          <w:p w14:paraId="0CD92BA8" w14:textId="5E8E94C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UNAN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CUR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Chontales</w:t>
            </w:r>
          </w:p>
          <w:p w14:paraId="026C7C97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16F454F2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lang w:val="es-ES" w:bidi="es-ES"/>
              </w:rPr>
              <w:t xml:space="preserve"> </w:t>
            </w:r>
          </w:p>
        </w:tc>
      </w:tr>
    </w:tbl>
    <w:p w14:paraId="556F283C" w14:textId="77777777" w:rsidR="00767B51" w:rsidRPr="00CE0F52" w:rsidRDefault="00767B51" w:rsidP="00767B51">
      <w:pPr>
        <w:rPr>
          <w:rFonts w:asciiTheme="minorHAnsi" w:hAnsiTheme="minorHAnsi"/>
          <w:color w:val="FFFFFF" w:themeColor="background1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6239"/>
        <w:gridCol w:w="1561"/>
      </w:tblGrid>
      <w:tr w:rsidR="00CE0F52" w:rsidRPr="00CE0F52" w14:paraId="1EAEAF5A" w14:textId="77777777" w:rsidTr="00767B51">
        <w:tc>
          <w:tcPr>
            <w:tcW w:w="833" w:type="pct"/>
            <w:tcBorders>
              <w:top w:val="nil"/>
              <w:left w:val="nil"/>
              <w:bottom w:val="single" w:sz="24" w:space="0" w:color="0070C0"/>
              <w:right w:val="single" w:sz="24" w:space="0" w:color="0070C0"/>
            </w:tcBorders>
          </w:tcPr>
          <w:p w14:paraId="24675EBD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  <w:tc>
          <w:tcPr>
            <w:tcW w:w="3333" w:type="pct"/>
            <w:vMerge w:val="restar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0070C0"/>
            <w:vAlign w:val="center"/>
            <w:hideMark/>
          </w:tcPr>
          <w:p w14:paraId="2CAA4371" w14:textId="4A784629" w:rsidR="00767B51" w:rsidRPr="00CE0F52" w:rsidRDefault="004D437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  <w:szCs w:val="28"/>
              </w:rPr>
              <w:t xml:space="preserve">OPTATIVA I: </w:t>
            </w:r>
            <w:r w:rsidRPr="004D4371">
              <w:rPr>
                <w:color w:val="FFFFFF" w:themeColor="background1"/>
                <w:szCs w:val="28"/>
              </w:rPr>
              <w:t xml:space="preserve">DESARROLLO </w:t>
            </w:r>
            <w:r>
              <w:rPr>
                <w:color w:val="FFFFFF" w:themeColor="background1"/>
                <w:szCs w:val="28"/>
              </w:rPr>
              <w:t>M</w:t>
            </w:r>
            <w:r w:rsidRPr="004D4371">
              <w:rPr>
                <w:color w:val="FFFFFF" w:themeColor="background1"/>
                <w:szCs w:val="28"/>
              </w:rPr>
              <w:t xml:space="preserve">ÓVIL </w:t>
            </w:r>
            <w:r>
              <w:rPr>
                <w:color w:val="FFFFFF" w:themeColor="background1"/>
                <w:szCs w:val="28"/>
              </w:rPr>
              <w:t>H</w:t>
            </w:r>
            <w:r w:rsidRPr="004D4371">
              <w:rPr>
                <w:color w:val="FFFFFF" w:themeColor="background1"/>
                <w:szCs w:val="28"/>
              </w:rPr>
              <w:t>ÍBRID</w:t>
            </w:r>
            <w:r>
              <w:rPr>
                <w:color w:val="FFFFFF" w:themeColor="background1"/>
                <w:szCs w:val="28"/>
              </w:rPr>
              <w:t>O</w:t>
            </w:r>
          </w:p>
        </w:tc>
        <w:tc>
          <w:tcPr>
            <w:tcW w:w="834" w:type="pct"/>
            <w:tcBorders>
              <w:top w:val="nil"/>
              <w:left w:val="single" w:sz="24" w:space="0" w:color="0070C0"/>
              <w:bottom w:val="single" w:sz="24" w:space="0" w:color="0070C0"/>
              <w:right w:val="nil"/>
            </w:tcBorders>
          </w:tcPr>
          <w:p w14:paraId="1AEA042B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</w:tr>
      <w:tr w:rsidR="00767B51" w14:paraId="24B237C7" w14:textId="77777777" w:rsidTr="00767B51">
        <w:tc>
          <w:tcPr>
            <w:tcW w:w="833" w:type="pct"/>
            <w:tcBorders>
              <w:top w:val="single" w:sz="24" w:space="0" w:color="0070C0"/>
              <w:left w:val="nil"/>
              <w:bottom w:val="nil"/>
              <w:right w:val="single" w:sz="24" w:space="0" w:color="0070C0"/>
            </w:tcBorders>
          </w:tcPr>
          <w:p w14:paraId="2E89DF58" w14:textId="77777777" w:rsidR="00767B51" w:rsidRDefault="00767B51"/>
        </w:tc>
        <w:tc>
          <w:tcPr>
            <w:tcW w:w="0" w:type="auto"/>
            <w:vMerge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vAlign w:val="center"/>
            <w:hideMark/>
          </w:tcPr>
          <w:p w14:paraId="7A4A1007" w14:textId="77777777" w:rsidR="00767B51" w:rsidRDefault="00767B51">
            <w:pPr>
              <w:rPr>
                <w:color w:val="FFFFFF" w:themeColor="background1"/>
                <w:sz w:val="22"/>
              </w:rPr>
            </w:pPr>
          </w:p>
        </w:tc>
        <w:tc>
          <w:tcPr>
            <w:tcW w:w="834" w:type="pct"/>
            <w:tcBorders>
              <w:top w:val="single" w:sz="24" w:space="0" w:color="0070C0"/>
              <w:left w:val="single" w:sz="24" w:space="0" w:color="0070C0"/>
              <w:bottom w:val="nil"/>
              <w:right w:val="nil"/>
            </w:tcBorders>
          </w:tcPr>
          <w:p w14:paraId="0655CD50" w14:textId="77777777" w:rsidR="00767B51" w:rsidRDefault="00767B51"/>
        </w:tc>
      </w:tr>
    </w:tbl>
    <w:p w14:paraId="64128C3B" w14:textId="77777777" w:rsidR="00767B51" w:rsidRDefault="00767B51" w:rsidP="00767B51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7B51" w14:paraId="2E7F69FD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69AA37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657D61D2" w14:textId="2EE8DC22" w:rsidR="00767B51" w:rsidRDefault="00596E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61E967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9564F77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1D41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6C01831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FE1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8F8CD9F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6F334179" w14:textId="77777777" w:rsidR="00767B51" w:rsidRDefault="00767B51">
            <w:pPr>
              <w:jc w:val="center"/>
              <w:rPr>
                <w:rFonts w:asciiTheme="majorHAnsi" w:hAnsiTheme="majorHAnsi" w:cstheme="majorHAnsi"/>
                <w:bCs/>
              </w:rPr>
            </w:pPr>
          </w:p>
          <w:p w14:paraId="385BE8A5" w14:textId="1F1A6512" w:rsidR="00767B51" w:rsidRDefault="00596E0F">
            <w:pPr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Tema</w:t>
            </w:r>
            <w:r w:rsidR="00D8089F">
              <w:rPr>
                <w:rFonts w:asciiTheme="majorHAnsi" w:hAnsiTheme="majorHAnsi" w:cstheme="majorHAnsi"/>
                <w:bCs/>
              </w:rPr>
              <w:t xml:space="preserve"> I: </w:t>
            </w:r>
            <w:r w:rsidR="004D4371" w:rsidRPr="004D4371">
              <w:rPr>
                <w:rFonts w:asciiTheme="majorHAnsi" w:hAnsiTheme="majorHAnsi" w:cstheme="majorHAnsi"/>
                <w:bCs/>
              </w:rPr>
              <w:t>Fundamentos de Desarrollo Móvil Híbrido</w:t>
            </w:r>
            <w:r w:rsidR="00D8089F" w:rsidRPr="00D8089F">
              <w:rPr>
                <w:rFonts w:asciiTheme="majorHAnsi" w:hAnsiTheme="majorHAnsi" w:cstheme="majorHAnsi"/>
                <w:bCs/>
              </w:rPr>
              <w:t>.</w:t>
            </w:r>
          </w:p>
        </w:tc>
      </w:tr>
      <w:tr w:rsidR="00767B51" w14:paraId="7C2E343C" w14:textId="77777777" w:rsidTr="00767B51">
        <w:tc>
          <w:tcPr>
            <w:tcW w:w="3116" w:type="dxa"/>
            <w:shd w:val="clear" w:color="auto" w:fill="FFFFFF" w:themeFill="background1"/>
          </w:tcPr>
          <w:p w14:paraId="3BF511C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43B7979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3E902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4CF1FB6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396E7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1F4EE167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Carrera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029F60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75098168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006E6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098EEE4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11698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9603FBC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8B6632D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8077A81" w14:textId="05F0D478" w:rsidR="00767B51" w:rsidRDefault="004D437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Ingeniería en Sistemas de Información</w:t>
            </w:r>
            <w:r w:rsidR="00767B51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4to</w:t>
            </w:r>
            <w:r w:rsidR="00767B51">
              <w:rPr>
                <w:rFonts w:asciiTheme="majorHAnsi" w:hAnsiTheme="majorHAnsi" w:cstheme="majorHAnsi"/>
              </w:rPr>
              <w:t xml:space="preserve"> año.</w:t>
            </w:r>
          </w:p>
          <w:p w14:paraId="31F399CE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5A77D94D" w14:textId="77777777" w:rsidTr="00767B51">
        <w:tc>
          <w:tcPr>
            <w:tcW w:w="3116" w:type="dxa"/>
            <w:shd w:val="clear" w:color="auto" w:fill="FFFFFF" w:themeFill="background1"/>
          </w:tcPr>
          <w:p w14:paraId="2C7A0F9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1B4530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DE2A24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5CB9FFB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D84D9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7F24916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Fecha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8EB4BE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C6CD0E9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C5297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29D4866F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361FB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E7D81E5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5972B0C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35B523C" w14:textId="01B2F9F7" w:rsidR="00767B51" w:rsidRDefault="00CF48A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Lunes </w:t>
            </w:r>
            <w:r w:rsidR="00143A13">
              <w:rPr>
                <w:rFonts w:asciiTheme="majorHAnsi" w:hAnsiTheme="majorHAnsi" w:cstheme="majorHAnsi"/>
              </w:rPr>
              <w:t>20</w:t>
            </w:r>
            <w:r w:rsidR="004D4371">
              <w:rPr>
                <w:rFonts w:asciiTheme="majorHAnsi" w:hAnsiTheme="majorHAnsi" w:cstheme="majorHAnsi"/>
              </w:rPr>
              <w:t xml:space="preserve"> de </w:t>
            </w:r>
            <w:proofErr w:type="gramStart"/>
            <w:r w:rsidR="002B62FA">
              <w:rPr>
                <w:rFonts w:asciiTheme="majorHAnsi" w:hAnsiTheme="majorHAnsi" w:cstheme="majorHAnsi"/>
              </w:rPr>
              <w:t>Abril</w:t>
            </w:r>
            <w:proofErr w:type="gramEnd"/>
            <w:r w:rsidR="002B62FA">
              <w:rPr>
                <w:rFonts w:asciiTheme="majorHAnsi" w:hAnsiTheme="majorHAnsi" w:cstheme="majorHAnsi"/>
              </w:rPr>
              <w:t xml:space="preserve"> </w:t>
            </w:r>
            <w:r w:rsidR="002D2761">
              <w:rPr>
                <w:rFonts w:asciiTheme="majorHAnsi" w:hAnsiTheme="majorHAnsi" w:cstheme="majorHAnsi"/>
              </w:rPr>
              <w:t>de 202</w:t>
            </w:r>
            <w:r w:rsidR="00A212B1">
              <w:rPr>
                <w:rFonts w:asciiTheme="majorHAnsi" w:hAnsiTheme="majorHAnsi" w:cstheme="majorHAnsi"/>
              </w:rPr>
              <w:t>6</w:t>
            </w:r>
            <w:r w:rsidR="00767B51">
              <w:rPr>
                <w:rFonts w:asciiTheme="majorHAnsi" w:hAnsiTheme="majorHAnsi" w:cstheme="majorHAnsi"/>
              </w:rPr>
              <w:t>.</w:t>
            </w:r>
          </w:p>
          <w:p w14:paraId="716EB0B2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3AE1E51F" w14:textId="77777777" w:rsidTr="00767B51">
        <w:tc>
          <w:tcPr>
            <w:tcW w:w="3116" w:type="dxa"/>
            <w:shd w:val="clear" w:color="auto" w:fill="FFFFFF" w:themeFill="background1"/>
          </w:tcPr>
          <w:p w14:paraId="6FECF0F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E4946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F1E5C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276DAF2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071FAB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</w:tcPr>
          <w:p w14:paraId="64F8CF8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3E206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Periodo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6D9EE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8749436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BA182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23D90C0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6D48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8884E93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B66D2E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B5C85B" w14:textId="637C1FEF" w:rsidR="00767B51" w:rsidRDefault="00A212B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4</w:t>
            </w:r>
            <w:r w:rsidR="00D34776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 –</w:t>
            </w:r>
            <w:r w:rsidR="00C40AE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4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1</w:t>
            </w:r>
            <w:r w:rsidR="00891859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</w:t>
            </w:r>
          </w:p>
          <w:p w14:paraId="12D3F5C5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2270D009" w14:textId="77777777" w:rsidTr="00767B51">
        <w:tc>
          <w:tcPr>
            <w:tcW w:w="3116" w:type="dxa"/>
            <w:shd w:val="clear" w:color="auto" w:fill="FFFFFF" w:themeFill="background1"/>
          </w:tcPr>
          <w:p w14:paraId="503B3D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BA90CDA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5EC9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D7AA23F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5CE9A7D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</w:tcPr>
          <w:p w14:paraId="0AD889EC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02FD9A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Docente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6BDE15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E535AA0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AF03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59389DC2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8F2B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1E73EFE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EC87C5F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612DB78B" w14:textId="1D3D9267" w:rsidR="00767B51" w:rsidRDefault="00767B51" w:rsidP="0017749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Eliab </w:t>
            </w:r>
            <w:r w:rsidR="00177491">
              <w:rPr>
                <w:rFonts w:asciiTheme="majorHAnsi" w:hAnsiTheme="majorHAnsi" w:cstheme="majorHAnsi"/>
              </w:rPr>
              <w:t xml:space="preserve">Javier </w:t>
            </w:r>
            <w:r>
              <w:rPr>
                <w:rFonts w:asciiTheme="majorHAnsi" w:hAnsiTheme="majorHAnsi" w:cstheme="majorHAnsi"/>
              </w:rPr>
              <w:t>Selva</w:t>
            </w:r>
            <w:r w:rsidR="00177491">
              <w:rPr>
                <w:rFonts w:asciiTheme="majorHAnsi" w:hAnsiTheme="majorHAnsi" w:cstheme="majorHAnsi"/>
              </w:rPr>
              <w:t xml:space="preserve"> Cruz</w:t>
            </w:r>
          </w:p>
        </w:tc>
      </w:tr>
      <w:tr w:rsidR="00767B51" w14:paraId="4101C98C" w14:textId="77777777" w:rsidTr="00767B51">
        <w:tc>
          <w:tcPr>
            <w:tcW w:w="3116" w:type="dxa"/>
            <w:shd w:val="clear" w:color="auto" w:fill="FFFFFF" w:themeFill="background1"/>
          </w:tcPr>
          <w:p w14:paraId="0F68548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08009C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B04C4E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177ED3" w14:textId="77777777" w:rsidTr="00767B51">
        <w:trPr>
          <w:trHeight w:val="60"/>
        </w:trPr>
        <w:tc>
          <w:tcPr>
            <w:tcW w:w="3116" w:type="dxa"/>
            <w:shd w:val="clear" w:color="auto" w:fill="FFFFFF" w:themeFill="background1"/>
          </w:tcPr>
          <w:p w14:paraId="7C9DE99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116DE4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5A526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DF1A002" w14:textId="77777777" w:rsidTr="00767B51">
        <w:tc>
          <w:tcPr>
            <w:tcW w:w="3116" w:type="dxa"/>
            <w:shd w:val="clear" w:color="auto" w:fill="FFFFFF" w:themeFill="background1"/>
          </w:tcPr>
          <w:p w14:paraId="11693C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D55BC09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D1B5DF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1A1AD47" w14:textId="77777777" w:rsidTr="00767B51">
        <w:tc>
          <w:tcPr>
            <w:tcW w:w="3116" w:type="dxa"/>
            <w:shd w:val="clear" w:color="auto" w:fill="FFFFFF" w:themeFill="background1"/>
          </w:tcPr>
          <w:p w14:paraId="0994323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15561D87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3B77F7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B8FB4B" w14:textId="77777777" w:rsidTr="00767B51">
        <w:tc>
          <w:tcPr>
            <w:tcW w:w="3116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42816DB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7A5AAEB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03EC926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</w:tbl>
    <w:p w14:paraId="448D347A" w14:textId="77777777" w:rsidR="00767B51" w:rsidRDefault="00767B51" w:rsidP="00767B51">
      <w:pPr>
        <w:rPr>
          <w:rFonts w:asciiTheme="minorHAnsi" w:hAnsiTheme="minorHAnsi"/>
          <w:sz w:val="22"/>
        </w:rPr>
      </w:pPr>
    </w:p>
    <w:p w14:paraId="78230A0D" w14:textId="77777777" w:rsidR="00767B51" w:rsidRDefault="00767B51" w:rsidP="00767B51"/>
    <w:p w14:paraId="12E74AA4" w14:textId="77777777" w:rsidR="00855D63" w:rsidRDefault="00855D63" w:rsidP="00001A04">
      <w:pPr>
        <w:pStyle w:val="Textoindependiente"/>
        <w:sectPr w:rsidR="00855D63" w:rsidSect="00EC4BB4">
          <w:pgSz w:w="12240" w:h="15840" w:code="1"/>
          <w:pgMar w:top="720" w:right="1440" w:bottom="720" w:left="1440" w:header="709" w:footer="709" w:gutter="0"/>
          <w:cols w:space="708"/>
          <w:docGrid w:linePitch="360"/>
        </w:sectPr>
      </w:pPr>
    </w:p>
    <w:p w14:paraId="0F6A1B20" w14:textId="7AD6A9B9" w:rsidR="00E44B35" w:rsidRPr="00177831" w:rsidRDefault="002D2761" w:rsidP="00177831">
      <w:pPr>
        <w:pStyle w:val="Prrafodelista"/>
        <w:numPr>
          <w:ilvl w:val="0"/>
          <w:numId w:val="75"/>
        </w:numPr>
        <w:spacing w:line="276" w:lineRule="auto"/>
        <w:jc w:val="both"/>
        <w:rPr>
          <w:rFonts w:cstheme="minorHAnsi"/>
        </w:rPr>
      </w:pPr>
      <w:r w:rsidRPr="005E75B9">
        <w:rPr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EF368E1" wp14:editId="3AB6C031">
                <wp:simplePos x="0" y="0"/>
                <wp:positionH relativeFrom="margin">
                  <wp:align>center</wp:align>
                </wp:positionH>
                <wp:positionV relativeFrom="paragraph">
                  <wp:posOffset>545</wp:posOffset>
                </wp:positionV>
                <wp:extent cx="5596890" cy="342900"/>
                <wp:effectExtent l="0" t="0" r="22860" b="19050"/>
                <wp:wrapTopAndBottom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A714F" w14:textId="379AD0ED" w:rsidR="00F866F4" w:rsidRPr="00A77657" w:rsidRDefault="002D2761" w:rsidP="00F866F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77657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Objetivo de 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9D465" w14:textId="77777777" w:rsidR="00F866F4" w:rsidRPr="00A5140E" w:rsidRDefault="00F866F4" w:rsidP="00F866F4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368E1" id="Grupo 3" o:spid="_x0000_s1026" style="position:absolute;left:0;text-align:left;margin-left:0;margin-top:.05pt;width:440.7pt;height:27pt;z-index:251758592;mso-position-horizontal:center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">
                <v:rect id="Rectángulo 10" o:spid="_x0000_s1027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" filled="f" strokecolor="#d8d8d8 [2732]" strokeweight="1pt">
                  <v:textbox inset="2.5mm,0,0,0">
                    <w:txbxContent>
                      <w:p w14:paraId="56DA714F" w14:textId="379AD0ED" w:rsidR="00F866F4" w:rsidRPr="00A77657" w:rsidRDefault="002D2761" w:rsidP="00F866F4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s-NI"/>
                          </w:rPr>
                        </w:pPr>
                        <w:r w:rsidRPr="00A77657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Objetivo de aprendizaje</w:t>
                        </w:r>
                      </w:p>
                    </w:txbxContent>
                  </v:textbox>
                </v:rect>
                <v:rect id="Rectángulo 11" o:spid="_x0000_s1028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" fillcolor="#bfbfbf [2412]" strokecolor="#bfbfbf [2412]" strokeweight="1pt">
                  <v:textbox inset="2.5mm,0,0,0">
                    <w:txbxContent>
                      <w:p w14:paraId="1539D465" w14:textId="77777777" w:rsidR="00F866F4" w:rsidRPr="00A5140E" w:rsidRDefault="00F866F4" w:rsidP="00F866F4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E44B35" w:rsidRPr="00177831">
        <w:rPr>
          <w:rFonts w:cstheme="minorHAnsi"/>
        </w:rPr>
        <w:t>Desarrollar aplicaciones móviles híbridas desde cero, comprendiendo su estructura y funcionamiento.</w:t>
      </w:r>
    </w:p>
    <w:p w14:paraId="04CCE20B" w14:textId="77777777" w:rsidR="00177831" w:rsidRDefault="00177831" w:rsidP="00177831">
      <w:pPr>
        <w:spacing w:line="276" w:lineRule="auto"/>
        <w:jc w:val="both"/>
      </w:pPr>
    </w:p>
    <w:p w14:paraId="255C002E" w14:textId="03956B35" w:rsidR="002D4411" w:rsidRPr="00177831" w:rsidRDefault="000170E2" w:rsidP="00AD0938">
      <w:pPr>
        <w:shd w:val="clear" w:color="auto" w:fill="29C7FF"/>
        <w:rPr>
          <w:rFonts w:cstheme="minorHAnsi"/>
          <w:b/>
          <w:bCs/>
        </w:rPr>
      </w:pPr>
      <w:r>
        <w:rPr>
          <w:rFonts w:cstheme="minorHAnsi"/>
          <w:b/>
          <w:bCs/>
        </w:rPr>
        <w:t>Actualización</w:t>
      </w:r>
      <w:r w:rsidR="002D4411" w:rsidRPr="00177831">
        <w:rPr>
          <w:rFonts w:cstheme="minorHAnsi"/>
          <w:b/>
          <w:bCs/>
        </w:rPr>
        <w:t xml:space="preserve"> de registros</w:t>
      </w:r>
    </w:p>
    <w:p w14:paraId="249FA169" w14:textId="1E23C52A" w:rsidR="002D4411" w:rsidRDefault="00204C64">
      <w:pPr>
        <w:rPr>
          <w:rFonts w:cstheme="minorHAns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833344" behindDoc="0" locked="0" layoutInCell="1" allowOverlap="1" wp14:anchorId="2307CB1C" wp14:editId="3D2AB87B">
            <wp:simplePos x="0" y="0"/>
            <wp:positionH relativeFrom="margin">
              <wp:posOffset>2732405</wp:posOffset>
            </wp:positionH>
            <wp:positionV relativeFrom="paragraph">
              <wp:posOffset>124039</wp:posOffset>
            </wp:positionV>
            <wp:extent cx="2880000" cy="1734908"/>
            <wp:effectExtent l="0" t="0" r="0" b="0"/>
            <wp:wrapSquare wrapText="bothSides"/>
            <wp:docPr id="124591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73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F762E" w14:textId="773DEFC1" w:rsidR="002D4411" w:rsidRDefault="007B20DB">
      <w:pPr>
        <w:pStyle w:val="Prrafodelista"/>
        <w:numPr>
          <w:ilvl w:val="0"/>
          <w:numId w:val="74"/>
        </w:numPr>
        <w:jc w:val="both"/>
        <w:rPr>
          <w:rFonts w:cstheme="minorHAnsi"/>
        </w:rPr>
      </w:pPr>
      <w:r w:rsidRPr="00461845">
        <w:rPr>
          <w:rFonts w:cstheme="minorHAnsi"/>
        </w:rPr>
        <w:t xml:space="preserve">En el archivo </w:t>
      </w:r>
      <w:proofErr w:type="spellStart"/>
      <w:r w:rsidR="00461845" w:rsidRPr="00461845">
        <w:rPr>
          <w:rFonts w:cstheme="minorHAnsi"/>
          <w:b/>
          <w:bCs/>
          <w:lang w:val="es-NI"/>
        </w:rPr>
        <w:t>ModalEdicionCategoria</w:t>
      </w:r>
      <w:proofErr w:type="spellEnd"/>
      <w:r w:rsidRPr="00461845">
        <w:rPr>
          <w:rFonts w:cstheme="minorHAnsi"/>
          <w:b/>
          <w:bCs/>
        </w:rPr>
        <w:t>.</w:t>
      </w:r>
      <w:proofErr w:type="spellStart"/>
      <w:r w:rsidRPr="00461845">
        <w:rPr>
          <w:rFonts w:cstheme="minorHAnsi"/>
          <w:b/>
          <w:bCs/>
        </w:rPr>
        <w:t>jsx</w:t>
      </w:r>
      <w:proofErr w:type="spellEnd"/>
      <w:r w:rsidRPr="00461845">
        <w:rPr>
          <w:rFonts w:cstheme="minorHAnsi"/>
        </w:rPr>
        <w:t>, codifique las siguientes importaciones, defina y exporte por defecto el componente, además de agregar la variable de estado, método y retorno como se muestra a continuación:</w:t>
      </w:r>
    </w:p>
    <w:p w14:paraId="6358CB2E" w14:textId="77777777" w:rsidR="00C94898" w:rsidRDefault="00C94898" w:rsidP="00C94898">
      <w:pPr>
        <w:pStyle w:val="Prrafodelista"/>
        <w:jc w:val="both"/>
        <w:rPr>
          <w:rFonts w:cstheme="minorHAnsi"/>
          <w:lang w:val="es-NI"/>
        </w:rPr>
      </w:pPr>
    </w:p>
    <w:p w14:paraId="6645D74B" w14:textId="2B382656" w:rsidR="00C94898" w:rsidRDefault="00C94898" w:rsidP="00C94898">
      <w:pPr>
        <w:pStyle w:val="Prrafodelista"/>
        <w:jc w:val="both"/>
        <w:rPr>
          <w:rFonts w:cstheme="minorHAnsi"/>
          <w:lang w:val="es-N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834368" behindDoc="0" locked="0" layoutInCell="1" allowOverlap="1" wp14:anchorId="6A8F8D8A" wp14:editId="3C2376A3">
            <wp:simplePos x="0" y="0"/>
            <wp:positionH relativeFrom="margin">
              <wp:posOffset>2732405</wp:posOffset>
            </wp:positionH>
            <wp:positionV relativeFrom="paragraph">
              <wp:posOffset>67376</wp:posOffset>
            </wp:positionV>
            <wp:extent cx="2879725" cy="995045"/>
            <wp:effectExtent l="0" t="0" r="0" b="0"/>
            <wp:wrapSquare wrapText="bothSides"/>
            <wp:docPr id="11098701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5D59B" w14:textId="58F97220" w:rsidR="00204C64" w:rsidRDefault="00F505FD" w:rsidP="00204C64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Dentro de la lógica, codifique el siguiente método </w:t>
      </w:r>
      <w:r w:rsidR="009374DF">
        <w:rPr>
          <w:rFonts w:cstheme="minorHAnsi"/>
          <w:lang w:val="es-NI"/>
        </w:rPr>
        <w:t xml:space="preserve">y variable de estado, </w:t>
      </w:r>
      <w:r>
        <w:rPr>
          <w:rFonts w:cstheme="minorHAnsi"/>
          <w:lang w:val="es-NI"/>
        </w:rPr>
        <w:t>para validar el clic</w:t>
      </w:r>
      <w:r w:rsidR="00C94898">
        <w:rPr>
          <w:rFonts w:cstheme="minorHAnsi"/>
          <w:lang w:val="es-NI"/>
        </w:rPr>
        <w:t xml:space="preserve"> del botón de actualizar y evitar realizar la petición varias veces</w:t>
      </w:r>
      <w:r w:rsidR="00204C64">
        <w:rPr>
          <w:rFonts w:cstheme="minorHAnsi"/>
          <w:lang w:val="es-NI"/>
        </w:rPr>
        <w:t>.</w:t>
      </w:r>
    </w:p>
    <w:p w14:paraId="4D7DA49F" w14:textId="39CA0F56" w:rsidR="00204C64" w:rsidRDefault="00204C64" w:rsidP="00204C64">
      <w:pPr>
        <w:jc w:val="both"/>
        <w:rPr>
          <w:rFonts w:cstheme="minorHAnsi"/>
          <w:lang w:val="es-NI"/>
        </w:rPr>
      </w:pPr>
      <w:r w:rsidRPr="00177831">
        <w:rPr>
          <w:rFonts w:cstheme="minorHAnsi"/>
          <w:noProof/>
          <w:lang w:val="es-NI"/>
        </w:rPr>
        <w:drawing>
          <wp:anchor distT="0" distB="0" distL="114300" distR="114300" simplePos="0" relativeHeight="251826176" behindDoc="0" locked="0" layoutInCell="1" allowOverlap="1" wp14:anchorId="75C54227" wp14:editId="37DC152B">
            <wp:simplePos x="0" y="0"/>
            <wp:positionH relativeFrom="margin">
              <wp:posOffset>154447</wp:posOffset>
            </wp:positionH>
            <wp:positionV relativeFrom="paragraph">
              <wp:posOffset>91976</wp:posOffset>
            </wp:positionV>
            <wp:extent cx="2880000" cy="3852468"/>
            <wp:effectExtent l="0" t="0" r="0" b="0"/>
            <wp:wrapSquare wrapText="bothSides"/>
            <wp:docPr id="5925105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058" name="Imagen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85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92077" w14:textId="457A0F85" w:rsidR="00204C64" w:rsidRDefault="00204C64" w:rsidP="00204C64">
      <w:pPr>
        <w:jc w:val="both"/>
        <w:rPr>
          <w:rFonts w:cstheme="minorHAnsi"/>
          <w:lang w:val="es-NI"/>
        </w:rPr>
      </w:pPr>
    </w:p>
    <w:p w14:paraId="221A0022" w14:textId="1581A83D" w:rsidR="001E2B37" w:rsidRDefault="00177831" w:rsidP="00035577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Codifique la siguiente estructura de </w:t>
      </w:r>
      <w:r w:rsidR="00204C64">
        <w:rPr>
          <w:rFonts w:cstheme="minorHAnsi"/>
          <w:lang w:val="es-NI"/>
        </w:rPr>
        <w:t>formulario</w:t>
      </w:r>
      <w:r>
        <w:rPr>
          <w:rFonts w:cstheme="minorHAnsi"/>
          <w:lang w:val="es-NI"/>
        </w:rPr>
        <w:t xml:space="preserve"> en el retorno del </w:t>
      </w:r>
      <w:r w:rsidR="00204C64">
        <w:rPr>
          <w:rFonts w:cstheme="minorHAnsi"/>
          <w:lang w:val="es-NI"/>
        </w:rPr>
        <w:t>componente</w:t>
      </w:r>
      <w:r w:rsidR="009374DF">
        <w:rPr>
          <w:rFonts w:cstheme="minorHAnsi"/>
          <w:lang w:val="es-NI"/>
        </w:rPr>
        <w:t xml:space="preserve"> modal</w:t>
      </w:r>
      <w:r w:rsidR="00204C64">
        <w:rPr>
          <w:rFonts w:cstheme="minorHAnsi"/>
          <w:lang w:val="es-NI"/>
        </w:rPr>
        <w:t>.</w:t>
      </w:r>
    </w:p>
    <w:p w14:paraId="04E553A6" w14:textId="77777777" w:rsidR="00204C64" w:rsidRPr="001E2B37" w:rsidRDefault="00204C64" w:rsidP="00035577">
      <w:pPr>
        <w:pStyle w:val="Prrafodelista"/>
        <w:jc w:val="both"/>
        <w:rPr>
          <w:rFonts w:cstheme="minorHAnsi"/>
          <w:lang w:val="es-NI"/>
        </w:rPr>
      </w:pPr>
    </w:p>
    <w:p w14:paraId="29C4D027" w14:textId="1CA39EDB" w:rsidR="002D4411" w:rsidRPr="00F263AF" w:rsidRDefault="00F263AF" w:rsidP="00035577">
      <w:pPr>
        <w:pStyle w:val="Prrafodelista"/>
        <w:numPr>
          <w:ilvl w:val="0"/>
          <w:numId w:val="74"/>
        </w:numPr>
        <w:jc w:val="both"/>
        <w:rPr>
          <w:rFonts w:cstheme="minorHAnsi"/>
        </w:rPr>
      </w:pPr>
      <w:r>
        <w:rPr>
          <w:rFonts w:cstheme="minorHAnsi"/>
          <w:lang w:val="es-NI"/>
        </w:rPr>
        <w:t xml:space="preserve">En la vista </w:t>
      </w:r>
      <w:proofErr w:type="spellStart"/>
      <w:r w:rsidRPr="00F263AF">
        <w:rPr>
          <w:rFonts w:cstheme="minorHAnsi"/>
          <w:b/>
          <w:bCs/>
          <w:lang w:val="es-NI"/>
        </w:rPr>
        <w:t>Categorias</w:t>
      </w:r>
      <w:proofErr w:type="spellEnd"/>
      <w:r>
        <w:rPr>
          <w:rFonts w:cstheme="minorHAnsi"/>
          <w:lang w:val="es-NI"/>
        </w:rPr>
        <w:t>, a</w:t>
      </w:r>
      <w:r w:rsidRPr="00F263AF">
        <w:rPr>
          <w:rFonts w:cstheme="minorHAnsi"/>
          <w:lang w:val="es-NI"/>
        </w:rPr>
        <w:t xml:space="preserve">segúrese de importar </w:t>
      </w:r>
      <w:r w:rsidR="00204C64">
        <w:rPr>
          <w:rFonts w:cstheme="minorHAnsi"/>
          <w:lang w:val="es-NI"/>
        </w:rPr>
        <w:t xml:space="preserve">el componente </w:t>
      </w:r>
      <w:r w:rsidR="00646ECC">
        <w:rPr>
          <w:rFonts w:cstheme="minorHAnsi"/>
          <w:lang w:val="es-NI"/>
        </w:rPr>
        <w:t xml:space="preserve">de edición </w:t>
      </w:r>
      <w:r w:rsidR="00204C64">
        <w:rPr>
          <w:rFonts w:cstheme="minorHAnsi"/>
          <w:lang w:val="es-NI"/>
        </w:rPr>
        <w:t>creado</w:t>
      </w:r>
      <w:r w:rsidR="00110481">
        <w:rPr>
          <w:rFonts w:cstheme="minorHAnsi"/>
          <w:lang w:val="es-NI"/>
        </w:rPr>
        <w:t>.</w:t>
      </w:r>
    </w:p>
    <w:p w14:paraId="3949FFCC" w14:textId="77777777" w:rsidR="001E2B37" w:rsidRPr="00110481" w:rsidRDefault="001E2B37" w:rsidP="00035577">
      <w:pPr>
        <w:jc w:val="both"/>
        <w:rPr>
          <w:rFonts w:cstheme="minorHAnsi"/>
          <w:lang w:val="es-NI"/>
        </w:rPr>
      </w:pPr>
    </w:p>
    <w:p w14:paraId="4A746398" w14:textId="547B0BDE" w:rsidR="001E2B37" w:rsidRDefault="00204C64" w:rsidP="00035577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204C64">
        <w:rPr>
          <w:rFonts w:cstheme="minorHAnsi"/>
          <w:noProof/>
          <w:lang w:val="es-NI"/>
        </w:rPr>
        <w:drawing>
          <wp:anchor distT="0" distB="0" distL="114300" distR="114300" simplePos="0" relativeHeight="251835392" behindDoc="0" locked="0" layoutInCell="1" allowOverlap="1" wp14:anchorId="5FA29102" wp14:editId="0F8332C5">
            <wp:simplePos x="0" y="0"/>
            <wp:positionH relativeFrom="margin">
              <wp:align>right</wp:align>
            </wp:positionH>
            <wp:positionV relativeFrom="paragraph">
              <wp:posOffset>957465</wp:posOffset>
            </wp:positionV>
            <wp:extent cx="2160000" cy="1199758"/>
            <wp:effectExtent l="0" t="0" r="0" b="635"/>
            <wp:wrapSquare wrapText="bothSides"/>
            <wp:docPr id="2349273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19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Dentro de la vista</w:t>
      </w:r>
      <w:r w:rsidR="00110481">
        <w:rPr>
          <w:rFonts w:cstheme="minorHAnsi"/>
          <w:lang w:val="es-NI"/>
        </w:rPr>
        <w:t xml:space="preserve"> </w:t>
      </w:r>
      <w:proofErr w:type="spellStart"/>
      <w:r w:rsidR="00110481" w:rsidRPr="00110481">
        <w:rPr>
          <w:rFonts w:cstheme="minorHAnsi"/>
          <w:b/>
          <w:bCs/>
          <w:lang w:val="es-NI"/>
        </w:rPr>
        <w:t>Categorias</w:t>
      </w:r>
      <w:proofErr w:type="spellEnd"/>
      <w:r>
        <w:rPr>
          <w:rFonts w:cstheme="minorHAnsi"/>
          <w:lang w:val="es-NI"/>
        </w:rPr>
        <w:t xml:space="preserve"> asegúrese de codificar un método para el manejo de estado de los campos del formulario de edición</w:t>
      </w:r>
      <w:r w:rsidR="00BD4D97">
        <w:rPr>
          <w:rFonts w:cstheme="minorHAnsi"/>
          <w:lang w:val="es-NI"/>
        </w:rPr>
        <w:t>:</w:t>
      </w:r>
    </w:p>
    <w:p w14:paraId="6D388935" w14:textId="679B8445" w:rsidR="00BD4D97" w:rsidRDefault="00377492" w:rsidP="00377492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377492">
        <w:rPr>
          <w:rFonts w:cstheme="minorHAnsi"/>
          <w:noProof/>
          <w:lang w:val="es-NI"/>
        </w:rPr>
        <w:lastRenderedPageBreak/>
        <w:drawing>
          <wp:anchor distT="0" distB="0" distL="114300" distR="114300" simplePos="0" relativeHeight="251836416" behindDoc="0" locked="0" layoutInCell="1" allowOverlap="1" wp14:anchorId="4197A59F" wp14:editId="0EC84AB7">
            <wp:simplePos x="0" y="0"/>
            <wp:positionH relativeFrom="margin">
              <wp:align>center</wp:align>
            </wp:positionH>
            <wp:positionV relativeFrom="paragraph">
              <wp:posOffset>291143</wp:posOffset>
            </wp:positionV>
            <wp:extent cx="4320000" cy="5115763"/>
            <wp:effectExtent l="0" t="0" r="4445" b="8890"/>
            <wp:wrapTopAndBottom/>
            <wp:docPr id="2642027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1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Asegúrese de codificar el método para actualizar el registro:</w:t>
      </w:r>
    </w:p>
    <w:p w14:paraId="22204BFB" w14:textId="0150CB94" w:rsidR="00377492" w:rsidRDefault="00377492">
      <w:pPr>
        <w:rPr>
          <w:rFonts w:cstheme="minorHAnsi"/>
          <w:lang w:val="es-NI"/>
        </w:rPr>
      </w:pPr>
    </w:p>
    <w:p w14:paraId="1078C77B" w14:textId="79CD6E69" w:rsidR="007048A7" w:rsidRPr="007048A7" w:rsidRDefault="007048A7" w:rsidP="007048A7">
      <w:pPr>
        <w:pStyle w:val="Prrafodelista"/>
        <w:numPr>
          <w:ilvl w:val="0"/>
          <w:numId w:val="75"/>
        </w:numPr>
        <w:rPr>
          <w:rFonts w:cstheme="minorHAnsi"/>
          <w:b/>
          <w:bCs/>
          <w:lang w:val="es-NI"/>
        </w:rPr>
      </w:pPr>
      <w:proofErr w:type="gramStart"/>
      <w:r w:rsidRPr="007048A7">
        <w:rPr>
          <w:rFonts w:cstheme="minorHAnsi"/>
          <w:b/>
          <w:bCs/>
          <w:lang w:val="es-NI"/>
        </w:rPr>
        <w:t>.</w:t>
      </w:r>
      <w:proofErr w:type="spellStart"/>
      <w:r w:rsidRPr="007048A7">
        <w:rPr>
          <w:rFonts w:cstheme="minorHAnsi"/>
          <w:b/>
          <w:bCs/>
          <w:lang w:val="es-NI"/>
        </w:rPr>
        <w:t>from</w:t>
      </w:r>
      <w:proofErr w:type="spellEnd"/>
      <w:proofErr w:type="gramEnd"/>
      <w:r w:rsidRPr="007048A7">
        <w:rPr>
          <w:rFonts w:cstheme="minorHAnsi"/>
          <w:b/>
          <w:bCs/>
          <w:lang w:val="es-NI"/>
        </w:rPr>
        <w:t>("</w:t>
      </w:r>
      <w:proofErr w:type="spellStart"/>
      <w:r w:rsidRPr="007048A7">
        <w:rPr>
          <w:rFonts w:cstheme="minorHAnsi"/>
          <w:b/>
          <w:bCs/>
          <w:lang w:val="es-NI"/>
        </w:rPr>
        <w:t>categorias</w:t>
      </w:r>
      <w:proofErr w:type="spellEnd"/>
      <w:r w:rsidRPr="007048A7">
        <w:rPr>
          <w:rFonts w:cstheme="minorHAnsi"/>
          <w:b/>
          <w:bCs/>
          <w:lang w:val="es-NI"/>
        </w:rPr>
        <w:t>")</w:t>
      </w:r>
    </w:p>
    <w:p w14:paraId="36B01AD7" w14:textId="6056FE5D" w:rsidR="007048A7" w:rsidRDefault="007048A7" w:rsidP="007048A7">
      <w:pPr>
        <w:rPr>
          <w:rFonts w:cstheme="minorHAnsi"/>
          <w:lang w:val="es-NI"/>
        </w:rPr>
      </w:pPr>
      <w:r w:rsidRPr="007048A7">
        <w:rPr>
          <w:rFonts w:cstheme="minorHAnsi"/>
          <w:lang w:val="es-NI"/>
        </w:rPr>
        <w:t xml:space="preserve">Indica la </w:t>
      </w:r>
      <w:r w:rsidRPr="007048A7">
        <w:rPr>
          <w:rFonts w:cstheme="minorHAnsi"/>
          <w:b/>
          <w:bCs/>
          <w:lang w:val="es-NI"/>
        </w:rPr>
        <w:t>tabla</w:t>
      </w:r>
      <w:r w:rsidRPr="007048A7">
        <w:rPr>
          <w:rFonts w:cstheme="minorHAnsi"/>
          <w:lang w:val="es-NI"/>
        </w:rPr>
        <w:t xml:space="preserve"> donde se realizará la operación.</w:t>
      </w:r>
      <w:r>
        <w:rPr>
          <w:rFonts w:cstheme="minorHAnsi"/>
          <w:lang w:val="es-NI"/>
        </w:rPr>
        <w:t xml:space="preserve"> </w:t>
      </w:r>
      <w:r w:rsidRPr="007048A7">
        <w:rPr>
          <w:rFonts w:cstheme="minorHAnsi"/>
          <w:lang w:val="es-NI"/>
        </w:rPr>
        <w:t xml:space="preserve">En este caso, la tabla es </w:t>
      </w:r>
      <w:proofErr w:type="spellStart"/>
      <w:r w:rsidRPr="007048A7">
        <w:rPr>
          <w:rFonts w:cstheme="minorHAnsi"/>
          <w:lang w:val="es-NI"/>
        </w:rPr>
        <w:t>categorias</w:t>
      </w:r>
      <w:proofErr w:type="spellEnd"/>
      <w:r w:rsidRPr="007048A7">
        <w:rPr>
          <w:rFonts w:cstheme="minorHAnsi"/>
          <w:lang w:val="es-NI"/>
        </w:rPr>
        <w:t xml:space="preserve">. </w:t>
      </w:r>
    </w:p>
    <w:p w14:paraId="3DC22FD9" w14:textId="77777777" w:rsidR="007048A7" w:rsidRPr="007048A7" w:rsidRDefault="007048A7" w:rsidP="007048A7">
      <w:pPr>
        <w:rPr>
          <w:rFonts w:cstheme="minorHAnsi"/>
          <w:lang w:val="es-NI"/>
        </w:rPr>
      </w:pPr>
    </w:p>
    <w:p w14:paraId="4DC04E0A" w14:textId="2AC914CE" w:rsidR="007048A7" w:rsidRPr="007048A7" w:rsidRDefault="007048A7" w:rsidP="007048A7">
      <w:pPr>
        <w:pStyle w:val="Prrafodelista"/>
        <w:numPr>
          <w:ilvl w:val="0"/>
          <w:numId w:val="75"/>
        </w:numPr>
        <w:rPr>
          <w:rFonts w:cstheme="minorHAnsi"/>
          <w:b/>
          <w:bCs/>
          <w:lang w:val="es-NI"/>
        </w:rPr>
      </w:pPr>
      <w:proofErr w:type="gramStart"/>
      <w:r w:rsidRPr="007048A7">
        <w:rPr>
          <w:rFonts w:cstheme="minorHAnsi"/>
          <w:b/>
          <w:bCs/>
          <w:lang w:val="es-NI"/>
        </w:rPr>
        <w:t>.</w:t>
      </w:r>
      <w:proofErr w:type="spellStart"/>
      <w:r w:rsidRPr="007048A7">
        <w:rPr>
          <w:rFonts w:cstheme="minorHAnsi"/>
          <w:b/>
          <w:bCs/>
          <w:lang w:val="es-NI"/>
        </w:rPr>
        <w:t>update</w:t>
      </w:r>
      <w:proofErr w:type="spellEnd"/>
      <w:proofErr w:type="gramEnd"/>
      <w:r w:rsidRPr="007048A7">
        <w:rPr>
          <w:rFonts w:cstheme="minorHAnsi"/>
          <w:b/>
          <w:bCs/>
          <w:lang w:val="es-NI"/>
        </w:rPr>
        <w:t>({ ... })</w:t>
      </w:r>
    </w:p>
    <w:p w14:paraId="1D026E71" w14:textId="37E5A1B0" w:rsidR="007048A7" w:rsidRPr="007048A7" w:rsidRDefault="007048A7" w:rsidP="007048A7">
      <w:pPr>
        <w:rPr>
          <w:rFonts w:cstheme="minorHAnsi"/>
          <w:lang w:val="es-NI"/>
        </w:rPr>
      </w:pPr>
      <w:r w:rsidRPr="007048A7">
        <w:rPr>
          <w:rFonts w:cstheme="minorHAnsi"/>
          <w:lang w:val="es-NI"/>
        </w:rPr>
        <w:t xml:space="preserve">Define los </w:t>
      </w:r>
      <w:r w:rsidRPr="007048A7">
        <w:rPr>
          <w:rFonts w:cstheme="minorHAnsi"/>
          <w:b/>
          <w:bCs/>
          <w:lang w:val="es-NI"/>
        </w:rPr>
        <w:t>campos que se van a modificar</w:t>
      </w:r>
      <w:r w:rsidRPr="007048A7">
        <w:rPr>
          <w:rFonts w:cstheme="minorHAnsi"/>
          <w:lang w:val="es-NI"/>
        </w:rPr>
        <w:t xml:space="preserve"> en el registro.</w:t>
      </w:r>
      <w:r>
        <w:rPr>
          <w:rFonts w:cstheme="minorHAnsi"/>
          <w:lang w:val="es-NI"/>
        </w:rPr>
        <w:t xml:space="preserve"> </w:t>
      </w:r>
      <w:r w:rsidRPr="007048A7">
        <w:rPr>
          <w:rFonts w:cstheme="minorHAnsi"/>
          <w:lang w:val="es-NI"/>
        </w:rPr>
        <w:t xml:space="preserve">Aquí se actualizan: </w:t>
      </w:r>
    </w:p>
    <w:p w14:paraId="0153B1B5" w14:textId="77777777" w:rsidR="007048A7" w:rsidRPr="007048A7" w:rsidRDefault="007048A7" w:rsidP="007048A7">
      <w:pPr>
        <w:numPr>
          <w:ilvl w:val="0"/>
          <w:numId w:val="77"/>
        </w:numPr>
        <w:rPr>
          <w:rFonts w:cstheme="minorHAnsi"/>
          <w:lang w:val="es-NI"/>
        </w:rPr>
      </w:pPr>
      <w:proofErr w:type="spellStart"/>
      <w:r w:rsidRPr="007048A7">
        <w:rPr>
          <w:rFonts w:cstheme="minorHAnsi"/>
          <w:lang w:val="es-NI"/>
        </w:rPr>
        <w:t>nombre_categoria</w:t>
      </w:r>
      <w:proofErr w:type="spellEnd"/>
      <w:r w:rsidRPr="007048A7">
        <w:rPr>
          <w:rFonts w:cstheme="minorHAnsi"/>
          <w:lang w:val="es-NI"/>
        </w:rPr>
        <w:t xml:space="preserve"> </w:t>
      </w:r>
    </w:p>
    <w:p w14:paraId="02D51944" w14:textId="77777777" w:rsidR="007048A7" w:rsidRDefault="007048A7" w:rsidP="007048A7">
      <w:pPr>
        <w:numPr>
          <w:ilvl w:val="0"/>
          <w:numId w:val="77"/>
        </w:numPr>
        <w:rPr>
          <w:rFonts w:cstheme="minorHAnsi"/>
          <w:lang w:val="es-NI"/>
        </w:rPr>
      </w:pPr>
      <w:proofErr w:type="spellStart"/>
      <w:r w:rsidRPr="007048A7">
        <w:rPr>
          <w:rFonts w:cstheme="minorHAnsi"/>
          <w:lang w:val="es-NI"/>
        </w:rPr>
        <w:t>descripcion_categoria</w:t>
      </w:r>
      <w:proofErr w:type="spellEnd"/>
      <w:r w:rsidRPr="007048A7">
        <w:rPr>
          <w:rFonts w:cstheme="minorHAnsi"/>
          <w:lang w:val="es-NI"/>
        </w:rPr>
        <w:t xml:space="preserve"> </w:t>
      </w:r>
    </w:p>
    <w:p w14:paraId="516E0B7A" w14:textId="77777777" w:rsidR="007048A7" w:rsidRPr="007048A7" w:rsidRDefault="007048A7" w:rsidP="007048A7">
      <w:pPr>
        <w:ind w:left="720"/>
        <w:rPr>
          <w:rFonts w:cstheme="minorHAnsi"/>
          <w:lang w:val="es-NI"/>
        </w:rPr>
      </w:pPr>
    </w:p>
    <w:p w14:paraId="4663F49B" w14:textId="50E3C12B" w:rsidR="007048A7" w:rsidRDefault="007048A7" w:rsidP="007048A7">
      <w:pPr>
        <w:pStyle w:val="Prrafodelista"/>
        <w:numPr>
          <w:ilvl w:val="0"/>
          <w:numId w:val="75"/>
        </w:numPr>
        <w:rPr>
          <w:rFonts w:cstheme="minorHAnsi"/>
          <w:b/>
          <w:bCs/>
          <w:lang w:val="es-NI"/>
        </w:rPr>
      </w:pPr>
      <w:proofErr w:type="gramStart"/>
      <w:r w:rsidRPr="007048A7">
        <w:rPr>
          <w:rFonts w:cstheme="minorHAnsi"/>
          <w:b/>
          <w:bCs/>
          <w:lang w:val="es-NI"/>
        </w:rPr>
        <w:t>.</w:t>
      </w:r>
      <w:proofErr w:type="spellStart"/>
      <w:r w:rsidRPr="007048A7">
        <w:rPr>
          <w:rFonts w:cstheme="minorHAnsi"/>
          <w:b/>
          <w:bCs/>
          <w:lang w:val="es-NI"/>
        </w:rPr>
        <w:t>eq</w:t>
      </w:r>
      <w:proofErr w:type="spellEnd"/>
      <w:proofErr w:type="gramEnd"/>
      <w:r w:rsidRPr="007048A7">
        <w:rPr>
          <w:rFonts w:cstheme="minorHAnsi"/>
          <w:b/>
          <w:bCs/>
          <w:lang w:val="es-NI"/>
        </w:rPr>
        <w:t>("</w:t>
      </w:r>
      <w:proofErr w:type="spellStart"/>
      <w:r w:rsidRPr="007048A7">
        <w:rPr>
          <w:rFonts w:cstheme="minorHAnsi"/>
          <w:b/>
          <w:bCs/>
          <w:lang w:val="es-NI"/>
        </w:rPr>
        <w:t>id_categoria</w:t>
      </w:r>
      <w:proofErr w:type="spellEnd"/>
      <w:r w:rsidRPr="007048A7">
        <w:rPr>
          <w:rFonts w:cstheme="minorHAnsi"/>
          <w:b/>
          <w:bCs/>
          <w:lang w:val="es-NI"/>
        </w:rPr>
        <w:t xml:space="preserve">", </w:t>
      </w:r>
      <w:proofErr w:type="spellStart"/>
      <w:r w:rsidRPr="007048A7">
        <w:rPr>
          <w:rFonts w:cstheme="minorHAnsi"/>
          <w:b/>
          <w:bCs/>
          <w:lang w:val="es-NI"/>
        </w:rPr>
        <w:t>categoriaEditar.id_categoria</w:t>
      </w:r>
      <w:proofErr w:type="spellEnd"/>
      <w:r w:rsidRPr="007048A7">
        <w:rPr>
          <w:rFonts w:cstheme="minorHAnsi"/>
          <w:b/>
          <w:bCs/>
          <w:lang w:val="es-NI"/>
        </w:rPr>
        <w:t>)</w:t>
      </w:r>
    </w:p>
    <w:p w14:paraId="71B9A69E" w14:textId="327ABB67" w:rsidR="00377492" w:rsidRPr="00377492" w:rsidRDefault="007048A7" w:rsidP="007048A7">
      <w:pPr>
        <w:rPr>
          <w:rFonts w:cstheme="minorHAnsi"/>
          <w:lang w:val="es-NI"/>
        </w:rPr>
      </w:pPr>
      <w:r w:rsidRPr="007048A7">
        <w:rPr>
          <w:rFonts w:cstheme="minorHAnsi"/>
          <w:lang w:val="es-NI"/>
        </w:rPr>
        <w:t xml:space="preserve">Es la </w:t>
      </w:r>
      <w:r w:rsidRPr="007048A7">
        <w:rPr>
          <w:rFonts w:cstheme="minorHAnsi"/>
          <w:b/>
          <w:bCs/>
          <w:lang w:val="es-NI"/>
        </w:rPr>
        <w:t>condición</w:t>
      </w:r>
      <w:r w:rsidRPr="007048A7">
        <w:rPr>
          <w:rFonts w:cstheme="minorHAnsi"/>
          <w:lang w:val="es-NI"/>
        </w:rPr>
        <w:t xml:space="preserve"> que indica </w:t>
      </w:r>
      <w:r w:rsidRPr="007048A7">
        <w:rPr>
          <w:rFonts w:cstheme="minorHAnsi"/>
          <w:b/>
          <w:bCs/>
          <w:lang w:val="es-NI"/>
        </w:rPr>
        <w:t>qué registro</w:t>
      </w:r>
      <w:r w:rsidRPr="007048A7">
        <w:rPr>
          <w:rFonts w:cstheme="minorHAnsi"/>
          <w:lang w:val="es-NI"/>
        </w:rPr>
        <w:t xml:space="preserve"> se debe actualizar.</w:t>
      </w:r>
      <w:r>
        <w:rPr>
          <w:rFonts w:cstheme="minorHAnsi"/>
          <w:lang w:val="es-NI"/>
        </w:rPr>
        <w:t xml:space="preserve"> </w:t>
      </w:r>
      <w:r w:rsidRPr="007048A7">
        <w:rPr>
          <w:rFonts w:cstheme="minorHAnsi"/>
          <w:lang w:val="es-NI"/>
        </w:rPr>
        <w:t xml:space="preserve">Equivale a un </w:t>
      </w:r>
      <w:r w:rsidRPr="007048A7">
        <w:rPr>
          <w:rFonts w:cstheme="minorHAnsi"/>
          <w:b/>
          <w:bCs/>
          <w:lang w:val="es-NI"/>
        </w:rPr>
        <w:t>WHERE</w:t>
      </w:r>
      <w:r w:rsidRPr="007048A7">
        <w:rPr>
          <w:rFonts w:cstheme="minorHAnsi"/>
          <w:lang w:val="es-NI"/>
        </w:rPr>
        <w:t xml:space="preserve"> en SQL.</w:t>
      </w:r>
    </w:p>
    <w:p w14:paraId="0C5A7452" w14:textId="77777777" w:rsidR="00377492" w:rsidRDefault="00377492">
      <w:pPr>
        <w:rPr>
          <w:rFonts w:cstheme="minorHAnsi"/>
          <w:lang w:val="es-NI"/>
        </w:rPr>
      </w:pPr>
    </w:p>
    <w:p w14:paraId="7AA1E685" w14:textId="00A282CE" w:rsidR="00204C64" w:rsidRPr="00204C64" w:rsidRDefault="00204C64" w:rsidP="00204C64">
      <w:pPr>
        <w:rPr>
          <w:rFonts w:cstheme="minorHAnsi"/>
          <w:lang w:val="es-NI"/>
        </w:rPr>
      </w:pPr>
    </w:p>
    <w:p w14:paraId="3408B5AD" w14:textId="5992A7F9" w:rsidR="00BD4D97" w:rsidRDefault="00AE406D" w:rsidP="00AE406D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AE406D">
        <w:rPr>
          <w:rFonts w:cstheme="minorHAnsi"/>
          <w:noProof/>
          <w:lang w:val="es-NI"/>
        </w:rPr>
        <w:lastRenderedPageBreak/>
        <w:drawing>
          <wp:anchor distT="0" distB="0" distL="114300" distR="114300" simplePos="0" relativeHeight="251837440" behindDoc="0" locked="0" layoutInCell="1" allowOverlap="1" wp14:anchorId="191941DC" wp14:editId="68317898">
            <wp:simplePos x="0" y="0"/>
            <wp:positionH relativeFrom="margin">
              <wp:posOffset>1366520</wp:posOffset>
            </wp:positionH>
            <wp:positionV relativeFrom="paragraph">
              <wp:posOffset>446050</wp:posOffset>
            </wp:positionV>
            <wp:extent cx="2880000" cy="1187455"/>
            <wp:effectExtent l="0" t="0" r="0" b="0"/>
            <wp:wrapTopAndBottom/>
            <wp:docPr id="136505980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18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Implemente el componente de edición, a la par del componente de registro de categorías:</w:t>
      </w:r>
    </w:p>
    <w:p w14:paraId="49B91361" w14:textId="77777777" w:rsidR="00AE406D" w:rsidRDefault="00AE406D" w:rsidP="00BD4D97">
      <w:pPr>
        <w:rPr>
          <w:rFonts w:cstheme="minorHAnsi"/>
          <w:lang w:val="es-NI"/>
        </w:rPr>
      </w:pPr>
    </w:p>
    <w:p w14:paraId="77365DDB" w14:textId="1A18A610" w:rsidR="00833B3D" w:rsidRPr="00177831" w:rsidRDefault="00833B3D" w:rsidP="00833B3D">
      <w:pPr>
        <w:shd w:val="clear" w:color="auto" w:fill="29C7FF"/>
        <w:rPr>
          <w:rFonts w:cstheme="minorHAnsi"/>
          <w:b/>
          <w:bCs/>
        </w:rPr>
      </w:pPr>
      <w:r>
        <w:rPr>
          <w:rFonts w:cstheme="minorHAnsi"/>
          <w:b/>
          <w:bCs/>
        </w:rPr>
        <w:t>Eliminación</w:t>
      </w:r>
      <w:r w:rsidRPr="00177831">
        <w:rPr>
          <w:rFonts w:cstheme="minorHAnsi"/>
          <w:b/>
          <w:bCs/>
        </w:rPr>
        <w:t xml:space="preserve"> de registros</w:t>
      </w:r>
    </w:p>
    <w:p w14:paraId="7BBB89D3" w14:textId="6FD7241A" w:rsidR="00833B3D" w:rsidRDefault="00833B3D" w:rsidP="00833B3D">
      <w:pPr>
        <w:rPr>
          <w:rFonts w:cstheme="minorHAns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839488" behindDoc="0" locked="0" layoutInCell="1" allowOverlap="1" wp14:anchorId="02E18641" wp14:editId="2D0D76E2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2520000" cy="1882738"/>
            <wp:effectExtent l="0" t="0" r="0" b="3810"/>
            <wp:wrapSquare wrapText="bothSides"/>
            <wp:docPr id="13614477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7764" name="Imagen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8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359D0" w14:textId="2D45F510" w:rsidR="00833B3D" w:rsidRDefault="00833B3D" w:rsidP="00833B3D">
      <w:pPr>
        <w:pStyle w:val="Prrafodelista"/>
        <w:numPr>
          <w:ilvl w:val="0"/>
          <w:numId w:val="78"/>
        </w:numPr>
        <w:jc w:val="both"/>
        <w:rPr>
          <w:rFonts w:cstheme="minorHAnsi"/>
        </w:rPr>
      </w:pPr>
      <w:r w:rsidRPr="00461845">
        <w:rPr>
          <w:rFonts w:cstheme="minorHAnsi"/>
        </w:rPr>
        <w:t xml:space="preserve">En el archivo </w:t>
      </w:r>
      <w:proofErr w:type="spellStart"/>
      <w:r w:rsidRPr="00461845">
        <w:rPr>
          <w:rFonts w:cstheme="minorHAnsi"/>
          <w:b/>
          <w:bCs/>
          <w:lang w:val="es-NI"/>
        </w:rPr>
        <w:t>ModalE</w:t>
      </w:r>
      <w:r>
        <w:rPr>
          <w:rFonts w:cstheme="minorHAnsi"/>
          <w:b/>
          <w:bCs/>
          <w:lang w:val="es-NI"/>
        </w:rPr>
        <w:t>liminacion</w:t>
      </w:r>
      <w:r w:rsidRPr="00461845">
        <w:rPr>
          <w:rFonts w:cstheme="minorHAnsi"/>
          <w:b/>
          <w:bCs/>
          <w:lang w:val="es-NI"/>
        </w:rPr>
        <w:t>Categoria</w:t>
      </w:r>
      <w:proofErr w:type="spellEnd"/>
      <w:r w:rsidRPr="00461845">
        <w:rPr>
          <w:rFonts w:cstheme="minorHAnsi"/>
          <w:b/>
          <w:bCs/>
        </w:rPr>
        <w:t>.</w:t>
      </w:r>
      <w:proofErr w:type="spellStart"/>
      <w:r w:rsidRPr="00461845">
        <w:rPr>
          <w:rFonts w:cstheme="minorHAnsi"/>
          <w:b/>
          <w:bCs/>
        </w:rPr>
        <w:t>jsx</w:t>
      </w:r>
      <w:proofErr w:type="spellEnd"/>
      <w:r w:rsidRPr="00461845">
        <w:rPr>
          <w:rFonts w:cstheme="minorHAnsi"/>
        </w:rPr>
        <w:t>, codifique las siguientes importaciones, defina y exporte por defecto el componente, además de agregar la variable de estado, método y retorno como se muestra a continuación:</w:t>
      </w:r>
    </w:p>
    <w:p w14:paraId="69B96BA2" w14:textId="77777777" w:rsidR="00833B3D" w:rsidRDefault="00833B3D" w:rsidP="00833B3D">
      <w:pPr>
        <w:pStyle w:val="Prrafodelista"/>
        <w:jc w:val="both"/>
        <w:rPr>
          <w:rFonts w:cstheme="minorHAnsi"/>
          <w:lang w:val="es-NI"/>
        </w:rPr>
      </w:pPr>
    </w:p>
    <w:p w14:paraId="09631559" w14:textId="7AD55DBF" w:rsidR="00833B3D" w:rsidRDefault="00833B3D" w:rsidP="00833B3D">
      <w:pPr>
        <w:pStyle w:val="Prrafodelista"/>
        <w:jc w:val="both"/>
        <w:rPr>
          <w:rFonts w:cstheme="minorHAnsi"/>
          <w:lang w:val="es-NI"/>
        </w:rPr>
      </w:pPr>
    </w:p>
    <w:p w14:paraId="71B13E07" w14:textId="4708AABB" w:rsidR="00833B3D" w:rsidRDefault="00833B3D" w:rsidP="00833B3D">
      <w:pPr>
        <w:pStyle w:val="Prrafodelista"/>
        <w:jc w:val="both"/>
        <w:rPr>
          <w:rFonts w:cstheme="minorHAnsi"/>
          <w:lang w:val="es-NI"/>
        </w:rPr>
      </w:pPr>
    </w:p>
    <w:p w14:paraId="79004506" w14:textId="2FB78C13" w:rsidR="00AE406D" w:rsidRPr="00AE406D" w:rsidRDefault="00833B3D" w:rsidP="00833B3D">
      <w:pPr>
        <w:pStyle w:val="Prrafodelista"/>
        <w:numPr>
          <w:ilvl w:val="0"/>
          <w:numId w:val="78"/>
        </w:numPr>
        <w:jc w:val="both"/>
        <w:rPr>
          <w:rFonts w:cstheme="minorHAnsi"/>
          <w:lang w:val="es-N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840512" behindDoc="0" locked="0" layoutInCell="1" allowOverlap="1" wp14:anchorId="013A66D9" wp14:editId="2F856F59">
            <wp:simplePos x="0" y="0"/>
            <wp:positionH relativeFrom="margin">
              <wp:align>right</wp:align>
            </wp:positionH>
            <wp:positionV relativeFrom="paragraph">
              <wp:posOffset>5361</wp:posOffset>
            </wp:positionV>
            <wp:extent cx="2520000" cy="1064362"/>
            <wp:effectExtent l="0" t="0" r="0" b="2540"/>
            <wp:wrapSquare wrapText="bothSides"/>
            <wp:docPr id="12279780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78047" name="Imagen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06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Dentro de la lógica, codifique el siguiente método y variable de estado, para validar el clic del botón de eliminar y evitar realizar la petición varias veces.</w:t>
      </w:r>
    </w:p>
    <w:p w14:paraId="36BE166E" w14:textId="1A628241" w:rsidR="00AE406D" w:rsidRPr="00BD4D97" w:rsidRDefault="00AE406D" w:rsidP="00BD4D97">
      <w:pPr>
        <w:rPr>
          <w:rFonts w:cstheme="minorHAnsi"/>
          <w:lang w:val="es-NI"/>
        </w:rPr>
      </w:pPr>
    </w:p>
    <w:p w14:paraId="09C79293" w14:textId="26B99454" w:rsidR="00BB3E2D" w:rsidRDefault="00BB3E2D">
      <w:pPr>
        <w:rPr>
          <w:rFonts w:cstheme="minorHAnsi"/>
          <w:lang w:val="es-NI"/>
        </w:rPr>
      </w:pPr>
    </w:p>
    <w:p w14:paraId="425C8139" w14:textId="5920F64F" w:rsidR="00B22D07" w:rsidRDefault="00B22D07" w:rsidP="00B22D07">
      <w:pPr>
        <w:pStyle w:val="Prrafodelista"/>
        <w:jc w:val="both"/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74370096" wp14:editId="481271B5">
            <wp:simplePos x="0" y="0"/>
            <wp:positionH relativeFrom="margin">
              <wp:posOffset>0</wp:posOffset>
            </wp:positionH>
            <wp:positionV relativeFrom="paragraph">
              <wp:posOffset>36830</wp:posOffset>
            </wp:positionV>
            <wp:extent cx="4140000" cy="2535080"/>
            <wp:effectExtent l="0" t="0" r="0" b="0"/>
            <wp:wrapSquare wrapText="bothSides"/>
            <wp:docPr id="96404496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253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785C0" w14:textId="3AAD3996" w:rsidR="00B22D07" w:rsidRDefault="00B22D07" w:rsidP="00B22D07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Codifique la siguiente estructura de formulario en el retorno del componente modal de eliminación.</w:t>
      </w:r>
    </w:p>
    <w:p w14:paraId="10234D0A" w14:textId="77777777" w:rsidR="00B22D07" w:rsidRPr="001E2B37" w:rsidRDefault="00B22D07" w:rsidP="00B22D07">
      <w:pPr>
        <w:pStyle w:val="Prrafodelista"/>
        <w:jc w:val="both"/>
        <w:rPr>
          <w:rFonts w:cstheme="minorHAnsi"/>
          <w:lang w:val="es-NI"/>
        </w:rPr>
      </w:pPr>
    </w:p>
    <w:p w14:paraId="1F84A8AE" w14:textId="3399F0BF" w:rsidR="00B22D07" w:rsidRPr="00F263AF" w:rsidRDefault="00B22D07" w:rsidP="00B22D07">
      <w:pPr>
        <w:pStyle w:val="Prrafodelista"/>
        <w:numPr>
          <w:ilvl w:val="0"/>
          <w:numId w:val="74"/>
        </w:numPr>
        <w:jc w:val="both"/>
        <w:rPr>
          <w:rFonts w:cstheme="minorHAnsi"/>
        </w:rPr>
      </w:pPr>
      <w:r>
        <w:rPr>
          <w:rFonts w:cstheme="minorHAnsi"/>
          <w:lang w:val="es-NI"/>
        </w:rPr>
        <w:t xml:space="preserve">En la vista </w:t>
      </w:r>
      <w:proofErr w:type="spellStart"/>
      <w:r w:rsidRPr="00F263AF">
        <w:rPr>
          <w:rFonts w:cstheme="minorHAnsi"/>
          <w:b/>
          <w:bCs/>
          <w:lang w:val="es-NI"/>
        </w:rPr>
        <w:t>Categorias</w:t>
      </w:r>
      <w:proofErr w:type="spellEnd"/>
      <w:r>
        <w:rPr>
          <w:rFonts w:cstheme="minorHAnsi"/>
          <w:lang w:val="es-NI"/>
        </w:rPr>
        <w:t>,</w:t>
      </w:r>
      <w:r w:rsidR="00646ECC">
        <w:rPr>
          <w:rFonts w:cstheme="minorHAnsi"/>
          <w:lang w:val="es-NI"/>
        </w:rPr>
        <w:t xml:space="preserve"> debe</w:t>
      </w:r>
      <w:r>
        <w:rPr>
          <w:rFonts w:cstheme="minorHAnsi"/>
          <w:lang w:val="es-NI"/>
        </w:rPr>
        <w:t xml:space="preserve"> a</w:t>
      </w:r>
      <w:r w:rsidRPr="00F263AF">
        <w:rPr>
          <w:rFonts w:cstheme="minorHAnsi"/>
          <w:lang w:val="es-NI"/>
        </w:rPr>
        <w:t>seg</w:t>
      </w:r>
      <w:r w:rsidR="00646ECC">
        <w:rPr>
          <w:rFonts w:cstheme="minorHAnsi"/>
          <w:lang w:val="es-NI"/>
        </w:rPr>
        <w:t>urarse</w:t>
      </w:r>
      <w:r w:rsidRPr="00F263AF">
        <w:rPr>
          <w:rFonts w:cstheme="minorHAnsi"/>
          <w:lang w:val="es-NI"/>
        </w:rPr>
        <w:t xml:space="preserve"> de importar </w:t>
      </w:r>
      <w:r>
        <w:rPr>
          <w:rFonts w:cstheme="minorHAnsi"/>
          <w:lang w:val="es-NI"/>
        </w:rPr>
        <w:t xml:space="preserve">el componente </w:t>
      </w:r>
      <w:r w:rsidR="00646ECC">
        <w:rPr>
          <w:rFonts w:cstheme="minorHAnsi"/>
          <w:lang w:val="es-NI"/>
        </w:rPr>
        <w:t xml:space="preserve">de eliminación </w:t>
      </w:r>
      <w:r>
        <w:rPr>
          <w:rFonts w:cstheme="minorHAnsi"/>
          <w:lang w:val="es-NI"/>
        </w:rPr>
        <w:t>creado.</w:t>
      </w:r>
    </w:p>
    <w:p w14:paraId="2547FF11" w14:textId="77777777" w:rsidR="00C81A02" w:rsidRPr="00B22D07" w:rsidRDefault="00C81A02">
      <w:pPr>
        <w:rPr>
          <w:rFonts w:cstheme="minorHAnsi"/>
        </w:rPr>
      </w:pPr>
    </w:p>
    <w:p w14:paraId="629FDDA5" w14:textId="77777777" w:rsidR="00C81A02" w:rsidRDefault="00C81A02">
      <w:pPr>
        <w:rPr>
          <w:rFonts w:cstheme="minorHAnsi"/>
          <w:lang w:val="es-NI"/>
        </w:rPr>
      </w:pPr>
    </w:p>
    <w:p w14:paraId="78AE1446" w14:textId="2399235A" w:rsidR="00B07CA8" w:rsidRDefault="00BD2B08" w:rsidP="00B07CA8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BD2B08">
        <w:rPr>
          <w:rFonts w:cstheme="minorHAnsi"/>
          <w:noProof/>
          <w:lang w:val="es-NI"/>
        </w:rPr>
        <w:lastRenderedPageBreak/>
        <w:drawing>
          <wp:anchor distT="0" distB="0" distL="114300" distR="114300" simplePos="0" relativeHeight="251844608" behindDoc="0" locked="0" layoutInCell="1" allowOverlap="1" wp14:anchorId="4A8C8FB1" wp14:editId="0DD9E5DF">
            <wp:simplePos x="0" y="0"/>
            <wp:positionH relativeFrom="margin">
              <wp:posOffset>2146300</wp:posOffset>
            </wp:positionH>
            <wp:positionV relativeFrom="paragraph">
              <wp:posOffset>219710</wp:posOffset>
            </wp:positionV>
            <wp:extent cx="2879725" cy="2291715"/>
            <wp:effectExtent l="0" t="0" r="0" b="0"/>
            <wp:wrapTopAndBottom/>
            <wp:docPr id="77328252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CA8">
        <w:rPr>
          <w:rFonts w:cstheme="minorHAnsi"/>
          <w:lang w:val="es-NI"/>
        </w:rPr>
        <w:t>Asegúrese de codificar el método para eliminar el registro:</w:t>
      </w:r>
    </w:p>
    <w:p w14:paraId="1EF17760" w14:textId="068D539F" w:rsidR="00B07CA8" w:rsidRPr="00BD2B08" w:rsidRDefault="00B07CA8" w:rsidP="00BD2B08">
      <w:pPr>
        <w:jc w:val="both"/>
        <w:rPr>
          <w:rFonts w:cstheme="minorHAnsi"/>
          <w:lang w:val="es-NI"/>
        </w:rPr>
      </w:pPr>
    </w:p>
    <w:p w14:paraId="722A3018" w14:textId="77777777" w:rsidR="0001769A" w:rsidRPr="0001769A" w:rsidRDefault="0001769A" w:rsidP="0001769A">
      <w:pPr>
        <w:numPr>
          <w:ilvl w:val="0"/>
          <w:numId w:val="79"/>
        </w:numPr>
        <w:jc w:val="both"/>
        <w:rPr>
          <w:rFonts w:cstheme="minorHAnsi"/>
          <w:lang w:val="es-NI"/>
        </w:rPr>
      </w:pPr>
      <w:proofErr w:type="gramStart"/>
      <w:r w:rsidRPr="0001769A">
        <w:rPr>
          <w:rFonts w:cstheme="minorHAnsi"/>
          <w:b/>
          <w:bCs/>
          <w:lang w:val="es-NI"/>
        </w:rPr>
        <w:t>.</w:t>
      </w:r>
      <w:proofErr w:type="spellStart"/>
      <w:r w:rsidRPr="0001769A">
        <w:rPr>
          <w:rFonts w:cstheme="minorHAnsi"/>
          <w:b/>
          <w:bCs/>
          <w:lang w:val="es-NI"/>
        </w:rPr>
        <w:t>from</w:t>
      </w:r>
      <w:proofErr w:type="spellEnd"/>
      <w:proofErr w:type="gramEnd"/>
      <w:r w:rsidRPr="0001769A">
        <w:rPr>
          <w:rFonts w:cstheme="minorHAnsi"/>
          <w:b/>
          <w:bCs/>
          <w:lang w:val="es-NI"/>
        </w:rPr>
        <w:t>("</w:t>
      </w:r>
      <w:proofErr w:type="spellStart"/>
      <w:r w:rsidRPr="0001769A">
        <w:rPr>
          <w:rFonts w:cstheme="minorHAnsi"/>
          <w:b/>
          <w:bCs/>
          <w:lang w:val="es-NI"/>
        </w:rPr>
        <w:t>categorias</w:t>
      </w:r>
      <w:proofErr w:type="spellEnd"/>
      <w:r w:rsidRPr="0001769A">
        <w:rPr>
          <w:rFonts w:cstheme="minorHAnsi"/>
          <w:b/>
          <w:bCs/>
          <w:lang w:val="es-NI"/>
        </w:rPr>
        <w:t>")</w:t>
      </w:r>
    </w:p>
    <w:p w14:paraId="25FD56F1" w14:textId="004E4C5D" w:rsidR="0001769A" w:rsidRDefault="0001769A" w:rsidP="0001769A">
      <w:pPr>
        <w:ind w:left="720"/>
        <w:jc w:val="both"/>
        <w:rPr>
          <w:rFonts w:cstheme="minorHAnsi"/>
          <w:lang w:val="es-NI"/>
        </w:rPr>
      </w:pPr>
      <w:r w:rsidRPr="0001769A">
        <w:rPr>
          <w:rFonts w:cstheme="minorHAnsi"/>
          <w:lang w:val="es-NI"/>
        </w:rPr>
        <w:t xml:space="preserve">Indica la </w:t>
      </w:r>
      <w:r w:rsidRPr="0001769A">
        <w:rPr>
          <w:rFonts w:cstheme="minorHAnsi"/>
          <w:b/>
          <w:bCs/>
          <w:lang w:val="es-NI"/>
        </w:rPr>
        <w:t>tabla</w:t>
      </w:r>
      <w:r w:rsidRPr="0001769A">
        <w:rPr>
          <w:rFonts w:cstheme="minorHAnsi"/>
          <w:lang w:val="es-NI"/>
        </w:rPr>
        <w:t xml:space="preserve"> donde se realizará la operación.</w:t>
      </w:r>
      <w:r>
        <w:rPr>
          <w:rFonts w:cstheme="minorHAnsi"/>
          <w:lang w:val="es-NI"/>
        </w:rPr>
        <w:t xml:space="preserve"> </w:t>
      </w:r>
      <w:r w:rsidRPr="0001769A">
        <w:rPr>
          <w:rFonts w:cstheme="minorHAnsi"/>
          <w:lang w:val="es-NI"/>
        </w:rPr>
        <w:t xml:space="preserve">En este caso, la tabla es </w:t>
      </w:r>
      <w:proofErr w:type="spellStart"/>
      <w:r w:rsidRPr="0001769A">
        <w:rPr>
          <w:rFonts w:cstheme="minorHAnsi"/>
          <w:lang w:val="es-NI"/>
        </w:rPr>
        <w:t>categorias</w:t>
      </w:r>
      <w:proofErr w:type="spellEnd"/>
      <w:r w:rsidRPr="0001769A">
        <w:rPr>
          <w:rFonts w:cstheme="minorHAnsi"/>
          <w:lang w:val="es-NI"/>
        </w:rPr>
        <w:t xml:space="preserve">. </w:t>
      </w:r>
    </w:p>
    <w:p w14:paraId="51B59D99" w14:textId="77777777" w:rsidR="0001769A" w:rsidRPr="0001769A" w:rsidRDefault="0001769A" w:rsidP="0001769A">
      <w:pPr>
        <w:ind w:left="720"/>
        <w:jc w:val="both"/>
        <w:rPr>
          <w:rFonts w:cstheme="minorHAnsi"/>
          <w:lang w:val="es-NI"/>
        </w:rPr>
      </w:pPr>
    </w:p>
    <w:p w14:paraId="30B0BFFC" w14:textId="77777777" w:rsidR="0001769A" w:rsidRPr="0001769A" w:rsidRDefault="0001769A" w:rsidP="0001769A">
      <w:pPr>
        <w:numPr>
          <w:ilvl w:val="0"/>
          <w:numId w:val="79"/>
        </w:numPr>
        <w:jc w:val="both"/>
        <w:rPr>
          <w:rFonts w:cstheme="minorHAnsi"/>
          <w:lang w:val="es-NI"/>
        </w:rPr>
      </w:pPr>
      <w:proofErr w:type="gramStart"/>
      <w:r w:rsidRPr="0001769A">
        <w:rPr>
          <w:rFonts w:cstheme="minorHAnsi"/>
          <w:b/>
          <w:bCs/>
          <w:lang w:val="es-NI"/>
        </w:rPr>
        <w:t>.</w:t>
      </w:r>
      <w:proofErr w:type="spellStart"/>
      <w:r w:rsidRPr="0001769A">
        <w:rPr>
          <w:rFonts w:cstheme="minorHAnsi"/>
          <w:b/>
          <w:bCs/>
          <w:lang w:val="es-NI"/>
        </w:rPr>
        <w:t>delete</w:t>
      </w:r>
      <w:proofErr w:type="spellEnd"/>
      <w:proofErr w:type="gramEnd"/>
      <w:r w:rsidRPr="0001769A">
        <w:rPr>
          <w:rFonts w:cstheme="minorHAnsi"/>
          <w:b/>
          <w:bCs/>
          <w:lang w:val="es-NI"/>
        </w:rPr>
        <w:t>()</w:t>
      </w:r>
      <w:r>
        <w:rPr>
          <w:rFonts w:cstheme="minorHAnsi"/>
          <w:b/>
          <w:bCs/>
          <w:lang w:val="es-NI"/>
        </w:rPr>
        <w:t xml:space="preserve"> </w:t>
      </w:r>
    </w:p>
    <w:p w14:paraId="02FD2DAD" w14:textId="238B43B2" w:rsidR="0001769A" w:rsidRDefault="0001769A" w:rsidP="0001769A">
      <w:pPr>
        <w:ind w:left="720"/>
        <w:jc w:val="both"/>
        <w:rPr>
          <w:rFonts w:cstheme="minorHAnsi"/>
          <w:lang w:val="es-NI"/>
        </w:rPr>
      </w:pPr>
      <w:r w:rsidRPr="0001769A">
        <w:rPr>
          <w:rFonts w:cstheme="minorHAnsi"/>
          <w:lang w:val="es-NI"/>
        </w:rPr>
        <w:t xml:space="preserve">Indica que se realizará una </w:t>
      </w:r>
      <w:r w:rsidRPr="0001769A">
        <w:rPr>
          <w:rFonts w:cstheme="minorHAnsi"/>
          <w:b/>
          <w:bCs/>
          <w:lang w:val="es-NI"/>
        </w:rPr>
        <w:t>eliminación de registros</w:t>
      </w:r>
      <w:r w:rsidRPr="0001769A">
        <w:rPr>
          <w:rFonts w:cstheme="minorHAnsi"/>
          <w:lang w:val="es-NI"/>
        </w:rPr>
        <w:t xml:space="preserve">. </w:t>
      </w:r>
    </w:p>
    <w:p w14:paraId="3B872910" w14:textId="77777777" w:rsidR="0001769A" w:rsidRPr="0001769A" w:rsidRDefault="0001769A" w:rsidP="0001769A">
      <w:pPr>
        <w:ind w:left="720"/>
        <w:jc w:val="both"/>
        <w:rPr>
          <w:rFonts w:cstheme="minorHAnsi"/>
          <w:lang w:val="es-NI"/>
        </w:rPr>
      </w:pPr>
    </w:p>
    <w:p w14:paraId="008DE73C" w14:textId="77777777" w:rsidR="0001769A" w:rsidRPr="0001769A" w:rsidRDefault="0001769A" w:rsidP="0001769A">
      <w:pPr>
        <w:numPr>
          <w:ilvl w:val="0"/>
          <w:numId w:val="79"/>
        </w:numPr>
        <w:jc w:val="both"/>
        <w:rPr>
          <w:rFonts w:cstheme="minorHAnsi"/>
          <w:lang w:val="es-NI"/>
        </w:rPr>
      </w:pPr>
      <w:proofErr w:type="gramStart"/>
      <w:r w:rsidRPr="0001769A">
        <w:rPr>
          <w:rFonts w:cstheme="minorHAnsi"/>
          <w:b/>
          <w:bCs/>
          <w:lang w:val="es-NI"/>
        </w:rPr>
        <w:t>.</w:t>
      </w:r>
      <w:proofErr w:type="spellStart"/>
      <w:r w:rsidRPr="0001769A">
        <w:rPr>
          <w:rFonts w:cstheme="minorHAnsi"/>
          <w:b/>
          <w:bCs/>
          <w:lang w:val="es-NI"/>
        </w:rPr>
        <w:t>eq</w:t>
      </w:r>
      <w:proofErr w:type="spellEnd"/>
      <w:proofErr w:type="gramEnd"/>
      <w:r w:rsidRPr="0001769A">
        <w:rPr>
          <w:rFonts w:cstheme="minorHAnsi"/>
          <w:b/>
          <w:bCs/>
          <w:lang w:val="es-NI"/>
        </w:rPr>
        <w:t>("</w:t>
      </w:r>
      <w:proofErr w:type="spellStart"/>
      <w:r w:rsidRPr="0001769A">
        <w:rPr>
          <w:rFonts w:cstheme="minorHAnsi"/>
          <w:b/>
          <w:bCs/>
          <w:lang w:val="es-NI"/>
        </w:rPr>
        <w:t>id_categoria</w:t>
      </w:r>
      <w:proofErr w:type="spellEnd"/>
      <w:r w:rsidRPr="0001769A">
        <w:rPr>
          <w:rFonts w:cstheme="minorHAnsi"/>
          <w:b/>
          <w:bCs/>
          <w:lang w:val="es-NI"/>
        </w:rPr>
        <w:t xml:space="preserve">", </w:t>
      </w:r>
      <w:proofErr w:type="spellStart"/>
      <w:r w:rsidRPr="0001769A">
        <w:rPr>
          <w:rFonts w:cstheme="minorHAnsi"/>
          <w:b/>
          <w:bCs/>
          <w:lang w:val="es-NI"/>
        </w:rPr>
        <w:t>categoriaAEliminar.id_categoria</w:t>
      </w:r>
      <w:proofErr w:type="spellEnd"/>
      <w:r w:rsidRPr="0001769A">
        <w:rPr>
          <w:rFonts w:cstheme="minorHAnsi"/>
          <w:b/>
          <w:bCs/>
          <w:lang w:val="es-NI"/>
        </w:rPr>
        <w:t>)</w:t>
      </w:r>
    </w:p>
    <w:p w14:paraId="45CDFC52" w14:textId="7DC985AE" w:rsidR="0001769A" w:rsidRPr="0001769A" w:rsidRDefault="0001769A" w:rsidP="0001769A">
      <w:pPr>
        <w:ind w:left="720"/>
        <w:jc w:val="both"/>
        <w:rPr>
          <w:rFonts w:cstheme="minorHAnsi"/>
          <w:lang w:val="es-NI"/>
        </w:rPr>
      </w:pPr>
      <w:r w:rsidRPr="0001769A">
        <w:rPr>
          <w:rFonts w:cstheme="minorHAnsi"/>
          <w:lang w:val="es-NI"/>
        </w:rPr>
        <w:t xml:space="preserve">Es la </w:t>
      </w:r>
      <w:r w:rsidRPr="0001769A">
        <w:rPr>
          <w:rFonts w:cstheme="minorHAnsi"/>
          <w:b/>
          <w:bCs/>
          <w:lang w:val="es-NI"/>
        </w:rPr>
        <w:t>condición</w:t>
      </w:r>
      <w:r w:rsidRPr="0001769A">
        <w:rPr>
          <w:rFonts w:cstheme="minorHAnsi"/>
          <w:lang w:val="es-NI"/>
        </w:rPr>
        <w:t xml:space="preserve"> que especifica </w:t>
      </w:r>
      <w:r w:rsidRPr="0001769A">
        <w:rPr>
          <w:rFonts w:cstheme="minorHAnsi"/>
          <w:b/>
          <w:bCs/>
          <w:lang w:val="es-NI"/>
        </w:rPr>
        <w:t>qué registro</w:t>
      </w:r>
      <w:r w:rsidRPr="0001769A">
        <w:rPr>
          <w:rFonts w:cstheme="minorHAnsi"/>
          <w:lang w:val="es-NI"/>
        </w:rPr>
        <w:t xml:space="preserve"> se eliminará.</w:t>
      </w:r>
      <w:r>
        <w:rPr>
          <w:rFonts w:cstheme="minorHAnsi"/>
          <w:lang w:val="es-NI"/>
        </w:rPr>
        <w:t xml:space="preserve"> </w:t>
      </w:r>
      <w:r w:rsidRPr="0001769A">
        <w:rPr>
          <w:rFonts w:cstheme="minorHAnsi"/>
          <w:lang w:val="es-NI"/>
        </w:rPr>
        <w:t xml:space="preserve">Equivale a un </w:t>
      </w:r>
      <w:r w:rsidRPr="0001769A">
        <w:rPr>
          <w:rFonts w:cstheme="minorHAnsi"/>
          <w:b/>
          <w:bCs/>
          <w:lang w:val="es-NI"/>
        </w:rPr>
        <w:t>WHERE</w:t>
      </w:r>
      <w:r w:rsidRPr="0001769A">
        <w:rPr>
          <w:rFonts w:cstheme="minorHAnsi"/>
          <w:lang w:val="es-NI"/>
        </w:rPr>
        <w:t xml:space="preserve"> en SQL. </w:t>
      </w:r>
    </w:p>
    <w:p w14:paraId="0D71650D" w14:textId="1FEDA269" w:rsidR="00BD2B08" w:rsidRPr="00BD2B08" w:rsidRDefault="003F4B96" w:rsidP="00BD2B08">
      <w:pPr>
        <w:jc w:val="both"/>
        <w:rPr>
          <w:rFonts w:cstheme="minorHAnsi"/>
          <w:lang w:val="es-NI"/>
        </w:rPr>
      </w:pPr>
      <w:r w:rsidRPr="00AE406D">
        <w:rPr>
          <w:rFonts w:cstheme="minorHAnsi"/>
          <w:noProof/>
          <w:lang w:val="es-NI"/>
        </w:rPr>
        <w:drawing>
          <wp:anchor distT="0" distB="0" distL="114300" distR="114300" simplePos="0" relativeHeight="251843584" behindDoc="0" locked="0" layoutInCell="1" allowOverlap="1" wp14:anchorId="509ABB20" wp14:editId="7C4B0CFF">
            <wp:simplePos x="0" y="0"/>
            <wp:positionH relativeFrom="margin">
              <wp:align>left</wp:align>
            </wp:positionH>
            <wp:positionV relativeFrom="paragraph">
              <wp:posOffset>75845</wp:posOffset>
            </wp:positionV>
            <wp:extent cx="2879725" cy="1021080"/>
            <wp:effectExtent l="0" t="0" r="0" b="7620"/>
            <wp:wrapSquare wrapText="bothSides"/>
            <wp:docPr id="29360935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9356" name="Imagen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E597C" w14:textId="645D4E9D" w:rsidR="00BD2B08" w:rsidRPr="00B07CA8" w:rsidRDefault="00BD2B08" w:rsidP="00B07CA8">
      <w:pPr>
        <w:jc w:val="both"/>
        <w:rPr>
          <w:rFonts w:cstheme="minorHAnsi"/>
          <w:lang w:val="es-NI"/>
        </w:rPr>
      </w:pPr>
    </w:p>
    <w:p w14:paraId="1827F97C" w14:textId="79C5BAB5" w:rsidR="00B07CA8" w:rsidRDefault="00B07CA8" w:rsidP="00B07CA8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Implemente el componente de </w:t>
      </w:r>
      <w:r w:rsidR="0001769A">
        <w:rPr>
          <w:rFonts w:cstheme="minorHAnsi"/>
          <w:lang w:val="es-NI"/>
        </w:rPr>
        <w:t>eliminación</w:t>
      </w:r>
      <w:r>
        <w:rPr>
          <w:rFonts w:cstheme="minorHAnsi"/>
          <w:lang w:val="es-NI"/>
        </w:rPr>
        <w:t>, a la par del componente de registro</w:t>
      </w:r>
      <w:r w:rsidR="00470DFA">
        <w:rPr>
          <w:rFonts w:cstheme="minorHAnsi"/>
          <w:lang w:val="es-NI"/>
        </w:rPr>
        <w:t xml:space="preserve"> o actualización</w:t>
      </w:r>
      <w:r>
        <w:rPr>
          <w:rFonts w:cstheme="minorHAnsi"/>
          <w:lang w:val="es-NI"/>
        </w:rPr>
        <w:t xml:space="preserve"> de categorías</w:t>
      </w:r>
      <w:r w:rsidR="00470DFA">
        <w:rPr>
          <w:rFonts w:cstheme="minorHAnsi"/>
          <w:lang w:val="es-NI"/>
        </w:rPr>
        <w:t>.</w:t>
      </w:r>
    </w:p>
    <w:p w14:paraId="68EB414D" w14:textId="77777777" w:rsidR="00C81A02" w:rsidRDefault="00C81A02">
      <w:pPr>
        <w:rPr>
          <w:rFonts w:cstheme="minorHAnsi"/>
          <w:lang w:val="es-NI"/>
        </w:rPr>
      </w:pPr>
    </w:p>
    <w:p w14:paraId="2C7B7905" w14:textId="77777777" w:rsidR="003F4B96" w:rsidRDefault="003F4B96">
      <w:pPr>
        <w:rPr>
          <w:rFonts w:cstheme="minorHAnsi"/>
          <w:lang w:val="es-NI"/>
        </w:rPr>
      </w:pPr>
    </w:p>
    <w:p w14:paraId="105403E1" w14:textId="3B367671" w:rsidR="00BB3E2D" w:rsidRDefault="003F4B96" w:rsidP="00833B3D">
      <w:pPr>
        <w:pStyle w:val="Prrafodelista"/>
        <w:numPr>
          <w:ilvl w:val="0"/>
          <w:numId w:val="78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Al finalizar, los componentes se</w:t>
      </w:r>
      <w:r w:rsidR="00BB3E2D">
        <w:rPr>
          <w:rFonts w:cstheme="minorHAnsi"/>
          <w:lang w:val="es-NI"/>
        </w:rPr>
        <w:t xml:space="preserve"> debe</w:t>
      </w:r>
      <w:r>
        <w:rPr>
          <w:rFonts w:cstheme="minorHAnsi"/>
          <w:lang w:val="es-NI"/>
        </w:rPr>
        <w:t>n</w:t>
      </w:r>
      <w:r w:rsidR="00BB3E2D">
        <w:rPr>
          <w:rFonts w:cstheme="minorHAnsi"/>
          <w:lang w:val="es-NI"/>
        </w:rPr>
        <w:t xml:space="preserve"> visualizar de la siguiente forma:</w:t>
      </w:r>
    </w:p>
    <w:p w14:paraId="7D97445E" w14:textId="10AFFA72" w:rsidR="00BB3E2D" w:rsidRDefault="002C3392">
      <w:pPr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4C79634F" wp14:editId="2EDB8D14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2340000" cy="1739389"/>
            <wp:effectExtent l="0" t="0" r="3175" b="0"/>
            <wp:wrapSquare wrapText="bothSides"/>
            <wp:docPr id="26104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868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39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6FD1F" w14:textId="21385B8A" w:rsidR="003F4B96" w:rsidRDefault="002C3392">
      <w:pPr>
        <w:rPr>
          <w:rFonts w:cstheme="minorHAnsi"/>
          <w:lang w:val="es-NI"/>
        </w:rPr>
      </w:pPr>
      <w:r>
        <w:rPr>
          <w:noProof/>
        </w:rPr>
        <w:drawing>
          <wp:inline distT="0" distB="0" distL="0" distR="0" wp14:anchorId="0A1C72EF" wp14:editId="759F7F4E">
            <wp:extent cx="2340000" cy="1337597"/>
            <wp:effectExtent l="0" t="0" r="3175" b="0"/>
            <wp:docPr id="826233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3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9D4E" w14:textId="77777777" w:rsidR="003F4B96" w:rsidRDefault="003F4B96">
      <w:pPr>
        <w:rPr>
          <w:rFonts w:cstheme="minorHAnsi"/>
          <w:lang w:val="es-NI"/>
        </w:rPr>
      </w:pPr>
    </w:p>
    <w:p w14:paraId="3DDD811E" w14:textId="1998AA1F" w:rsidR="00B5766B" w:rsidRPr="00BD4D97" w:rsidRDefault="00B5766B">
      <w:pPr>
        <w:rPr>
          <w:rFonts w:cstheme="minorHAnsi"/>
          <w:lang w:val="es-NI"/>
        </w:rPr>
      </w:pPr>
      <w:r w:rsidRPr="00BD4D97">
        <w:rPr>
          <w:rFonts w:cstheme="minorHAnsi"/>
          <w:lang w:val="es-NI"/>
        </w:rPr>
        <w:br w:type="page"/>
      </w:r>
    </w:p>
    <w:p w14:paraId="7C6B3609" w14:textId="31435288" w:rsidR="002D2761" w:rsidRPr="00BD4D97" w:rsidRDefault="002D2761" w:rsidP="00B5766B">
      <w:pPr>
        <w:pStyle w:val="Prrafodelista"/>
        <w:spacing w:line="276" w:lineRule="auto"/>
        <w:jc w:val="both"/>
        <w:rPr>
          <w:rFonts w:cstheme="minorHAnsi"/>
          <w:lang w:val="es-NI"/>
        </w:rPr>
      </w:pPr>
    </w:p>
    <w:p w14:paraId="27D31A36" w14:textId="3C521A2D" w:rsidR="001145D7" w:rsidRPr="00BD4D97" w:rsidRDefault="00831618" w:rsidP="00BF475D">
      <w:pPr>
        <w:jc w:val="both"/>
        <w:rPr>
          <w:lang w:val="es-NI"/>
        </w:rPr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7DBC3D6B" wp14:editId="3C62C040">
                <wp:simplePos x="0" y="0"/>
                <wp:positionH relativeFrom="margin">
                  <wp:align>left</wp:align>
                </wp:positionH>
                <wp:positionV relativeFrom="paragraph">
                  <wp:posOffset>133</wp:posOffset>
                </wp:positionV>
                <wp:extent cx="5596890" cy="342900"/>
                <wp:effectExtent l="0" t="0" r="22860" b="19050"/>
                <wp:wrapTopAndBottom/>
                <wp:docPr id="1663261382" name="Grupo 166326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235328762" name="Rectángulo 235328762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03180" w14:textId="2D1FAEAB" w:rsidR="00831618" w:rsidRPr="000C405C" w:rsidRDefault="00831618" w:rsidP="00831618">
                              <w:pPr>
                                <w:rPr>
                                  <w:b/>
                                  <w:bCs/>
                                  <w:color w:val="555A3C" w:themeColor="accent3" w:themeShade="80"/>
                                  <w:lang w:val="es-NI"/>
                                </w:rPr>
                              </w:pPr>
                              <w:r w:rsidRPr="000C405C">
                                <w:rPr>
                                  <w:b/>
                                  <w:bCs/>
                                  <w:color w:val="555A3C" w:themeColor="accent3" w:themeShade="80"/>
                                  <w:szCs w:val="28"/>
                                  <w:lang w:val="es-NI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76327" name="Rectángulo 1178076327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7FB8D" w14:textId="77777777" w:rsidR="00831618" w:rsidRPr="00A5140E" w:rsidRDefault="00831618" w:rsidP="00831618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BC3D6B" id="Grupo 1663261382" o:spid="_x0000_s1029" style="position:absolute;left:0;text-align:left;margin-left:0;margin-top:0;width:440.7pt;height:27pt;z-index:251823104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">
                <v:rect id="Rectángulo 235328762" o:spid="_x0000_s1030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" filled="f" strokecolor="#00b050" strokeweight="1pt">
                  <v:textbox inset="2.5mm,0,0,0">
                    <w:txbxContent>
                      <w:p w14:paraId="69A03180" w14:textId="2D1FAEAB" w:rsidR="00831618" w:rsidRPr="000C405C" w:rsidRDefault="00831618" w:rsidP="00831618">
                        <w:pPr>
                          <w:rPr>
                            <w:b/>
                            <w:bCs/>
                            <w:color w:val="555A3C" w:themeColor="accent3" w:themeShade="80"/>
                            <w:lang w:val="es-NI"/>
                          </w:rPr>
                        </w:pPr>
                        <w:r w:rsidRPr="000C405C">
                          <w:rPr>
                            <w:b/>
                            <w:bCs/>
                            <w:color w:val="555A3C" w:themeColor="accent3" w:themeShade="80"/>
                            <w:szCs w:val="28"/>
                            <w:lang w:val="es-NI"/>
                          </w:rPr>
                          <w:t>Actividades</w:t>
                        </w:r>
                      </w:p>
                    </w:txbxContent>
                  </v:textbox>
                </v:rect>
                <v:rect id="Rectángulo 1178076327" o:spid="_x0000_s1031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" fillcolor="#bfbfbf [2412]" strokecolor="#00b050" strokeweight="1pt">
                  <v:textbox inset="2.5mm,0,0,0">
                    <w:txbxContent>
                      <w:p w14:paraId="4197FB8D" w14:textId="77777777" w:rsidR="00831618" w:rsidRPr="00A5140E" w:rsidRDefault="00831618" w:rsidP="00831618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35E943" w14:textId="3D4FE006" w:rsidR="00BF475D" w:rsidRPr="00831618" w:rsidRDefault="00BF475D" w:rsidP="00831618">
      <w:pPr>
        <w:pStyle w:val="Prrafodelista"/>
        <w:numPr>
          <w:ilvl w:val="0"/>
          <w:numId w:val="44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31618" w:rsidRPr="00831618">
        <w:rPr>
          <w:b/>
          <w:bCs/>
          <w:u w:val="single"/>
        </w:rPr>
        <w:t>individual</w:t>
      </w:r>
      <w:r w:rsidRPr="00831618">
        <w:rPr>
          <w:b/>
          <w:bCs/>
          <w:u w:val="single"/>
        </w:rPr>
        <w:t>:</w:t>
      </w:r>
    </w:p>
    <w:p w14:paraId="4B35AF46" w14:textId="77777777" w:rsidR="00DF44B2" w:rsidRDefault="00DF44B2" w:rsidP="00855620">
      <w:pPr>
        <w:jc w:val="both"/>
      </w:pPr>
    </w:p>
    <w:p w14:paraId="57A028AA" w14:textId="5C52A043" w:rsidR="00C45DDD" w:rsidRDefault="00F52E25" w:rsidP="00C45DDD">
      <w:pPr>
        <w:pStyle w:val="Prrafodelista"/>
        <w:numPr>
          <w:ilvl w:val="1"/>
          <w:numId w:val="44"/>
        </w:numPr>
        <w:jc w:val="both"/>
      </w:pPr>
      <w:r>
        <w:t xml:space="preserve">En el espacio designado en </w:t>
      </w:r>
      <w:proofErr w:type="spellStart"/>
      <w:r>
        <w:t>Classroom</w:t>
      </w:r>
      <w:proofErr w:type="spellEnd"/>
      <w:r>
        <w:t xml:space="preserve"> entregue lo siguiente:</w:t>
      </w:r>
    </w:p>
    <w:p w14:paraId="2ACC5F9E" w14:textId="77777777" w:rsidR="00DF44B2" w:rsidRDefault="00DF44B2" w:rsidP="00DF44B2">
      <w:pPr>
        <w:jc w:val="both"/>
      </w:pPr>
    </w:p>
    <w:p w14:paraId="10EE7ADF" w14:textId="190BE13C" w:rsidR="00C45DDD" w:rsidRDefault="00F52E25" w:rsidP="00C45DDD">
      <w:pPr>
        <w:pStyle w:val="Prrafodelista"/>
        <w:numPr>
          <w:ilvl w:val="2"/>
          <w:numId w:val="44"/>
        </w:numPr>
        <w:jc w:val="both"/>
      </w:pPr>
      <w:r>
        <w:t xml:space="preserve">Enlace </w:t>
      </w:r>
      <w:r w:rsidR="005552EB">
        <w:t>de confirmación con los cambios realizados en el</w:t>
      </w:r>
      <w:r>
        <w:t xml:space="preserve"> repositorio de GitHub de la práctica de esta guía.</w:t>
      </w:r>
    </w:p>
    <w:p w14:paraId="4CBEFD54" w14:textId="19CE51AE" w:rsidR="00C45DDD" w:rsidRDefault="00F52E25" w:rsidP="00C45DDD">
      <w:pPr>
        <w:pStyle w:val="Prrafodelista"/>
        <w:numPr>
          <w:ilvl w:val="2"/>
          <w:numId w:val="44"/>
        </w:numPr>
        <w:jc w:val="both"/>
      </w:pPr>
      <w:r>
        <w:t xml:space="preserve">Enlace de </w:t>
      </w:r>
      <w:proofErr w:type="spellStart"/>
      <w:r>
        <w:t>Netlify</w:t>
      </w:r>
      <w:proofErr w:type="spellEnd"/>
      <w:r>
        <w:t xml:space="preserve"> con </w:t>
      </w:r>
      <w:r w:rsidR="005552EB">
        <w:t>los cambios aplicados en la</w:t>
      </w:r>
      <w:r>
        <w:t xml:space="preserve"> aplicación desplegada.</w:t>
      </w:r>
    </w:p>
    <w:p w14:paraId="0AE1C43D" w14:textId="77777777" w:rsidR="00C45DDD" w:rsidRPr="002368BB" w:rsidRDefault="00C45DDD" w:rsidP="00C45DDD">
      <w:pPr>
        <w:pStyle w:val="Prrafodelista"/>
        <w:ind w:left="1440"/>
        <w:jc w:val="both"/>
      </w:pPr>
    </w:p>
    <w:p w14:paraId="5E2F373A" w14:textId="518B4D22" w:rsidR="002368BB" w:rsidRPr="00831618" w:rsidRDefault="002368BB" w:rsidP="002368BB">
      <w:pPr>
        <w:pStyle w:val="Prrafodelista"/>
        <w:numPr>
          <w:ilvl w:val="0"/>
          <w:numId w:val="44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C6657">
        <w:rPr>
          <w:b/>
          <w:bCs/>
          <w:u w:val="single"/>
        </w:rPr>
        <w:t>grupal</w:t>
      </w:r>
      <w:r w:rsidRPr="00831618">
        <w:rPr>
          <w:b/>
          <w:bCs/>
          <w:u w:val="single"/>
        </w:rPr>
        <w:t>:</w:t>
      </w:r>
    </w:p>
    <w:p w14:paraId="3939978A" w14:textId="77777777" w:rsidR="00831618" w:rsidRDefault="00831618" w:rsidP="00831618">
      <w:pPr>
        <w:jc w:val="both"/>
      </w:pPr>
    </w:p>
    <w:p w14:paraId="624B3C28" w14:textId="4F84B4B8" w:rsidR="006123EE" w:rsidRDefault="00BB3E2D" w:rsidP="00F52E25">
      <w:pPr>
        <w:pStyle w:val="Prrafodelista"/>
        <w:numPr>
          <w:ilvl w:val="1"/>
          <w:numId w:val="44"/>
        </w:numPr>
        <w:jc w:val="both"/>
      </w:pPr>
      <w:r>
        <w:t>Codifique y configure el</w:t>
      </w:r>
      <w:r w:rsidR="00F52E25">
        <w:t xml:space="preserve"> proyecto Vite grupal siguiendo las </w:t>
      </w:r>
      <w:r w:rsidR="00C52B7B">
        <w:t>funcionalidades</w:t>
      </w:r>
      <w:r w:rsidR="00F52E25">
        <w:t xml:space="preserve"> practicadas.</w:t>
      </w:r>
    </w:p>
    <w:p w14:paraId="5BE8E863" w14:textId="00EE6671" w:rsidR="00180E64" w:rsidRDefault="00F52E25">
      <w:pPr>
        <w:pStyle w:val="Prrafodelista"/>
        <w:numPr>
          <w:ilvl w:val="1"/>
          <w:numId w:val="44"/>
        </w:numPr>
        <w:jc w:val="both"/>
      </w:pPr>
      <w:r>
        <w:t>Entregue enlace de repositorio grupal de GitHub con el código del proyecto.</w:t>
      </w:r>
      <w:r w:rsidR="00180E64">
        <w:t xml:space="preserve"> Agregue al docente (eliabjselvacruz51@gmail.com) como colaborador del proyecto grupal. </w:t>
      </w:r>
      <w:r w:rsidR="004C31E8">
        <w:t>Todos los integrantes del grupo deben colaborar (realizar confirmaciones) con el proyecto.</w:t>
      </w:r>
    </w:p>
    <w:p w14:paraId="27A8BD04" w14:textId="6D727B16" w:rsidR="00F52E25" w:rsidRPr="00BF475D" w:rsidRDefault="00F52E25">
      <w:pPr>
        <w:pStyle w:val="Prrafodelista"/>
        <w:numPr>
          <w:ilvl w:val="1"/>
          <w:numId w:val="44"/>
        </w:numPr>
        <w:jc w:val="both"/>
      </w:pPr>
      <w:r>
        <w:t xml:space="preserve">Entregue enlace de </w:t>
      </w:r>
      <w:proofErr w:type="spellStart"/>
      <w:r>
        <w:t>Netlify</w:t>
      </w:r>
      <w:proofErr w:type="spellEnd"/>
      <w:r>
        <w:t xml:space="preserve"> con el proyecto grupal desplegado.</w:t>
      </w:r>
    </w:p>
    <w:sectPr w:rsidR="00F52E25" w:rsidRPr="00BF475D" w:rsidSect="004A30D8">
      <w:headerReference w:type="default" r:id="rId25"/>
      <w:footerReference w:type="default" r:id="rId2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8D7FB" w14:textId="77777777" w:rsidR="000F0454" w:rsidRDefault="000F0454" w:rsidP="00F316AD">
      <w:r>
        <w:separator/>
      </w:r>
    </w:p>
  </w:endnote>
  <w:endnote w:type="continuationSeparator" w:id="0">
    <w:p w14:paraId="3F197E8C" w14:textId="77777777" w:rsidR="000F0454" w:rsidRDefault="000F0454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3430D" w14:paraId="1770B653" w14:textId="77777777" w:rsidTr="00AF1C2B">
      <w:trPr>
        <w:trHeight w:hRule="exact" w:val="115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14:paraId="5934F85C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14:paraId="6028C73F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3063E" w14:paraId="7B53C06F" w14:textId="77777777">
      <w:trPr>
        <w:jc w:val="center"/>
      </w:trPr>
      <w:tc>
        <w:tcPr>
          <w:tcW w:w="4686" w:type="dxa"/>
          <w:vAlign w:val="center"/>
        </w:tcPr>
        <w:p w14:paraId="5A0F39FC" w14:textId="473A0A3E" w:rsidR="008E481A" w:rsidRDefault="008A027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A027A">
            <w:rPr>
              <w:color w:val="A6A6A6" w:themeColor="background1" w:themeShade="A6"/>
              <w:sz w:val="18"/>
              <w:szCs w:val="18"/>
            </w:rPr>
            <w:t>Eliab Javier Selva Cruz</w:t>
          </w:r>
        </w:p>
      </w:tc>
      <w:tc>
        <w:tcPr>
          <w:tcW w:w="4674" w:type="dxa"/>
          <w:vAlign w:val="center"/>
        </w:tcPr>
        <w:p w14:paraId="15305C5B" w14:textId="77777777" w:rsidR="008E481A" w:rsidRDefault="008E481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40041D" w14:textId="77777777" w:rsidR="004A30D8" w:rsidRDefault="004A30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E0669" w14:textId="77777777" w:rsidR="000F0454" w:rsidRDefault="000F0454" w:rsidP="00F316AD">
      <w:r>
        <w:separator/>
      </w:r>
    </w:p>
  </w:footnote>
  <w:footnote w:type="continuationSeparator" w:id="0">
    <w:p w14:paraId="4672E570" w14:textId="77777777" w:rsidR="000F0454" w:rsidRDefault="000F0454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1CB5D" w14:textId="7A2832E0" w:rsidR="004A30D8" w:rsidRPr="004A30D8" w:rsidRDefault="004A30D8">
    <w:pPr>
      <w:pStyle w:val="Encabezado"/>
      <w:rPr>
        <w:lang w:val="es-NI"/>
      </w:rPr>
    </w:pPr>
    <w:r w:rsidRPr="004A30D8">
      <w:rPr>
        <w:noProof/>
        <w:lang w:val="es-NI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34A851" wp14:editId="255EA3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7620" b="635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48E69" w14:textId="45912398" w:rsidR="004A30D8" w:rsidRPr="005D5526" w:rsidRDefault="00891859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891859">
                            <w:rPr>
                              <w:rFonts w:asciiTheme="majorHAnsi" w:hAnsiTheme="majorHAnsi" w:cstheme="majorHAnsi"/>
                              <w:bCs/>
                              <w:color w:val="FFFFFF" w:themeColor="background1"/>
                            </w:rPr>
                            <w:t>Tema I: Fundamentos de Desarrollo Móvil Híbrido.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34A851" id="Rectángulo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" o:allowoverlap="f" fillcolor="#00b0f0" stroked="f" strokeweight="1pt">
              <v:textbox style="mso-fit-shape-to-text:t">
                <w:txbxContent>
                  <w:p w14:paraId="4C948E69" w14:textId="45912398" w:rsidR="004A30D8" w:rsidRPr="005D5526" w:rsidRDefault="00891859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891859">
                      <w:rPr>
                        <w:rFonts w:asciiTheme="majorHAnsi" w:hAnsiTheme="majorHAnsi" w:cstheme="majorHAnsi"/>
                        <w:bCs/>
                        <w:color w:val="FFFFFF" w:themeColor="background1"/>
                      </w:rPr>
                      <w:t>Tema I: Fundamentos de Desarrollo Móvil Híbrido.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670D4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" w15:restartNumberingAfterBreak="0">
    <w:nsid w:val="007E1C4D"/>
    <w:multiLevelType w:val="multilevel"/>
    <w:tmpl w:val="E80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E"/>
    <w:multiLevelType w:val="multilevel"/>
    <w:tmpl w:val="916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1B1A"/>
    <w:multiLevelType w:val="hybridMultilevel"/>
    <w:tmpl w:val="86C6B8EE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D535A"/>
    <w:multiLevelType w:val="multilevel"/>
    <w:tmpl w:val="E9C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F05C3"/>
    <w:multiLevelType w:val="hybridMultilevel"/>
    <w:tmpl w:val="7B5E508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E3DA8"/>
    <w:multiLevelType w:val="multilevel"/>
    <w:tmpl w:val="18F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733"/>
    <w:multiLevelType w:val="hybridMultilevel"/>
    <w:tmpl w:val="4852E2B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D0C22"/>
    <w:multiLevelType w:val="hybridMultilevel"/>
    <w:tmpl w:val="6832D58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956CF"/>
    <w:multiLevelType w:val="multilevel"/>
    <w:tmpl w:val="4C0A001D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16877F53"/>
    <w:multiLevelType w:val="hybridMultilevel"/>
    <w:tmpl w:val="D4B0123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C2050"/>
    <w:multiLevelType w:val="multilevel"/>
    <w:tmpl w:val="CF9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E1894"/>
    <w:multiLevelType w:val="multilevel"/>
    <w:tmpl w:val="14A8B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A338F"/>
    <w:multiLevelType w:val="multilevel"/>
    <w:tmpl w:val="768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72D16"/>
    <w:multiLevelType w:val="hybridMultilevel"/>
    <w:tmpl w:val="D9FE64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D036A"/>
    <w:multiLevelType w:val="multilevel"/>
    <w:tmpl w:val="6B1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63BA8"/>
    <w:multiLevelType w:val="hybridMultilevel"/>
    <w:tmpl w:val="A43E6A7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77A35"/>
    <w:multiLevelType w:val="multilevel"/>
    <w:tmpl w:val="3AAC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B36C8"/>
    <w:multiLevelType w:val="hybridMultilevel"/>
    <w:tmpl w:val="BA4EECE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7C3069"/>
    <w:multiLevelType w:val="multilevel"/>
    <w:tmpl w:val="EF0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A1FF0"/>
    <w:multiLevelType w:val="hybridMultilevel"/>
    <w:tmpl w:val="5C8CC9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E40E2"/>
    <w:multiLevelType w:val="hybridMultilevel"/>
    <w:tmpl w:val="B4C45CB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30E68"/>
    <w:multiLevelType w:val="hybridMultilevel"/>
    <w:tmpl w:val="9F76F81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55F1B"/>
    <w:multiLevelType w:val="hybridMultilevel"/>
    <w:tmpl w:val="A2E82F52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8F7959"/>
    <w:multiLevelType w:val="multilevel"/>
    <w:tmpl w:val="2598C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624EC"/>
    <w:multiLevelType w:val="multilevel"/>
    <w:tmpl w:val="64B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5319B"/>
    <w:multiLevelType w:val="multilevel"/>
    <w:tmpl w:val="6D1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A4CA5"/>
    <w:multiLevelType w:val="hybridMultilevel"/>
    <w:tmpl w:val="248A108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141A4F"/>
    <w:multiLevelType w:val="multilevel"/>
    <w:tmpl w:val="020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C226E"/>
    <w:multiLevelType w:val="hybridMultilevel"/>
    <w:tmpl w:val="18F6115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73D11"/>
    <w:multiLevelType w:val="multilevel"/>
    <w:tmpl w:val="11A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85AB8"/>
    <w:multiLevelType w:val="hybridMultilevel"/>
    <w:tmpl w:val="B4C45C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D14258"/>
    <w:multiLevelType w:val="hybridMultilevel"/>
    <w:tmpl w:val="EDD23E34"/>
    <w:lvl w:ilvl="0" w:tplc="4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03848" w:themeColor="accent1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112139"/>
    <w:multiLevelType w:val="hybridMultilevel"/>
    <w:tmpl w:val="80FA8004"/>
    <w:lvl w:ilvl="0" w:tplc="7AFEC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3848" w:themeColor="accent1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5C60C4"/>
    <w:multiLevelType w:val="multilevel"/>
    <w:tmpl w:val="193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D552C"/>
    <w:multiLevelType w:val="hybridMultilevel"/>
    <w:tmpl w:val="83D037B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5F5F55"/>
    <w:multiLevelType w:val="hybridMultilevel"/>
    <w:tmpl w:val="347242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776CF9"/>
    <w:multiLevelType w:val="hybridMultilevel"/>
    <w:tmpl w:val="A9A22CA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36798A"/>
    <w:multiLevelType w:val="multilevel"/>
    <w:tmpl w:val="D71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C74D5"/>
    <w:multiLevelType w:val="multilevel"/>
    <w:tmpl w:val="CC8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C70A6A"/>
    <w:multiLevelType w:val="multilevel"/>
    <w:tmpl w:val="73F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CF7AE3"/>
    <w:multiLevelType w:val="hybridMultilevel"/>
    <w:tmpl w:val="6826EE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267932"/>
    <w:multiLevelType w:val="multilevel"/>
    <w:tmpl w:val="AFE69CAA"/>
    <w:lvl w:ilvl="0">
      <w:start w:val="1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50E34B34"/>
    <w:multiLevelType w:val="hybridMultilevel"/>
    <w:tmpl w:val="A2C4D97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1F60E7"/>
    <w:multiLevelType w:val="multilevel"/>
    <w:tmpl w:val="874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C6D34"/>
    <w:multiLevelType w:val="hybridMultilevel"/>
    <w:tmpl w:val="74EE361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426B2E"/>
    <w:multiLevelType w:val="multilevel"/>
    <w:tmpl w:val="3B0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976BE"/>
    <w:multiLevelType w:val="hybridMultilevel"/>
    <w:tmpl w:val="6FC4228E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2A2D74"/>
    <w:multiLevelType w:val="multilevel"/>
    <w:tmpl w:val="E1F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13EAA"/>
    <w:multiLevelType w:val="hybridMultilevel"/>
    <w:tmpl w:val="6F348A1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F757AE"/>
    <w:multiLevelType w:val="hybridMultilevel"/>
    <w:tmpl w:val="3D76409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AD3215"/>
    <w:multiLevelType w:val="hybridMultilevel"/>
    <w:tmpl w:val="81FE6DF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A390207"/>
    <w:multiLevelType w:val="multilevel"/>
    <w:tmpl w:val="1044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5462B7"/>
    <w:multiLevelType w:val="hybridMultilevel"/>
    <w:tmpl w:val="FABC9E1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F014EA"/>
    <w:multiLevelType w:val="hybridMultilevel"/>
    <w:tmpl w:val="C5283EC2"/>
    <w:lvl w:ilvl="0" w:tplc="D3DAE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54302D"/>
    <w:multiLevelType w:val="multilevel"/>
    <w:tmpl w:val="CD62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FC71C2"/>
    <w:multiLevelType w:val="hybridMultilevel"/>
    <w:tmpl w:val="BBB8F45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A94A35"/>
    <w:multiLevelType w:val="hybridMultilevel"/>
    <w:tmpl w:val="9BC2FFD4"/>
    <w:lvl w:ilvl="0" w:tplc="FF12D8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CD3029"/>
    <w:multiLevelType w:val="hybridMultilevel"/>
    <w:tmpl w:val="AB90277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4119D2"/>
    <w:multiLevelType w:val="hybridMultilevel"/>
    <w:tmpl w:val="5090F712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895194"/>
    <w:multiLevelType w:val="multilevel"/>
    <w:tmpl w:val="BFE2B1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3064A5"/>
    <w:multiLevelType w:val="hybridMultilevel"/>
    <w:tmpl w:val="C5283EC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C8A43D1"/>
    <w:multiLevelType w:val="hybridMultilevel"/>
    <w:tmpl w:val="D43A4C4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DB8009A"/>
    <w:multiLevelType w:val="multilevel"/>
    <w:tmpl w:val="85A824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422B65"/>
    <w:multiLevelType w:val="hybridMultilevel"/>
    <w:tmpl w:val="AE78AE7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E5F77C2"/>
    <w:multiLevelType w:val="multilevel"/>
    <w:tmpl w:val="57E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9A3A86"/>
    <w:multiLevelType w:val="hybridMultilevel"/>
    <w:tmpl w:val="AD94BC6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00496F"/>
    <w:multiLevelType w:val="hybridMultilevel"/>
    <w:tmpl w:val="B1687F4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7244EE"/>
    <w:multiLevelType w:val="multilevel"/>
    <w:tmpl w:val="325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B3049C"/>
    <w:multiLevelType w:val="multilevel"/>
    <w:tmpl w:val="24A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B719E3"/>
    <w:multiLevelType w:val="multilevel"/>
    <w:tmpl w:val="ED1287B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5E7AB0"/>
    <w:multiLevelType w:val="multilevel"/>
    <w:tmpl w:val="FA8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D07B32"/>
    <w:multiLevelType w:val="hybridMultilevel"/>
    <w:tmpl w:val="E15624F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7B1A1F"/>
    <w:multiLevelType w:val="multilevel"/>
    <w:tmpl w:val="B2C26E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C406EF"/>
    <w:multiLevelType w:val="hybridMultilevel"/>
    <w:tmpl w:val="6F6ACB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1C461A"/>
    <w:multiLevelType w:val="multilevel"/>
    <w:tmpl w:val="108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D2C7F"/>
    <w:multiLevelType w:val="hybridMultilevel"/>
    <w:tmpl w:val="94EEF93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D6507F"/>
    <w:multiLevelType w:val="multilevel"/>
    <w:tmpl w:val="B8CC00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99641">
    <w:abstractNumId w:val="0"/>
  </w:num>
  <w:num w:numId="2" w16cid:durableId="1607343388">
    <w:abstractNumId w:val="33"/>
  </w:num>
  <w:num w:numId="3" w16cid:durableId="1772582136">
    <w:abstractNumId w:val="41"/>
  </w:num>
  <w:num w:numId="4" w16cid:durableId="305092211">
    <w:abstractNumId w:val="32"/>
  </w:num>
  <w:num w:numId="5" w16cid:durableId="1507556751">
    <w:abstractNumId w:val="18"/>
  </w:num>
  <w:num w:numId="6" w16cid:durableId="1280649606">
    <w:abstractNumId w:val="27"/>
  </w:num>
  <w:num w:numId="7" w16cid:durableId="1994212345">
    <w:abstractNumId w:val="22"/>
  </w:num>
  <w:num w:numId="8" w16cid:durableId="1976908517">
    <w:abstractNumId w:val="72"/>
  </w:num>
  <w:num w:numId="9" w16cid:durableId="882328547">
    <w:abstractNumId w:val="58"/>
  </w:num>
  <w:num w:numId="10" w16cid:durableId="1932615213">
    <w:abstractNumId w:val="29"/>
  </w:num>
  <w:num w:numId="11" w16cid:durableId="1825778503">
    <w:abstractNumId w:val="10"/>
  </w:num>
  <w:num w:numId="12" w16cid:durableId="1293824742">
    <w:abstractNumId w:val="14"/>
  </w:num>
  <w:num w:numId="13" w16cid:durableId="1752197581">
    <w:abstractNumId w:val="76"/>
  </w:num>
  <w:num w:numId="14" w16cid:durableId="339508358">
    <w:abstractNumId w:val="8"/>
  </w:num>
  <w:num w:numId="15" w16cid:durableId="925924449">
    <w:abstractNumId w:val="16"/>
  </w:num>
  <w:num w:numId="16" w16cid:durableId="1732458427">
    <w:abstractNumId w:val="66"/>
  </w:num>
  <w:num w:numId="17" w16cid:durableId="1095201635">
    <w:abstractNumId w:val="67"/>
  </w:num>
  <w:num w:numId="18" w16cid:durableId="1828277772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885198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00036297">
    <w:abstractNumId w:val="7"/>
  </w:num>
  <w:num w:numId="21" w16cid:durableId="1227758786">
    <w:abstractNumId w:val="37"/>
  </w:num>
  <w:num w:numId="22" w16cid:durableId="678652959">
    <w:abstractNumId w:val="35"/>
  </w:num>
  <w:num w:numId="23" w16cid:durableId="2034961818">
    <w:abstractNumId w:val="5"/>
  </w:num>
  <w:num w:numId="24" w16cid:durableId="1395934601">
    <w:abstractNumId w:val="45"/>
  </w:num>
  <w:num w:numId="25" w16cid:durableId="380635721">
    <w:abstractNumId w:val="36"/>
  </w:num>
  <w:num w:numId="26" w16cid:durableId="1401707186">
    <w:abstractNumId w:val="59"/>
  </w:num>
  <w:num w:numId="27" w16cid:durableId="1379088854">
    <w:abstractNumId w:val="38"/>
  </w:num>
  <w:num w:numId="28" w16cid:durableId="211885710">
    <w:abstractNumId w:val="52"/>
  </w:num>
  <w:num w:numId="29" w16cid:durableId="2027320296">
    <w:abstractNumId w:val="65"/>
  </w:num>
  <w:num w:numId="30" w16cid:durableId="110631018">
    <w:abstractNumId w:val="56"/>
  </w:num>
  <w:num w:numId="31" w16cid:durableId="365954733">
    <w:abstractNumId w:val="51"/>
  </w:num>
  <w:num w:numId="32" w16cid:durableId="1543899704">
    <w:abstractNumId w:val="21"/>
  </w:num>
  <w:num w:numId="33" w16cid:durableId="1440829426">
    <w:abstractNumId w:val="44"/>
  </w:num>
  <w:num w:numId="34" w16cid:durableId="1888762964">
    <w:abstractNumId w:val="23"/>
  </w:num>
  <w:num w:numId="35" w16cid:durableId="1780372776">
    <w:abstractNumId w:val="50"/>
  </w:num>
  <w:num w:numId="36" w16cid:durableId="129636220">
    <w:abstractNumId w:val="24"/>
    <w:lvlOverride w:ilvl="0">
      <w:lvl w:ilvl="0">
        <w:numFmt w:val="decimal"/>
        <w:lvlText w:val="%1."/>
        <w:lvlJc w:val="left"/>
      </w:lvl>
    </w:lvlOverride>
  </w:num>
  <w:num w:numId="37" w16cid:durableId="505754017">
    <w:abstractNumId w:val="31"/>
  </w:num>
  <w:num w:numId="38" w16cid:durableId="1687904437">
    <w:abstractNumId w:val="49"/>
  </w:num>
  <w:num w:numId="39" w16cid:durableId="1989242584">
    <w:abstractNumId w:val="20"/>
  </w:num>
  <w:num w:numId="40" w16cid:durableId="1370061984">
    <w:abstractNumId w:val="6"/>
  </w:num>
  <w:num w:numId="41" w16cid:durableId="848762310">
    <w:abstractNumId w:val="28"/>
  </w:num>
  <w:num w:numId="42" w16cid:durableId="218178660">
    <w:abstractNumId w:val="40"/>
  </w:num>
  <w:num w:numId="43" w16cid:durableId="1147167326">
    <w:abstractNumId w:val="74"/>
  </w:num>
  <w:num w:numId="44" w16cid:durableId="726682203">
    <w:abstractNumId w:val="47"/>
  </w:num>
  <w:num w:numId="45" w16cid:durableId="1827554447">
    <w:abstractNumId w:val="53"/>
  </w:num>
  <w:num w:numId="46" w16cid:durableId="460803764">
    <w:abstractNumId w:val="4"/>
  </w:num>
  <w:num w:numId="47" w16cid:durableId="631983379">
    <w:abstractNumId w:val="3"/>
  </w:num>
  <w:num w:numId="48" w16cid:durableId="1104417099">
    <w:abstractNumId w:val="17"/>
  </w:num>
  <w:num w:numId="49" w16cid:durableId="205727683">
    <w:abstractNumId w:val="9"/>
  </w:num>
  <w:num w:numId="50" w16cid:durableId="313608485">
    <w:abstractNumId w:val="57"/>
  </w:num>
  <w:num w:numId="51" w16cid:durableId="1396735188">
    <w:abstractNumId w:val="55"/>
  </w:num>
  <w:num w:numId="52" w16cid:durableId="2102332956">
    <w:abstractNumId w:val="12"/>
  </w:num>
  <w:num w:numId="53" w16cid:durableId="1130174554">
    <w:abstractNumId w:val="63"/>
  </w:num>
  <w:num w:numId="54" w16cid:durableId="1439521824">
    <w:abstractNumId w:val="60"/>
  </w:num>
  <w:num w:numId="55" w16cid:durableId="943265714">
    <w:abstractNumId w:val="77"/>
  </w:num>
  <w:num w:numId="56" w16cid:durableId="1594968840">
    <w:abstractNumId w:val="42"/>
  </w:num>
  <w:num w:numId="57" w16cid:durableId="254943611">
    <w:abstractNumId w:val="68"/>
  </w:num>
  <w:num w:numId="58" w16cid:durableId="1787849702">
    <w:abstractNumId w:val="11"/>
  </w:num>
  <w:num w:numId="59" w16cid:durableId="1200557102">
    <w:abstractNumId w:val="19"/>
  </w:num>
  <w:num w:numId="60" w16cid:durableId="1115056242">
    <w:abstractNumId w:val="1"/>
  </w:num>
  <w:num w:numId="61" w16cid:durableId="1315723117">
    <w:abstractNumId w:val="25"/>
  </w:num>
  <w:num w:numId="62" w16cid:durableId="347878042">
    <w:abstractNumId w:val="30"/>
  </w:num>
  <w:num w:numId="63" w16cid:durableId="1740782511">
    <w:abstractNumId w:val="75"/>
  </w:num>
  <w:num w:numId="64" w16cid:durableId="264390601">
    <w:abstractNumId w:val="48"/>
  </w:num>
  <w:num w:numId="65" w16cid:durableId="1713075926">
    <w:abstractNumId w:val="15"/>
  </w:num>
  <w:num w:numId="66" w16cid:durableId="690841021">
    <w:abstractNumId w:val="26"/>
  </w:num>
  <w:num w:numId="67" w16cid:durableId="1678069295">
    <w:abstractNumId w:val="34"/>
  </w:num>
  <w:num w:numId="68" w16cid:durableId="581069300">
    <w:abstractNumId w:val="13"/>
  </w:num>
  <w:num w:numId="69" w16cid:durableId="1443300895">
    <w:abstractNumId w:val="2"/>
  </w:num>
  <w:num w:numId="70" w16cid:durableId="1670132578">
    <w:abstractNumId w:val="71"/>
  </w:num>
  <w:num w:numId="71" w16cid:durableId="2081126958">
    <w:abstractNumId w:val="64"/>
  </w:num>
  <w:num w:numId="72" w16cid:durableId="196896752">
    <w:abstractNumId w:val="39"/>
  </w:num>
  <w:num w:numId="73" w16cid:durableId="667101072">
    <w:abstractNumId w:val="69"/>
  </w:num>
  <w:num w:numId="74" w16cid:durableId="1725594978">
    <w:abstractNumId w:val="54"/>
  </w:num>
  <w:num w:numId="75" w16cid:durableId="541553784">
    <w:abstractNumId w:val="62"/>
  </w:num>
  <w:num w:numId="76" w16cid:durableId="308049218">
    <w:abstractNumId w:val="73"/>
  </w:num>
  <w:num w:numId="77" w16cid:durableId="1081560999">
    <w:abstractNumId w:val="70"/>
  </w:num>
  <w:num w:numId="78" w16cid:durableId="1531845639">
    <w:abstractNumId w:val="61"/>
  </w:num>
  <w:num w:numId="79" w16cid:durableId="762647121">
    <w:abstractNumId w:val="4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C"/>
    <w:rsid w:val="00001A04"/>
    <w:rsid w:val="00003E75"/>
    <w:rsid w:val="00004E35"/>
    <w:rsid w:val="000053F4"/>
    <w:rsid w:val="0001026B"/>
    <w:rsid w:val="00011F28"/>
    <w:rsid w:val="000132E4"/>
    <w:rsid w:val="0001530F"/>
    <w:rsid w:val="000170E2"/>
    <w:rsid w:val="0001711F"/>
    <w:rsid w:val="0001769A"/>
    <w:rsid w:val="00023DC2"/>
    <w:rsid w:val="00023F78"/>
    <w:rsid w:val="0002504C"/>
    <w:rsid w:val="000272CC"/>
    <w:rsid w:val="00032715"/>
    <w:rsid w:val="00033F5E"/>
    <w:rsid w:val="000350D3"/>
    <w:rsid w:val="00035577"/>
    <w:rsid w:val="00035862"/>
    <w:rsid w:val="000421EF"/>
    <w:rsid w:val="0004570E"/>
    <w:rsid w:val="00045EF4"/>
    <w:rsid w:val="00050213"/>
    <w:rsid w:val="0005248C"/>
    <w:rsid w:val="0005252A"/>
    <w:rsid w:val="000538EA"/>
    <w:rsid w:val="00053B13"/>
    <w:rsid w:val="00054ABA"/>
    <w:rsid w:val="00057DFB"/>
    <w:rsid w:val="00063524"/>
    <w:rsid w:val="000638A2"/>
    <w:rsid w:val="00064564"/>
    <w:rsid w:val="00070432"/>
    <w:rsid w:val="00070AFA"/>
    <w:rsid w:val="000759E9"/>
    <w:rsid w:val="0008007F"/>
    <w:rsid w:val="00080EBC"/>
    <w:rsid w:val="000836D0"/>
    <w:rsid w:val="00090262"/>
    <w:rsid w:val="00090D83"/>
    <w:rsid w:val="00093A5C"/>
    <w:rsid w:val="00095036"/>
    <w:rsid w:val="00095762"/>
    <w:rsid w:val="00095930"/>
    <w:rsid w:val="000977E2"/>
    <w:rsid w:val="000A1B18"/>
    <w:rsid w:val="000A2BA1"/>
    <w:rsid w:val="000A2F7C"/>
    <w:rsid w:val="000A4B2F"/>
    <w:rsid w:val="000A4D68"/>
    <w:rsid w:val="000A640C"/>
    <w:rsid w:val="000B1173"/>
    <w:rsid w:val="000B32F8"/>
    <w:rsid w:val="000B5125"/>
    <w:rsid w:val="000C2BD0"/>
    <w:rsid w:val="000C405C"/>
    <w:rsid w:val="000C5D6D"/>
    <w:rsid w:val="000C6800"/>
    <w:rsid w:val="000D0254"/>
    <w:rsid w:val="000D04DF"/>
    <w:rsid w:val="000D171F"/>
    <w:rsid w:val="000D252A"/>
    <w:rsid w:val="000D462D"/>
    <w:rsid w:val="000D7897"/>
    <w:rsid w:val="000D7ECD"/>
    <w:rsid w:val="000E03E6"/>
    <w:rsid w:val="000E0CA7"/>
    <w:rsid w:val="000E3303"/>
    <w:rsid w:val="000E672C"/>
    <w:rsid w:val="000F0454"/>
    <w:rsid w:val="000F0552"/>
    <w:rsid w:val="000F0701"/>
    <w:rsid w:val="000F58A9"/>
    <w:rsid w:val="000F6042"/>
    <w:rsid w:val="00101D01"/>
    <w:rsid w:val="0010399B"/>
    <w:rsid w:val="00105600"/>
    <w:rsid w:val="00107A7F"/>
    <w:rsid w:val="00110481"/>
    <w:rsid w:val="001104B7"/>
    <w:rsid w:val="001120B8"/>
    <w:rsid w:val="0011322A"/>
    <w:rsid w:val="001142C5"/>
    <w:rsid w:val="001145D7"/>
    <w:rsid w:val="00116C22"/>
    <w:rsid w:val="00121DC1"/>
    <w:rsid w:val="00122FE7"/>
    <w:rsid w:val="00126431"/>
    <w:rsid w:val="0012660C"/>
    <w:rsid w:val="00127C0F"/>
    <w:rsid w:val="001300ED"/>
    <w:rsid w:val="00130E8E"/>
    <w:rsid w:val="0013278D"/>
    <w:rsid w:val="00133A55"/>
    <w:rsid w:val="0013531B"/>
    <w:rsid w:val="00135748"/>
    <w:rsid w:val="00135F91"/>
    <w:rsid w:val="001375FA"/>
    <w:rsid w:val="001376DA"/>
    <w:rsid w:val="0014005E"/>
    <w:rsid w:val="001430C4"/>
    <w:rsid w:val="0014360C"/>
    <w:rsid w:val="00143A13"/>
    <w:rsid w:val="00144112"/>
    <w:rsid w:val="00144C96"/>
    <w:rsid w:val="001473CF"/>
    <w:rsid w:val="00150AD6"/>
    <w:rsid w:val="001514A9"/>
    <w:rsid w:val="001525FE"/>
    <w:rsid w:val="0015575C"/>
    <w:rsid w:val="00156DF4"/>
    <w:rsid w:val="0015795C"/>
    <w:rsid w:val="00160196"/>
    <w:rsid w:val="00160BCD"/>
    <w:rsid w:val="00163EA0"/>
    <w:rsid w:val="00164D56"/>
    <w:rsid w:val="00164D86"/>
    <w:rsid w:val="00164F10"/>
    <w:rsid w:val="00167EA3"/>
    <w:rsid w:val="001700F2"/>
    <w:rsid w:val="00170F04"/>
    <w:rsid w:val="001715FA"/>
    <w:rsid w:val="00176C15"/>
    <w:rsid w:val="00177491"/>
    <w:rsid w:val="00177831"/>
    <w:rsid w:val="00180E64"/>
    <w:rsid w:val="00182452"/>
    <w:rsid w:val="00185119"/>
    <w:rsid w:val="001871FF"/>
    <w:rsid w:val="00191BE2"/>
    <w:rsid w:val="0019218C"/>
    <w:rsid w:val="00195CA4"/>
    <w:rsid w:val="00197239"/>
    <w:rsid w:val="001A0DDA"/>
    <w:rsid w:val="001A158E"/>
    <w:rsid w:val="001A43C4"/>
    <w:rsid w:val="001B31EC"/>
    <w:rsid w:val="001B681F"/>
    <w:rsid w:val="001B6AA0"/>
    <w:rsid w:val="001B76B0"/>
    <w:rsid w:val="001C1AC1"/>
    <w:rsid w:val="001D0E07"/>
    <w:rsid w:val="001D0F9B"/>
    <w:rsid w:val="001D45AE"/>
    <w:rsid w:val="001D6B72"/>
    <w:rsid w:val="001E1A1F"/>
    <w:rsid w:val="001E2336"/>
    <w:rsid w:val="001E2B37"/>
    <w:rsid w:val="001E4A9D"/>
    <w:rsid w:val="001E5E03"/>
    <w:rsid w:val="001F0A36"/>
    <w:rsid w:val="001F0B09"/>
    <w:rsid w:val="001F29F2"/>
    <w:rsid w:val="001F3413"/>
    <w:rsid w:val="001F4150"/>
    <w:rsid w:val="00200C06"/>
    <w:rsid w:val="00201E96"/>
    <w:rsid w:val="00202F82"/>
    <w:rsid w:val="00204564"/>
    <w:rsid w:val="00204C64"/>
    <w:rsid w:val="00207988"/>
    <w:rsid w:val="00210772"/>
    <w:rsid w:val="002115E0"/>
    <w:rsid w:val="00212370"/>
    <w:rsid w:val="0021244B"/>
    <w:rsid w:val="002134E4"/>
    <w:rsid w:val="002146CD"/>
    <w:rsid w:val="00214FE5"/>
    <w:rsid w:val="00215F2F"/>
    <w:rsid w:val="00215F4B"/>
    <w:rsid w:val="00216682"/>
    <w:rsid w:val="00217118"/>
    <w:rsid w:val="002172B1"/>
    <w:rsid w:val="00220330"/>
    <w:rsid w:val="00220346"/>
    <w:rsid w:val="00221BE9"/>
    <w:rsid w:val="00223276"/>
    <w:rsid w:val="0022408F"/>
    <w:rsid w:val="00225458"/>
    <w:rsid w:val="00231CC3"/>
    <w:rsid w:val="0023448E"/>
    <w:rsid w:val="002368BB"/>
    <w:rsid w:val="00237E6D"/>
    <w:rsid w:val="0024333C"/>
    <w:rsid w:val="00245427"/>
    <w:rsid w:val="00261C0E"/>
    <w:rsid w:val="00261F19"/>
    <w:rsid w:val="00262D30"/>
    <w:rsid w:val="0026316F"/>
    <w:rsid w:val="00266248"/>
    <w:rsid w:val="0027012A"/>
    <w:rsid w:val="00270249"/>
    <w:rsid w:val="00271A8E"/>
    <w:rsid w:val="00275282"/>
    <w:rsid w:val="00276124"/>
    <w:rsid w:val="0028194A"/>
    <w:rsid w:val="0028290D"/>
    <w:rsid w:val="00284C7D"/>
    <w:rsid w:val="0028588B"/>
    <w:rsid w:val="00286DF0"/>
    <w:rsid w:val="00287CA2"/>
    <w:rsid w:val="0029069E"/>
    <w:rsid w:val="00292D3C"/>
    <w:rsid w:val="002949BE"/>
    <w:rsid w:val="00296DD7"/>
    <w:rsid w:val="0029715D"/>
    <w:rsid w:val="0029772B"/>
    <w:rsid w:val="002B0181"/>
    <w:rsid w:val="002B11BF"/>
    <w:rsid w:val="002B2AC5"/>
    <w:rsid w:val="002B4C1C"/>
    <w:rsid w:val="002B62FA"/>
    <w:rsid w:val="002B6F5B"/>
    <w:rsid w:val="002B6F72"/>
    <w:rsid w:val="002C249A"/>
    <w:rsid w:val="002C253A"/>
    <w:rsid w:val="002C3392"/>
    <w:rsid w:val="002C3F31"/>
    <w:rsid w:val="002C5C75"/>
    <w:rsid w:val="002C6DDD"/>
    <w:rsid w:val="002C774F"/>
    <w:rsid w:val="002C7D36"/>
    <w:rsid w:val="002D0F8D"/>
    <w:rsid w:val="002D1157"/>
    <w:rsid w:val="002D1798"/>
    <w:rsid w:val="002D2761"/>
    <w:rsid w:val="002D3B6A"/>
    <w:rsid w:val="002D40A0"/>
    <w:rsid w:val="002D4411"/>
    <w:rsid w:val="002D691C"/>
    <w:rsid w:val="002E14BB"/>
    <w:rsid w:val="002E1533"/>
    <w:rsid w:val="002E321E"/>
    <w:rsid w:val="002E3A31"/>
    <w:rsid w:val="002E535C"/>
    <w:rsid w:val="002E53A1"/>
    <w:rsid w:val="002E5A09"/>
    <w:rsid w:val="002F079B"/>
    <w:rsid w:val="002F3468"/>
    <w:rsid w:val="002F4150"/>
    <w:rsid w:val="002F4ADB"/>
    <w:rsid w:val="002F5125"/>
    <w:rsid w:val="002F5917"/>
    <w:rsid w:val="00300479"/>
    <w:rsid w:val="003033FB"/>
    <w:rsid w:val="00304B83"/>
    <w:rsid w:val="00305F3D"/>
    <w:rsid w:val="00306D3C"/>
    <w:rsid w:val="00307235"/>
    <w:rsid w:val="003103FC"/>
    <w:rsid w:val="00314BED"/>
    <w:rsid w:val="00316406"/>
    <w:rsid w:val="00317937"/>
    <w:rsid w:val="00320E27"/>
    <w:rsid w:val="0032388D"/>
    <w:rsid w:val="003263B3"/>
    <w:rsid w:val="00326F9D"/>
    <w:rsid w:val="00331A83"/>
    <w:rsid w:val="00335569"/>
    <w:rsid w:val="003355EB"/>
    <w:rsid w:val="00336C90"/>
    <w:rsid w:val="00337062"/>
    <w:rsid w:val="003413CF"/>
    <w:rsid w:val="00341B20"/>
    <w:rsid w:val="00342D7D"/>
    <w:rsid w:val="00347093"/>
    <w:rsid w:val="003511E1"/>
    <w:rsid w:val="00356816"/>
    <w:rsid w:val="00360720"/>
    <w:rsid w:val="00360E6E"/>
    <w:rsid w:val="00365B01"/>
    <w:rsid w:val="00370564"/>
    <w:rsid w:val="003710CC"/>
    <w:rsid w:val="00371916"/>
    <w:rsid w:val="00375FDB"/>
    <w:rsid w:val="00376A45"/>
    <w:rsid w:val="00376C1F"/>
    <w:rsid w:val="00376C38"/>
    <w:rsid w:val="00377492"/>
    <w:rsid w:val="00383551"/>
    <w:rsid w:val="00383CE8"/>
    <w:rsid w:val="00385501"/>
    <w:rsid w:val="00385D8E"/>
    <w:rsid w:val="00390510"/>
    <w:rsid w:val="00390A3B"/>
    <w:rsid w:val="00392F92"/>
    <w:rsid w:val="003932B0"/>
    <w:rsid w:val="003A02B7"/>
    <w:rsid w:val="003A0FDC"/>
    <w:rsid w:val="003A24E4"/>
    <w:rsid w:val="003A3A60"/>
    <w:rsid w:val="003A6DA8"/>
    <w:rsid w:val="003A7BF7"/>
    <w:rsid w:val="003B13C6"/>
    <w:rsid w:val="003B262B"/>
    <w:rsid w:val="003B4B4A"/>
    <w:rsid w:val="003B5C66"/>
    <w:rsid w:val="003B6848"/>
    <w:rsid w:val="003B75A4"/>
    <w:rsid w:val="003C20BA"/>
    <w:rsid w:val="003C2A73"/>
    <w:rsid w:val="003C32ED"/>
    <w:rsid w:val="003C734A"/>
    <w:rsid w:val="003C783C"/>
    <w:rsid w:val="003D4E65"/>
    <w:rsid w:val="003D7386"/>
    <w:rsid w:val="003D7CB9"/>
    <w:rsid w:val="003E2287"/>
    <w:rsid w:val="003E5D3D"/>
    <w:rsid w:val="003E72B7"/>
    <w:rsid w:val="003F4B96"/>
    <w:rsid w:val="00400330"/>
    <w:rsid w:val="0040193C"/>
    <w:rsid w:val="0040233B"/>
    <w:rsid w:val="00403606"/>
    <w:rsid w:val="00414980"/>
    <w:rsid w:val="00415B34"/>
    <w:rsid w:val="0041622C"/>
    <w:rsid w:val="004166A7"/>
    <w:rsid w:val="004211CE"/>
    <w:rsid w:val="004238ED"/>
    <w:rsid w:val="00425806"/>
    <w:rsid w:val="004300FA"/>
    <w:rsid w:val="00430840"/>
    <w:rsid w:val="00436205"/>
    <w:rsid w:val="0043671B"/>
    <w:rsid w:val="00436D40"/>
    <w:rsid w:val="00437964"/>
    <w:rsid w:val="004430F2"/>
    <w:rsid w:val="00443266"/>
    <w:rsid w:val="0044405C"/>
    <w:rsid w:val="00447B9D"/>
    <w:rsid w:val="00447C71"/>
    <w:rsid w:val="0045148E"/>
    <w:rsid w:val="00453B57"/>
    <w:rsid w:val="00455593"/>
    <w:rsid w:val="00455C7D"/>
    <w:rsid w:val="00457C72"/>
    <w:rsid w:val="004602AB"/>
    <w:rsid w:val="0046120C"/>
    <w:rsid w:val="00461845"/>
    <w:rsid w:val="004629EF"/>
    <w:rsid w:val="004639C7"/>
    <w:rsid w:val="004650AB"/>
    <w:rsid w:val="00466F1E"/>
    <w:rsid w:val="0047090F"/>
    <w:rsid w:val="00470AB3"/>
    <w:rsid w:val="00470DFA"/>
    <w:rsid w:val="00474AF0"/>
    <w:rsid w:val="00474ECE"/>
    <w:rsid w:val="00476999"/>
    <w:rsid w:val="00476AC4"/>
    <w:rsid w:val="00476C59"/>
    <w:rsid w:val="00476D25"/>
    <w:rsid w:val="004773CC"/>
    <w:rsid w:val="0047764A"/>
    <w:rsid w:val="0048037F"/>
    <w:rsid w:val="00480933"/>
    <w:rsid w:val="00480A35"/>
    <w:rsid w:val="004815D2"/>
    <w:rsid w:val="00481975"/>
    <w:rsid w:val="00484590"/>
    <w:rsid w:val="00486216"/>
    <w:rsid w:val="004870A9"/>
    <w:rsid w:val="0049035E"/>
    <w:rsid w:val="004935CB"/>
    <w:rsid w:val="00493CF6"/>
    <w:rsid w:val="00494B57"/>
    <w:rsid w:val="00494EE3"/>
    <w:rsid w:val="004A0FF1"/>
    <w:rsid w:val="004A30D8"/>
    <w:rsid w:val="004A6140"/>
    <w:rsid w:val="004B0192"/>
    <w:rsid w:val="004B1BDD"/>
    <w:rsid w:val="004B1E46"/>
    <w:rsid w:val="004B55FF"/>
    <w:rsid w:val="004C0299"/>
    <w:rsid w:val="004C0345"/>
    <w:rsid w:val="004C0661"/>
    <w:rsid w:val="004C31E8"/>
    <w:rsid w:val="004C3295"/>
    <w:rsid w:val="004C46E2"/>
    <w:rsid w:val="004C47B9"/>
    <w:rsid w:val="004D0355"/>
    <w:rsid w:val="004D1E7D"/>
    <w:rsid w:val="004D4371"/>
    <w:rsid w:val="004D6B08"/>
    <w:rsid w:val="004E13F1"/>
    <w:rsid w:val="004E2F46"/>
    <w:rsid w:val="004E3881"/>
    <w:rsid w:val="004E4366"/>
    <w:rsid w:val="004E504D"/>
    <w:rsid w:val="004E6224"/>
    <w:rsid w:val="004F2E61"/>
    <w:rsid w:val="004F3A0A"/>
    <w:rsid w:val="004F604F"/>
    <w:rsid w:val="004F6822"/>
    <w:rsid w:val="00501CDE"/>
    <w:rsid w:val="00501DEF"/>
    <w:rsid w:val="005021D1"/>
    <w:rsid w:val="005036C8"/>
    <w:rsid w:val="005053B9"/>
    <w:rsid w:val="00506D5C"/>
    <w:rsid w:val="00510AF4"/>
    <w:rsid w:val="0051116E"/>
    <w:rsid w:val="00512241"/>
    <w:rsid w:val="00512261"/>
    <w:rsid w:val="005140FA"/>
    <w:rsid w:val="00514CEA"/>
    <w:rsid w:val="0052188B"/>
    <w:rsid w:val="005271CE"/>
    <w:rsid w:val="00527EB0"/>
    <w:rsid w:val="00534549"/>
    <w:rsid w:val="005347D1"/>
    <w:rsid w:val="005349D7"/>
    <w:rsid w:val="00534BD1"/>
    <w:rsid w:val="00534CBD"/>
    <w:rsid w:val="005355BD"/>
    <w:rsid w:val="00537EC0"/>
    <w:rsid w:val="00540AC6"/>
    <w:rsid w:val="00543107"/>
    <w:rsid w:val="005434C9"/>
    <w:rsid w:val="00545A65"/>
    <w:rsid w:val="005506B6"/>
    <w:rsid w:val="0055210C"/>
    <w:rsid w:val="005534C8"/>
    <w:rsid w:val="00553C60"/>
    <w:rsid w:val="005552EB"/>
    <w:rsid w:val="0055563B"/>
    <w:rsid w:val="00555812"/>
    <w:rsid w:val="00557416"/>
    <w:rsid w:val="00557B36"/>
    <w:rsid w:val="0056099D"/>
    <w:rsid w:val="005671B1"/>
    <w:rsid w:val="00570245"/>
    <w:rsid w:val="005714BA"/>
    <w:rsid w:val="00581399"/>
    <w:rsid w:val="0058298A"/>
    <w:rsid w:val="00583E47"/>
    <w:rsid w:val="005851BA"/>
    <w:rsid w:val="00585717"/>
    <w:rsid w:val="005914EC"/>
    <w:rsid w:val="005951C8"/>
    <w:rsid w:val="00596E0F"/>
    <w:rsid w:val="005A2BDC"/>
    <w:rsid w:val="005A40A5"/>
    <w:rsid w:val="005A698E"/>
    <w:rsid w:val="005A7F02"/>
    <w:rsid w:val="005B35DD"/>
    <w:rsid w:val="005B6B5B"/>
    <w:rsid w:val="005B7D77"/>
    <w:rsid w:val="005C02ED"/>
    <w:rsid w:val="005C16A2"/>
    <w:rsid w:val="005C25FD"/>
    <w:rsid w:val="005C2E5B"/>
    <w:rsid w:val="005C43B5"/>
    <w:rsid w:val="005C71A6"/>
    <w:rsid w:val="005D01D8"/>
    <w:rsid w:val="005D104F"/>
    <w:rsid w:val="005D2581"/>
    <w:rsid w:val="005D3EC2"/>
    <w:rsid w:val="005D4CD1"/>
    <w:rsid w:val="005D5526"/>
    <w:rsid w:val="005D5854"/>
    <w:rsid w:val="005E054D"/>
    <w:rsid w:val="005E20A2"/>
    <w:rsid w:val="005E4B0B"/>
    <w:rsid w:val="005E6F33"/>
    <w:rsid w:val="005E75B9"/>
    <w:rsid w:val="005F32CC"/>
    <w:rsid w:val="005F3D67"/>
    <w:rsid w:val="005F428B"/>
    <w:rsid w:val="005F600B"/>
    <w:rsid w:val="006016FA"/>
    <w:rsid w:val="00602E51"/>
    <w:rsid w:val="0060522A"/>
    <w:rsid w:val="00606860"/>
    <w:rsid w:val="00611EAF"/>
    <w:rsid w:val="0061216E"/>
    <w:rsid w:val="006123EE"/>
    <w:rsid w:val="0061368F"/>
    <w:rsid w:val="00614294"/>
    <w:rsid w:val="00614895"/>
    <w:rsid w:val="00614B12"/>
    <w:rsid w:val="0061522D"/>
    <w:rsid w:val="00615E7B"/>
    <w:rsid w:val="00616B03"/>
    <w:rsid w:val="00617740"/>
    <w:rsid w:val="006208CC"/>
    <w:rsid w:val="0062487D"/>
    <w:rsid w:val="006251AB"/>
    <w:rsid w:val="006263C7"/>
    <w:rsid w:val="00635158"/>
    <w:rsid w:val="00636B78"/>
    <w:rsid w:val="00637776"/>
    <w:rsid w:val="00641440"/>
    <w:rsid w:val="00642EC5"/>
    <w:rsid w:val="006442F3"/>
    <w:rsid w:val="0064625D"/>
    <w:rsid w:val="00646ECC"/>
    <w:rsid w:val="00650B78"/>
    <w:rsid w:val="00654C1B"/>
    <w:rsid w:val="00656788"/>
    <w:rsid w:val="00656A5C"/>
    <w:rsid w:val="00656F55"/>
    <w:rsid w:val="00660429"/>
    <w:rsid w:val="006608D2"/>
    <w:rsid w:val="0066135C"/>
    <w:rsid w:val="00662061"/>
    <w:rsid w:val="0067039F"/>
    <w:rsid w:val="00670CA4"/>
    <w:rsid w:val="00675313"/>
    <w:rsid w:val="00680D64"/>
    <w:rsid w:val="006820AB"/>
    <w:rsid w:val="00682C40"/>
    <w:rsid w:val="006864B0"/>
    <w:rsid w:val="00686E4A"/>
    <w:rsid w:val="006901EA"/>
    <w:rsid w:val="006A6C7D"/>
    <w:rsid w:val="006A78B0"/>
    <w:rsid w:val="006B1740"/>
    <w:rsid w:val="006C29EB"/>
    <w:rsid w:val="006C5C79"/>
    <w:rsid w:val="006C60E6"/>
    <w:rsid w:val="006C6834"/>
    <w:rsid w:val="006D05F3"/>
    <w:rsid w:val="006D43BE"/>
    <w:rsid w:val="006E3ACD"/>
    <w:rsid w:val="006E475B"/>
    <w:rsid w:val="006F1355"/>
    <w:rsid w:val="006F1556"/>
    <w:rsid w:val="006F4775"/>
    <w:rsid w:val="00702FC8"/>
    <w:rsid w:val="007048A7"/>
    <w:rsid w:val="00705713"/>
    <w:rsid w:val="007058F9"/>
    <w:rsid w:val="00711B09"/>
    <w:rsid w:val="00712B3D"/>
    <w:rsid w:val="007134D7"/>
    <w:rsid w:val="00715BA7"/>
    <w:rsid w:val="00716373"/>
    <w:rsid w:val="00720AB8"/>
    <w:rsid w:val="007214E6"/>
    <w:rsid w:val="00721A7F"/>
    <w:rsid w:val="00726733"/>
    <w:rsid w:val="00726F0F"/>
    <w:rsid w:val="00727077"/>
    <w:rsid w:val="00727259"/>
    <w:rsid w:val="00727CFB"/>
    <w:rsid w:val="0073063E"/>
    <w:rsid w:val="00732F32"/>
    <w:rsid w:val="00733AC7"/>
    <w:rsid w:val="00733EB3"/>
    <w:rsid w:val="0073430D"/>
    <w:rsid w:val="00734480"/>
    <w:rsid w:val="00734A24"/>
    <w:rsid w:val="00740BB9"/>
    <w:rsid w:val="007412F5"/>
    <w:rsid w:val="00741C9E"/>
    <w:rsid w:val="0074262C"/>
    <w:rsid w:val="007513E6"/>
    <w:rsid w:val="00751704"/>
    <w:rsid w:val="00751B22"/>
    <w:rsid w:val="00752CF8"/>
    <w:rsid w:val="00753CD0"/>
    <w:rsid w:val="00754F50"/>
    <w:rsid w:val="0075681E"/>
    <w:rsid w:val="00760B04"/>
    <w:rsid w:val="00763037"/>
    <w:rsid w:val="00767B51"/>
    <w:rsid w:val="007725F0"/>
    <w:rsid w:val="00772C5C"/>
    <w:rsid w:val="00774A05"/>
    <w:rsid w:val="00774F57"/>
    <w:rsid w:val="007758CC"/>
    <w:rsid w:val="007764D5"/>
    <w:rsid w:val="00777669"/>
    <w:rsid w:val="0078044A"/>
    <w:rsid w:val="0078066C"/>
    <w:rsid w:val="00781358"/>
    <w:rsid w:val="007878E4"/>
    <w:rsid w:val="007921B1"/>
    <w:rsid w:val="00792662"/>
    <w:rsid w:val="00792A5F"/>
    <w:rsid w:val="00797382"/>
    <w:rsid w:val="00797D6E"/>
    <w:rsid w:val="007A0507"/>
    <w:rsid w:val="007A0E10"/>
    <w:rsid w:val="007A20A5"/>
    <w:rsid w:val="007A38F1"/>
    <w:rsid w:val="007A5B20"/>
    <w:rsid w:val="007A6AE4"/>
    <w:rsid w:val="007A7361"/>
    <w:rsid w:val="007B0D5D"/>
    <w:rsid w:val="007B1866"/>
    <w:rsid w:val="007B20DB"/>
    <w:rsid w:val="007B2CBA"/>
    <w:rsid w:val="007C0324"/>
    <w:rsid w:val="007C2654"/>
    <w:rsid w:val="007C320A"/>
    <w:rsid w:val="007C562B"/>
    <w:rsid w:val="007C6CD9"/>
    <w:rsid w:val="007D161F"/>
    <w:rsid w:val="007E2E94"/>
    <w:rsid w:val="007E7126"/>
    <w:rsid w:val="007E7F88"/>
    <w:rsid w:val="007F013A"/>
    <w:rsid w:val="007F1159"/>
    <w:rsid w:val="007F2353"/>
    <w:rsid w:val="007F2A8F"/>
    <w:rsid w:val="007F39BE"/>
    <w:rsid w:val="007F3AB7"/>
    <w:rsid w:val="007F5134"/>
    <w:rsid w:val="008007A8"/>
    <w:rsid w:val="0080521C"/>
    <w:rsid w:val="00810E31"/>
    <w:rsid w:val="00813598"/>
    <w:rsid w:val="0081374B"/>
    <w:rsid w:val="008140E0"/>
    <w:rsid w:val="00815D02"/>
    <w:rsid w:val="00815EF9"/>
    <w:rsid w:val="00816187"/>
    <w:rsid w:val="00816519"/>
    <w:rsid w:val="008212AB"/>
    <w:rsid w:val="0082179F"/>
    <w:rsid w:val="00826505"/>
    <w:rsid w:val="0082761C"/>
    <w:rsid w:val="00830585"/>
    <w:rsid w:val="00831618"/>
    <w:rsid w:val="00832B6C"/>
    <w:rsid w:val="00833B3D"/>
    <w:rsid w:val="00833DC2"/>
    <w:rsid w:val="00835C32"/>
    <w:rsid w:val="00837616"/>
    <w:rsid w:val="00841987"/>
    <w:rsid w:val="00843F55"/>
    <w:rsid w:val="00844FAF"/>
    <w:rsid w:val="0084559A"/>
    <w:rsid w:val="0084652E"/>
    <w:rsid w:val="00851076"/>
    <w:rsid w:val="00851DCC"/>
    <w:rsid w:val="0085227A"/>
    <w:rsid w:val="00855620"/>
    <w:rsid w:val="00855747"/>
    <w:rsid w:val="00855D63"/>
    <w:rsid w:val="00857736"/>
    <w:rsid w:val="00862D41"/>
    <w:rsid w:val="00863EAF"/>
    <w:rsid w:val="00864982"/>
    <w:rsid w:val="0086772C"/>
    <w:rsid w:val="00867EEE"/>
    <w:rsid w:val="00870EAB"/>
    <w:rsid w:val="0087113E"/>
    <w:rsid w:val="00871982"/>
    <w:rsid w:val="008731D5"/>
    <w:rsid w:val="00874B83"/>
    <w:rsid w:val="008851BD"/>
    <w:rsid w:val="00885B5E"/>
    <w:rsid w:val="00886487"/>
    <w:rsid w:val="00886BD9"/>
    <w:rsid w:val="00891859"/>
    <w:rsid w:val="00896EDE"/>
    <w:rsid w:val="0089710E"/>
    <w:rsid w:val="008971ED"/>
    <w:rsid w:val="00897E7D"/>
    <w:rsid w:val="008A027A"/>
    <w:rsid w:val="008A0854"/>
    <w:rsid w:val="008A1E62"/>
    <w:rsid w:val="008A35B0"/>
    <w:rsid w:val="008A4896"/>
    <w:rsid w:val="008A4E43"/>
    <w:rsid w:val="008A6FEC"/>
    <w:rsid w:val="008A71CD"/>
    <w:rsid w:val="008A7C71"/>
    <w:rsid w:val="008B01EA"/>
    <w:rsid w:val="008B3CC3"/>
    <w:rsid w:val="008B48CF"/>
    <w:rsid w:val="008B555B"/>
    <w:rsid w:val="008B7807"/>
    <w:rsid w:val="008B7A58"/>
    <w:rsid w:val="008B7ECB"/>
    <w:rsid w:val="008C02D7"/>
    <w:rsid w:val="008C2630"/>
    <w:rsid w:val="008C47CC"/>
    <w:rsid w:val="008C53DB"/>
    <w:rsid w:val="008C5F5E"/>
    <w:rsid w:val="008C6657"/>
    <w:rsid w:val="008C6DDE"/>
    <w:rsid w:val="008D0264"/>
    <w:rsid w:val="008D102F"/>
    <w:rsid w:val="008D235E"/>
    <w:rsid w:val="008D2C5C"/>
    <w:rsid w:val="008D4E79"/>
    <w:rsid w:val="008D64A5"/>
    <w:rsid w:val="008E04B4"/>
    <w:rsid w:val="008E0CDE"/>
    <w:rsid w:val="008E0E66"/>
    <w:rsid w:val="008E11CE"/>
    <w:rsid w:val="008E3ACE"/>
    <w:rsid w:val="008E481A"/>
    <w:rsid w:val="008E4B98"/>
    <w:rsid w:val="008E5992"/>
    <w:rsid w:val="008E6184"/>
    <w:rsid w:val="008E6681"/>
    <w:rsid w:val="008F029A"/>
    <w:rsid w:val="008F15F0"/>
    <w:rsid w:val="008F1CE9"/>
    <w:rsid w:val="008F34FB"/>
    <w:rsid w:val="008F3A27"/>
    <w:rsid w:val="008F40B2"/>
    <w:rsid w:val="008F585E"/>
    <w:rsid w:val="008F5FF8"/>
    <w:rsid w:val="00901E2C"/>
    <w:rsid w:val="00902E28"/>
    <w:rsid w:val="00904D7B"/>
    <w:rsid w:val="00905BE3"/>
    <w:rsid w:val="00907DCF"/>
    <w:rsid w:val="00913FCD"/>
    <w:rsid w:val="009143BF"/>
    <w:rsid w:val="0091646A"/>
    <w:rsid w:val="009213F6"/>
    <w:rsid w:val="009275EA"/>
    <w:rsid w:val="00930B34"/>
    <w:rsid w:val="009374DF"/>
    <w:rsid w:val="00940E13"/>
    <w:rsid w:val="009412BB"/>
    <w:rsid w:val="0094212C"/>
    <w:rsid w:val="00943686"/>
    <w:rsid w:val="00945167"/>
    <w:rsid w:val="00946E9F"/>
    <w:rsid w:val="00950777"/>
    <w:rsid w:val="00950ACE"/>
    <w:rsid w:val="00950BF1"/>
    <w:rsid w:val="00950FD3"/>
    <w:rsid w:val="00951E31"/>
    <w:rsid w:val="00952334"/>
    <w:rsid w:val="009564F4"/>
    <w:rsid w:val="00956C65"/>
    <w:rsid w:val="00956FD2"/>
    <w:rsid w:val="0096343C"/>
    <w:rsid w:val="00964F6F"/>
    <w:rsid w:val="009671A3"/>
    <w:rsid w:val="0096780D"/>
    <w:rsid w:val="009705A8"/>
    <w:rsid w:val="00973584"/>
    <w:rsid w:val="00975A0B"/>
    <w:rsid w:val="0097766C"/>
    <w:rsid w:val="009821F6"/>
    <w:rsid w:val="00982632"/>
    <w:rsid w:val="009857C8"/>
    <w:rsid w:val="00992453"/>
    <w:rsid w:val="009A0234"/>
    <w:rsid w:val="009A0570"/>
    <w:rsid w:val="009A502C"/>
    <w:rsid w:val="009A532F"/>
    <w:rsid w:val="009A6564"/>
    <w:rsid w:val="009A66BB"/>
    <w:rsid w:val="009C27EB"/>
    <w:rsid w:val="009C40DA"/>
    <w:rsid w:val="009D05C7"/>
    <w:rsid w:val="009D147B"/>
    <w:rsid w:val="009D4271"/>
    <w:rsid w:val="009D58C5"/>
    <w:rsid w:val="009E066F"/>
    <w:rsid w:val="009E0928"/>
    <w:rsid w:val="009E139A"/>
    <w:rsid w:val="009E18C6"/>
    <w:rsid w:val="009E1DF5"/>
    <w:rsid w:val="009E34A4"/>
    <w:rsid w:val="009E5DBB"/>
    <w:rsid w:val="009E62F2"/>
    <w:rsid w:val="009E69E2"/>
    <w:rsid w:val="009F0B0D"/>
    <w:rsid w:val="009F12B7"/>
    <w:rsid w:val="009F546C"/>
    <w:rsid w:val="009F6DBA"/>
    <w:rsid w:val="00A02C04"/>
    <w:rsid w:val="00A1398B"/>
    <w:rsid w:val="00A16745"/>
    <w:rsid w:val="00A2021F"/>
    <w:rsid w:val="00A2108E"/>
    <w:rsid w:val="00A212B1"/>
    <w:rsid w:val="00A2326B"/>
    <w:rsid w:val="00A24837"/>
    <w:rsid w:val="00A25CCF"/>
    <w:rsid w:val="00A270B6"/>
    <w:rsid w:val="00A36BD7"/>
    <w:rsid w:val="00A40FEC"/>
    <w:rsid w:val="00A4255A"/>
    <w:rsid w:val="00A448E8"/>
    <w:rsid w:val="00A44985"/>
    <w:rsid w:val="00A44F74"/>
    <w:rsid w:val="00A4673F"/>
    <w:rsid w:val="00A4699F"/>
    <w:rsid w:val="00A52DA6"/>
    <w:rsid w:val="00A53DBF"/>
    <w:rsid w:val="00A57486"/>
    <w:rsid w:val="00A64DED"/>
    <w:rsid w:val="00A738E7"/>
    <w:rsid w:val="00A73D31"/>
    <w:rsid w:val="00A74B03"/>
    <w:rsid w:val="00A74E15"/>
    <w:rsid w:val="00A74F05"/>
    <w:rsid w:val="00A75C1D"/>
    <w:rsid w:val="00A77657"/>
    <w:rsid w:val="00A82C1A"/>
    <w:rsid w:val="00A86C6D"/>
    <w:rsid w:val="00A86D62"/>
    <w:rsid w:val="00A90F0E"/>
    <w:rsid w:val="00A92846"/>
    <w:rsid w:val="00A96329"/>
    <w:rsid w:val="00A974BE"/>
    <w:rsid w:val="00AA07EA"/>
    <w:rsid w:val="00AA0B35"/>
    <w:rsid w:val="00AA52DD"/>
    <w:rsid w:val="00AA63C4"/>
    <w:rsid w:val="00AA7B7A"/>
    <w:rsid w:val="00AB1D19"/>
    <w:rsid w:val="00AB2BF1"/>
    <w:rsid w:val="00AB62C6"/>
    <w:rsid w:val="00AB647F"/>
    <w:rsid w:val="00AB7104"/>
    <w:rsid w:val="00AC1B19"/>
    <w:rsid w:val="00AC1EF0"/>
    <w:rsid w:val="00AC61C3"/>
    <w:rsid w:val="00AD02F8"/>
    <w:rsid w:val="00AD057C"/>
    <w:rsid w:val="00AD0938"/>
    <w:rsid w:val="00AD0D55"/>
    <w:rsid w:val="00AD20E6"/>
    <w:rsid w:val="00AD6F66"/>
    <w:rsid w:val="00AE2768"/>
    <w:rsid w:val="00AE406D"/>
    <w:rsid w:val="00AE4F7E"/>
    <w:rsid w:val="00AE69E4"/>
    <w:rsid w:val="00AF0EC7"/>
    <w:rsid w:val="00AF1C2B"/>
    <w:rsid w:val="00AF29FC"/>
    <w:rsid w:val="00AF2B90"/>
    <w:rsid w:val="00B000E2"/>
    <w:rsid w:val="00B01F85"/>
    <w:rsid w:val="00B02532"/>
    <w:rsid w:val="00B0651D"/>
    <w:rsid w:val="00B0666C"/>
    <w:rsid w:val="00B07CA8"/>
    <w:rsid w:val="00B13CEE"/>
    <w:rsid w:val="00B1788B"/>
    <w:rsid w:val="00B22D07"/>
    <w:rsid w:val="00B25BDC"/>
    <w:rsid w:val="00B30C27"/>
    <w:rsid w:val="00B33BB2"/>
    <w:rsid w:val="00B33C72"/>
    <w:rsid w:val="00B340F4"/>
    <w:rsid w:val="00B348ED"/>
    <w:rsid w:val="00B3498C"/>
    <w:rsid w:val="00B3503E"/>
    <w:rsid w:val="00B35DD5"/>
    <w:rsid w:val="00B40B51"/>
    <w:rsid w:val="00B40F15"/>
    <w:rsid w:val="00B411DB"/>
    <w:rsid w:val="00B42CDF"/>
    <w:rsid w:val="00B44863"/>
    <w:rsid w:val="00B45C4F"/>
    <w:rsid w:val="00B5766B"/>
    <w:rsid w:val="00B57A2D"/>
    <w:rsid w:val="00B609D4"/>
    <w:rsid w:val="00B60BA1"/>
    <w:rsid w:val="00B60F29"/>
    <w:rsid w:val="00B61B88"/>
    <w:rsid w:val="00B65809"/>
    <w:rsid w:val="00B665FF"/>
    <w:rsid w:val="00B72F70"/>
    <w:rsid w:val="00B744FD"/>
    <w:rsid w:val="00B83032"/>
    <w:rsid w:val="00B90E54"/>
    <w:rsid w:val="00B91CF5"/>
    <w:rsid w:val="00B94FD6"/>
    <w:rsid w:val="00BA3D89"/>
    <w:rsid w:val="00BA54B4"/>
    <w:rsid w:val="00BA567D"/>
    <w:rsid w:val="00BB2F50"/>
    <w:rsid w:val="00BB3AA4"/>
    <w:rsid w:val="00BB3DBC"/>
    <w:rsid w:val="00BB3E2D"/>
    <w:rsid w:val="00BB4709"/>
    <w:rsid w:val="00BB6990"/>
    <w:rsid w:val="00BC06FB"/>
    <w:rsid w:val="00BC107E"/>
    <w:rsid w:val="00BC2832"/>
    <w:rsid w:val="00BC35AC"/>
    <w:rsid w:val="00BC78F2"/>
    <w:rsid w:val="00BD147A"/>
    <w:rsid w:val="00BD2440"/>
    <w:rsid w:val="00BD2B08"/>
    <w:rsid w:val="00BD4552"/>
    <w:rsid w:val="00BD4C66"/>
    <w:rsid w:val="00BD4D97"/>
    <w:rsid w:val="00BD7E16"/>
    <w:rsid w:val="00BE0C4C"/>
    <w:rsid w:val="00BE6258"/>
    <w:rsid w:val="00BE6A04"/>
    <w:rsid w:val="00BE6CC6"/>
    <w:rsid w:val="00BE74D7"/>
    <w:rsid w:val="00BF0BC5"/>
    <w:rsid w:val="00BF17E6"/>
    <w:rsid w:val="00BF1A65"/>
    <w:rsid w:val="00BF2F3B"/>
    <w:rsid w:val="00BF475D"/>
    <w:rsid w:val="00BF7420"/>
    <w:rsid w:val="00BF7BC7"/>
    <w:rsid w:val="00C05C43"/>
    <w:rsid w:val="00C10FEB"/>
    <w:rsid w:val="00C1118D"/>
    <w:rsid w:val="00C17537"/>
    <w:rsid w:val="00C2434D"/>
    <w:rsid w:val="00C25C18"/>
    <w:rsid w:val="00C26E7D"/>
    <w:rsid w:val="00C270AD"/>
    <w:rsid w:val="00C303D0"/>
    <w:rsid w:val="00C33466"/>
    <w:rsid w:val="00C34249"/>
    <w:rsid w:val="00C35557"/>
    <w:rsid w:val="00C37600"/>
    <w:rsid w:val="00C40AE9"/>
    <w:rsid w:val="00C40AFC"/>
    <w:rsid w:val="00C4359F"/>
    <w:rsid w:val="00C453E9"/>
    <w:rsid w:val="00C45DDD"/>
    <w:rsid w:val="00C4625D"/>
    <w:rsid w:val="00C472F0"/>
    <w:rsid w:val="00C47B44"/>
    <w:rsid w:val="00C50B6B"/>
    <w:rsid w:val="00C52B7B"/>
    <w:rsid w:val="00C535B8"/>
    <w:rsid w:val="00C539AF"/>
    <w:rsid w:val="00C55486"/>
    <w:rsid w:val="00C55D85"/>
    <w:rsid w:val="00C56806"/>
    <w:rsid w:val="00C60CCE"/>
    <w:rsid w:val="00C62808"/>
    <w:rsid w:val="00C64527"/>
    <w:rsid w:val="00C647F8"/>
    <w:rsid w:val="00C65576"/>
    <w:rsid w:val="00C657AA"/>
    <w:rsid w:val="00C66AEF"/>
    <w:rsid w:val="00C7242C"/>
    <w:rsid w:val="00C728E0"/>
    <w:rsid w:val="00C7330A"/>
    <w:rsid w:val="00C744D1"/>
    <w:rsid w:val="00C74D95"/>
    <w:rsid w:val="00C766CE"/>
    <w:rsid w:val="00C7694D"/>
    <w:rsid w:val="00C80243"/>
    <w:rsid w:val="00C80288"/>
    <w:rsid w:val="00C81A02"/>
    <w:rsid w:val="00C83185"/>
    <w:rsid w:val="00C86D06"/>
    <w:rsid w:val="00C9330F"/>
    <w:rsid w:val="00C94898"/>
    <w:rsid w:val="00C94C18"/>
    <w:rsid w:val="00C95791"/>
    <w:rsid w:val="00C97B7C"/>
    <w:rsid w:val="00CA12FF"/>
    <w:rsid w:val="00CA1F99"/>
    <w:rsid w:val="00CA415B"/>
    <w:rsid w:val="00CA61A3"/>
    <w:rsid w:val="00CB1E47"/>
    <w:rsid w:val="00CB3576"/>
    <w:rsid w:val="00CB4FA3"/>
    <w:rsid w:val="00CB73BF"/>
    <w:rsid w:val="00CB7CF6"/>
    <w:rsid w:val="00CC0E9C"/>
    <w:rsid w:val="00CC2D4C"/>
    <w:rsid w:val="00CC4306"/>
    <w:rsid w:val="00CD0934"/>
    <w:rsid w:val="00CD2C73"/>
    <w:rsid w:val="00CD50FD"/>
    <w:rsid w:val="00CD6A22"/>
    <w:rsid w:val="00CE0F52"/>
    <w:rsid w:val="00CE1874"/>
    <w:rsid w:val="00CE26A0"/>
    <w:rsid w:val="00CE28C0"/>
    <w:rsid w:val="00CE5588"/>
    <w:rsid w:val="00CE5DC6"/>
    <w:rsid w:val="00CF38D9"/>
    <w:rsid w:val="00CF4462"/>
    <w:rsid w:val="00CF4848"/>
    <w:rsid w:val="00CF48AB"/>
    <w:rsid w:val="00CF6D6A"/>
    <w:rsid w:val="00D02119"/>
    <w:rsid w:val="00D04102"/>
    <w:rsid w:val="00D065C0"/>
    <w:rsid w:val="00D06F7F"/>
    <w:rsid w:val="00D106BC"/>
    <w:rsid w:val="00D11152"/>
    <w:rsid w:val="00D13C72"/>
    <w:rsid w:val="00D14CDA"/>
    <w:rsid w:val="00D15636"/>
    <w:rsid w:val="00D16B08"/>
    <w:rsid w:val="00D20DA9"/>
    <w:rsid w:val="00D21F40"/>
    <w:rsid w:val="00D2638F"/>
    <w:rsid w:val="00D26A79"/>
    <w:rsid w:val="00D26B76"/>
    <w:rsid w:val="00D30F1D"/>
    <w:rsid w:val="00D33A34"/>
    <w:rsid w:val="00D34776"/>
    <w:rsid w:val="00D34859"/>
    <w:rsid w:val="00D4250D"/>
    <w:rsid w:val="00D4341A"/>
    <w:rsid w:val="00D43477"/>
    <w:rsid w:val="00D4499A"/>
    <w:rsid w:val="00D4561F"/>
    <w:rsid w:val="00D477E6"/>
    <w:rsid w:val="00D51601"/>
    <w:rsid w:val="00D54918"/>
    <w:rsid w:val="00D66E81"/>
    <w:rsid w:val="00D7363B"/>
    <w:rsid w:val="00D76EB5"/>
    <w:rsid w:val="00D804D9"/>
    <w:rsid w:val="00D8089F"/>
    <w:rsid w:val="00D8337E"/>
    <w:rsid w:val="00D838F8"/>
    <w:rsid w:val="00D91699"/>
    <w:rsid w:val="00D932B5"/>
    <w:rsid w:val="00D96CDA"/>
    <w:rsid w:val="00D979B0"/>
    <w:rsid w:val="00DA05C4"/>
    <w:rsid w:val="00DA22C7"/>
    <w:rsid w:val="00DA2416"/>
    <w:rsid w:val="00DA27C9"/>
    <w:rsid w:val="00DA2D78"/>
    <w:rsid w:val="00DB1F43"/>
    <w:rsid w:val="00DB3618"/>
    <w:rsid w:val="00DB59B3"/>
    <w:rsid w:val="00DB629B"/>
    <w:rsid w:val="00DC07FC"/>
    <w:rsid w:val="00DC485F"/>
    <w:rsid w:val="00DD33A6"/>
    <w:rsid w:val="00DD5C35"/>
    <w:rsid w:val="00DD67F2"/>
    <w:rsid w:val="00DE1652"/>
    <w:rsid w:val="00DE1743"/>
    <w:rsid w:val="00DE3F12"/>
    <w:rsid w:val="00DE4F6B"/>
    <w:rsid w:val="00DF3F84"/>
    <w:rsid w:val="00DF44B2"/>
    <w:rsid w:val="00DF7668"/>
    <w:rsid w:val="00DF7AD3"/>
    <w:rsid w:val="00E00C53"/>
    <w:rsid w:val="00E0131B"/>
    <w:rsid w:val="00E01820"/>
    <w:rsid w:val="00E027E1"/>
    <w:rsid w:val="00E02C76"/>
    <w:rsid w:val="00E035D6"/>
    <w:rsid w:val="00E06430"/>
    <w:rsid w:val="00E0752E"/>
    <w:rsid w:val="00E075B5"/>
    <w:rsid w:val="00E1272D"/>
    <w:rsid w:val="00E13E21"/>
    <w:rsid w:val="00E14015"/>
    <w:rsid w:val="00E170B5"/>
    <w:rsid w:val="00E179E0"/>
    <w:rsid w:val="00E17F63"/>
    <w:rsid w:val="00E20D36"/>
    <w:rsid w:val="00E22164"/>
    <w:rsid w:val="00E255B0"/>
    <w:rsid w:val="00E25C16"/>
    <w:rsid w:val="00E26B3C"/>
    <w:rsid w:val="00E26F4B"/>
    <w:rsid w:val="00E276AB"/>
    <w:rsid w:val="00E309FA"/>
    <w:rsid w:val="00E31396"/>
    <w:rsid w:val="00E33800"/>
    <w:rsid w:val="00E33B43"/>
    <w:rsid w:val="00E36A71"/>
    <w:rsid w:val="00E3722A"/>
    <w:rsid w:val="00E37B93"/>
    <w:rsid w:val="00E42B0F"/>
    <w:rsid w:val="00E44B35"/>
    <w:rsid w:val="00E460BC"/>
    <w:rsid w:val="00E46D6A"/>
    <w:rsid w:val="00E4790E"/>
    <w:rsid w:val="00E55BD3"/>
    <w:rsid w:val="00E5688F"/>
    <w:rsid w:val="00E56E84"/>
    <w:rsid w:val="00E5743A"/>
    <w:rsid w:val="00E5761D"/>
    <w:rsid w:val="00E63EE6"/>
    <w:rsid w:val="00E65E3F"/>
    <w:rsid w:val="00E66A96"/>
    <w:rsid w:val="00E67F4E"/>
    <w:rsid w:val="00E70A51"/>
    <w:rsid w:val="00E81842"/>
    <w:rsid w:val="00E82EBE"/>
    <w:rsid w:val="00E82F9A"/>
    <w:rsid w:val="00E84745"/>
    <w:rsid w:val="00E874A8"/>
    <w:rsid w:val="00E91061"/>
    <w:rsid w:val="00E962B8"/>
    <w:rsid w:val="00E97145"/>
    <w:rsid w:val="00EA03EF"/>
    <w:rsid w:val="00EA206F"/>
    <w:rsid w:val="00EA5D60"/>
    <w:rsid w:val="00EA7906"/>
    <w:rsid w:val="00EB07D9"/>
    <w:rsid w:val="00EB14AC"/>
    <w:rsid w:val="00EB2DF7"/>
    <w:rsid w:val="00EB49FE"/>
    <w:rsid w:val="00EB6FFE"/>
    <w:rsid w:val="00EC065C"/>
    <w:rsid w:val="00EC3998"/>
    <w:rsid w:val="00EC3CB6"/>
    <w:rsid w:val="00EC461F"/>
    <w:rsid w:val="00EC4BB4"/>
    <w:rsid w:val="00EC51B1"/>
    <w:rsid w:val="00EC6EA0"/>
    <w:rsid w:val="00ED50C6"/>
    <w:rsid w:val="00ED6A40"/>
    <w:rsid w:val="00ED7175"/>
    <w:rsid w:val="00EE08A8"/>
    <w:rsid w:val="00EE0EB3"/>
    <w:rsid w:val="00EE275A"/>
    <w:rsid w:val="00EE2F16"/>
    <w:rsid w:val="00EE66E3"/>
    <w:rsid w:val="00EF4993"/>
    <w:rsid w:val="00EF5E62"/>
    <w:rsid w:val="00EF624B"/>
    <w:rsid w:val="00EF6512"/>
    <w:rsid w:val="00EF6B66"/>
    <w:rsid w:val="00F029D0"/>
    <w:rsid w:val="00F03C95"/>
    <w:rsid w:val="00F04C9E"/>
    <w:rsid w:val="00F076AE"/>
    <w:rsid w:val="00F13F73"/>
    <w:rsid w:val="00F14E33"/>
    <w:rsid w:val="00F1692D"/>
    <w:rsid w:val="00F21712"/>
    <w:rsid w:val="00F227C3"/>
    <w:rsid w:val="00F22CE5"/>
    <w:rsid w:val="00F24662"/>
    <w:rsid w:val="00F24859"/>
    <w:rsid w:val="00F248F5"/>
    <w:rsid w:val="00F24D1A"/>
    <w:rsid w:val="00F263AF"/>
    <w:rsid w:val="00F316AD"/>
    <w:rsid w:val="00F31704"/>
    <w:rsid w:val="00F35341"/>
    <w:rsid w:val="00F428DA"/>
    <w:rsid w:val="00F4410B"/>
    <w:rsid w:val="00F44609"/>
    <w:rsid w:val="00F447BC"/>
    <w:rsid w:val="00F46223"/>
    <w:rsid w:val="00F46E3C"/>
    <w:rsid w:val="00F505FD"/>
    <w:rsid w:val="00F52E25"/>
    <w:rsid w:val="00F53CB4"/>
    <w:rsid w:val="00F5596D"/>
    <w:rsid w:val="00F60876"/>
    <w:rsid w:val="00F61D70"/>
    <w:rsid w:val="00F66241"/>
    <w:rsid w:val="00F66CF8"/>
    <w:rsid w:val="00F66E0B"/>
    <w:rsid w:val="00F71F04"/>
    <w:rsid w:val="00F73103"/>
    <w:rsid w:val="00F73B24"/>
    <w:rsid w:val="00F75415"/>
    <w:rsid w:val="00F83AD4"/>
    <w:rsid w:val="00F83D5B"/>
    <w:rsid w:val="00F84B88"/>
    <w:rsid w:val="00F84C7B"/>
    <w:rsid w:val="00F866F4"/>
    <w:rsid w:val="00F87737"/>
    <w:rsid w:val="00F87CCD"/>
    <w:rsid w:val="00F90759"/>
    <w:rsid w:val="00F91595"/>
    <w:rsid w:val="00F92230"/>
    <w:rsid w:val="00F92FB0"/>
    <w:rsid w:val="00F933CB"/>
    <w:rsid w:val="00F94D4D"/>
    <w:rsid w:val="00F95BA4"/>
    <w:rsid w:val="00F962CF"/>
    <w:rsid w:val="00F977C9"/>
    <w:rsid w:val="00FA0CE0"/>
    <w:rsid w:val="00FA1F2C"/>
    <w:rsid w:val="00FA2F69"/>
    <w:rsid w:val="00FA4D78"/>
    <w:rsid w:val="00FA67EF"/>
    <w:rsid w:val="00FA754E"/>
    <w:rsid w:val="00FB01AE"/>
    <w:rsid w:val="00FB5737"/>
    <w:rsid w:val="00FC094F"/>
    <w:rsid w:val="00FC0C96"/>
    <w:rsid w:val="00FC3324"/>
    <w:rsid w:val="00FC43FC"/>
    <w:rsid w:val="00FC4423"/>
    <w:rsid w:val="00FC678B"/>
    <w:rsid w:val="00FC72E7"/>
    <w:rsid w:val="00FC7E8B"/>
    <w:rsid w:val="00FD2115"/>
    <w:rsid w:val="00FD3B2E"/>
    <w:rsid w:val="00FD3D61"/>
    <w:rsid w:val="00FD6D61"/>
    <w:rsid w:val="00FD7D4F"/>
    <w:rsid w:val="00FE4630"/>
    <w:rsid w:val="00FF217C"/>
    <w:rsid w:val="00FF2393"/>
    <w:rsid w:val="00FF3A8F"/>
    <w:rsid w:val="00FF497A"/>
    <w:rsid w:val="00FF4D96"/>
    <w:rsid w:val="00FF4DA6"/>
    <w:rsid w:val="00F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E3E316"/>
  <w15:chartTrackingRefBased/>
  <w15:docId w15:val="{9DA00F1B-05FD-4C9A-A35B-66A9B0F1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833B3D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9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paragraph" w:styleId="Sinespaciado">
    <w:name w:val="No Spacing"/>
    <w:link w:val="SinespaciadoCar"/>
    <w:qFormat/>
    <w:rsid w:val="00675313"/>
    <w:rPr>
      <w:rFonts w:ascii="Arial" w:eastAsia="Calibri" w:hAnsi="Arial" w:cs="Calibri"/>
      <w:szCs w:val="22"/>
      <w:lang w:val="es-NI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385D8E"/>
    <w:rPr>
      <w:color w:val="808080"/>
    </w:rPr>
  </w:style>
  <w:style w:type="paragraph" w:styleId="Prrafodelista">
    <w:name w:val="List Paragraph"/>
    <w:basedOn w:val="Normal"/>
    <w:uiPriority w:val="34"/>
    <w:qFormat/>
    <w:rsid w:val="00001A0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1A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1A04"/>
    <w:rPr>
      <w:color w:val="000000" w:themeColor="text1"/>
      <w:sz w:val="22"/>
    </w:rPr>
  </w:style>
  <w:style w:type="character" w:styleId="Textoennegrita">
    <w:name w:val="Strong"/>
    <w:basedOn w:val="Fuentedeprrafopredeter"/>
    <w:uiPriority w:val="22"/>
    <w:qFormat/>
    <w:rsid w:val="003355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A40A5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F04"/>
    <w:rPr>
      <w:color w:val="704404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1A65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locked/>
    <w:rsid w:val="00767B51"/>
    <w:rPr>
      <w:rFonts w:ascii="Arial" w:eastAsia="Calibri" w:hAnsi="Arial" w:cs="Calibri"/>
      <w:szCs w:val="22"/>
      <w:lang w:val="es-NI"/>
    </w:rPr>
  </w:style>
  <w:style w:type="paragraph" w:styleId="NormalWeb">
    <w:name w:val="Normal (Web)"/>
    <w:basedOn w:val="Normal"/>
    <w:uiPriority w:val="99"/>
    <w:semiHidden/>
    <w:unhideWhenUsed/>
    <w:rsid w:val="000A4B2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s-NI" w:eastAsia="es-NI"/>
    </w:rPr>
  </w:style>
  <w:style w:type="character" w:styleId="Refdecomentario">
    <w:name w:val="annotation reference"/>
    <w:basedOn w:val="Fuentedeprrafopredeter"/>
    <w:uiPriority w:val="99"/>
    <w:semiHidden/>
    <w:unhideWhenUsed/>
    <w:rsid w:val="002949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49B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49BE"/>
    <w:rPr>
      <w:rFonts w:ascii="Arial" w:hAnsi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4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49BE"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61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16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ab%20J.%20Selva%20Cruz\AppData\Roaming\Microsoft\Templates\Carta%20con%20portada%20minimalist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365E85-B3C9-4EC2-B89F-17599EBA45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con portada minimalista.dotx</Template>
  <TotalTime>1071</TotalTime>
  <Pages>6</Pages>
  <Words>563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 IV: SQL (Lenguaje de consulta estructurada)</vt:lpstr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IV: SQL (Lenguaje de consulta estructurada)</dc:title>
  <dc:subject/>
  <dc:creator>MICHL</dc:creator>
  <cp:keywords/>
  <dc:description/>
  <cp:lastModifiedBy>jooao garcia</cp:lastModifiedBy>
  <cp:revision>1</cp:revision>
  <cp:lastPrinted>2024-08-12T04:58:00Z</cp:lastPrinted>
  <dcterms:created xsi:type="dcterms:W3CDTF">2024-08-12T00:30:00Z</dcterms:created>
  <dcterms:modified xsi:type="dcterms:W3CDTF">2026-04-21T19:49:00Z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