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B2D6" w14:textId="4B6F093B" w:rsidR="00767B51" w:rsidRDefault="00767B51" w:rsidP="00767B51">
      <w:pPr>
        <w:pStyle w:val="Delimitadorgrfic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0BF6BF39" wp14:editId="7CEE740A">
                <wp:simplePos x="0" y="0"/>
                <wp:positionH relativeFrom="page">
                  <wp:align>center</wp:align>
                </wp:positionH>
                <wp:positionV relativeFrom="paragraph">
                  <wp:posOffset>-452120</wp:posOffset>
                </wp:positionV>
                <wp:extent cx="7772400" cy="1249045"/>
                <wp:effectExtent l="0" t="0" r="0" b="8255"/>
                <wp:wrapNone/>
                <wp:docPr id="2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24904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EA4ED" id="Rectángulo 2" o:spid="_x0000_s1026" style="position:absolute;margin-left:0;margin-top:-35.6pt;width:612pt;height:98.35pt;z-index:-251532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" fillcolor="#0070c0" stroked="f">
                <w10:wrap anchorx="page"/>
              </v:rect>
            </w:pict>
          </mc:Fallback>
        </mc:AlternateContent>
      </w:r>
    </w:p>
    <w:tbl>
      <w:tblPr>
        <w:tblStyle w:val="Tablaconcuadrcula"/>
        <w:tblW w:w="5000" w:type="pct"/>
        <w:tblBorders>
          <w:top w:val="single" w:sz="24" w:space="0" w:color="00B0F0"/>
          <w:left w:val="single" w:sz="24" w:space="0" w:color="00B0F0"/>
          <w:bottom w:val="single" w:sz="24" w:space="0" w:color="00B0F0"/>
          <w:right w:val="single" w:sz="24" w:space="0" w:color="00B0F0"/>
          <w:insideH w:val="single" w:sz="24" w:space="0" w:color="00B0F0"/>
          <w:insideV w:val="single" w:sz="24" w:space="0" w:color="00B0F0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300"/>
      </w:tblGrid>
      <w:tr w:rsidR="00767B51" w14:paraId="366B8236" w14:textId="77777777" w:rsidTr="00767B51">
        <w:trPr>
          <w:trHeight w:val="1292"/>
        </w:trPr>
        <w:tc>
          <w:tcPr>
            <w:tcW w:w="5000" w:type="pc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FFFFFF" w:themeFill="background1"/>
          </w:tcPr>
          <w:p w14:paraId="75298EFC" w14:textId="10D1666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1785216" behindDoc="0" locked="0" layoutInCell="1" allowOverlap="1" wp14:anchorId="141292A6" wp14:editId="62E6ADF3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133985</wp:posOffset>
                  </wp:positionV>
                  <wp:extent cx="1656715" cy="962025"/>
                  <wp:effectExtent l="0" t="0" r="635" b="952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4" t="4854" r="11459" b="7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715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5F522E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21E099A3" w14:textId="50ABE755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Centro Universitario Regional de Chontales</w:t>
            </w:r>
          </w:p>
          <w:p w14:paraId="4072BD69" w14:textId="22354C1C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“Cornelio Silva Argüello”</w:t>
            </w:r>
          </w:p>
          <w:p w14:paraId="0CD92BA8" w14:textId="5E8E94C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UNAN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CUR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Chontales</w:t>
            </w:r>
          </w:p>
          <w:p w14:paraId="026C7C97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16F454F2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lang w:val="es-ES" w:bidi="es-ES"/>
              </w:rPr>
              <w:t xml:space="preserve"> </w:t>
            </w:r>
          </w:p>
        </w:tc>
      </w:tr>
    </w:tbl>
    <w:p w14:paraId="556F283C" w14:textId="77777777" w:rsidR="00767B51" w:rsidRPr="00CE0F52" w:rsidRDefault="00767B51" w:rsidP="00767B51">
      <w:pPr>
        <w:rPr>
          <w:rFonts w:asciiTheme="minorHAnsi" w:hAnsiTheme="minorHAnsi"/>
          <w:color w:val="FFFFFF" w:themeColor="background1"/>
          <w:sz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6239"/>
        <w:gridCol w:w="1561"/>
      </w:tblGrid>
      <w:tr w:rsidR="00CE0F52" w:rsidRPr="00CE0F52" w14:paraId="1EAEAF5A" w14:textId="77777777" w:rsidTr="00767B51">
        <w:tc>
          <w:tcPr>
            <w:tcW w:w="833" w:type="pct"/>
            <w:tcBorders>
              <w:top w:val="nil"/>
              <w:left w:val="nil"/>
              <w:bottom w:val="single" w:sz="24" w:space="0" w:color="0070C0"/>
              <w:right w:val="single" w:sz="24" w:space="0" w:color="0070C0"/>
            </w:tcBorders>
          </w:tcPr>
          <w:p w14:paraId="24675EBD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  <w:tc>
          <w:tcPr>
            <w:tcW w:w="3333" w:type="pct"/>
            <w:vMerge w:val="restar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0070C0"/>
            <w:vAlign w:val="center"/>
            <w:hideMark/>
          </w:tcPr>
          <w:p w14:paraId="2CAA4371" w14:textId="4A784629" w:rsidR="00767B51" w:rsidRPr="00CE0F52" w:rsidRDefault="004D437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  <w:szCs w:val="28"/>
              </w:rPr>
              <w:t xml:space="preserve">OPTATIVA I: </w:t>
            </w:r>
            <w:r w:rsidRPr="004D4371">
              <w:rPr>
                <w:color w:val="FFFFFF" w:themeColor="background1"/>
                <w:szCs w:val="28"/>
              </w:rPr>
              <w:t xml:space="preserve">DESARROLLO </w:t>
            </w:r>
            <w:r>
              <w:rPr>
                <w:color w:val="FFFFFF" w:themeColor="background1"/>
                <w:szCs w:val="28"/>
              </w:rPr>
              <w:t>M</w:t>
            </w:r>
            <w:r w:rsidRPr="004D4371">
              <w:rPr>
                <w:color w:val="FFFFFF" w:themeColor="background1"/>
                <w:szCs w:val="28"/>
              </w:rPr>
              <w:t xml:space="preserve">ÓVIL </w:t>
            </w:r>
            <w:r>
              <w:rPr>
                <w:color w:val="FFFFFF" w:themeColor="background1"/>
                <w:szCs w:val="28"/>
              </w:rPr>
              <w:t>H</w:t>
            </w:r>
            <w:r w:rsidRPr="004D4371">
              <w:rPr>
                <w:color w:val="FFFFFF" w:themeColor="background1"/>
                <w:szCs w:val="28"/>
              </w:rPr>
              <w:t>ÍBRID</w:t>
            </w:r>
            <w:r>
              <w:rPr>
                <w:color w:val="FFFFFF" w:themeColor="background1"/>
                <w:szCs w:val="28"/>
              </w:rPr>
              <w:t>O</w:t>
            </w:r>
          </w:p>
        </w:tc>
        <w:tc>
          <w:tcPr>
            <w:tcW w:w="834" w:type="pct"/>
            <w:tcBorders>
              <w:top w:val="nil"/>
              <w:left w:val="single" w:sz="24" w:space="0" w:color="0070C0"/>
              <w:bottom w:val="single" w:sz="24" w:space="0" w:color="0070C0"/>
              <w:right w:val="nil"/>
            </w:tcBorders>
          </w:tcPr>
          <w:p w14:paraId="1AEA042B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</w:tr>
      <w:tr w:rsidR="00767B51" w14:paraId="24B237C7" w14:textId="77777777" w:rsidTr="00767B51">
        <w:tc>
          <w:tcPr>
            <w:tcW w:w="833" w:type="pct"/>
            <w:tcBorders>
              <w:top w:val="single" w:sz="24" w:space="0" w:color="0070C0"/>
              <w:left w:val="nil"/>
              <w:bottom w:val="nil"/>
              <w:right w:val="single" w:sz="24" w:space="0" w:color="0070C0"/>
            </w:tcBorders>
          </w:tcPr>
          <w:p w14:paraId="2E89DF58" w14:textId="77777777" w:rsidR="00767B51" w:rsidRDefault="00767B51"/>
        </w:tc>
        <w:tc>
          <w:tcPr>
            <w:tcW w:w="0" w:type="auto"/>
            <w:vMerge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vAlign w:val="center"/>
            <w:hideMark/>
          </w:tcPr>
          <w:p w14:paraId="7A4A1007" w14:textId="77777777" w:rsidR="00767B51" w:rsidRDefault="00767B51">
            <w:pPr>
              <w:rPr>
                <w:color w:val="FFFFFF" w:themeColor="background1"/>
                <w:sz w:val="22"/>
              </w:rPr>
            </w:pPr>
          </w:p>
        </w:tc>
        <w:tc>
          <w:tcPr>
            <w:tcW w:w="834" w:type="pct"/>
            <w:tcBorders>
              <w:top w:val="single" w:sz="24" w:space="0" w:color="0070C0"/>
              <w:left w:val="single" w:sz="24" w:space="0" w:color="0070C0"/>
              <w:bottom w:val="nil"/>
              <w:right w:val="nil"/>
            </w:tcBorders>
          </w:tcPr>
          <w:p w14:paraId="0655CD50" w14:textId="77777777" w:rsidR="00767B51" w:rsidRDefault="00767B51"/>
        </w:tc>
      </w:tr>
    </w:tbl>
    <w:p w14:paraId="64128C3B" w14:textId="77777777" w:rsidR="00767B51" w:rsidRDefault="00767B51" w:rsidP="00767B51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7B51" w14:paraId="2E7F69FD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69AA37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657D61D2" w14:textId="2EE8DC22" w:rsidR="00767B51" w:rsidRDefault="00596E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Tema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61E967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9564F77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11D41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6C01831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0FE1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8F8CD9F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6F334179" w14:textId="77777777" w:rsidR="00767B51" w:rsidRDefault="00767B51">
            <w:pPr>
              <w:jc w:val="center"/>
              <w:rPr>
                <w:rFonts w:asciiTheme="majorHAnsi" w:hAnsiTheme="majorHAnsi" w:cstheme="majorHAnsi"/>
                <w:bCs/>
              </w:rPr>
            </w:pPr>
          </w:p>
          <w:p w14:paraId="385BE8A5" w14:textId="1F1A6512" w:rsidR="00767B51" w:rsidRDefault="00596E0F">
            <w:pPr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Tema</w:t>
            </w:r>
            <w:r w:rsidR="00D8089F">
              <w:rPr>
                <w:rFonts w:asciiTheme="majorHAnsi" w:hAnsiTheme="majorHAnsi" w:cstheme="majorHAnsi"/>
                <w:bCs/>
              </w:rPr>
              <w:t xml:space="preserve"> I: </w:t>
            </w:r>
            <w:r w:rsidR="004D4371" w:rsidRPr="004D4371">
              <w:rPr>
                <w:rFonts w:asciiTheme="majorHAnsi" w:hAnsiTheme="majorHAnsi" w:cstheme="majorHAnsi"/>
                <w:bCs/>
              </w:rPr>
              <w:t>Fundamentos de Desarrollo Móvil Híbrido</w:t>
            </w:r>
            <w:r w:rsidR="00D8089F" w:rsidRPr="00D8089F">
              <w:rPr>
                <w:rFonts w:asciiTheme="majorHAnsi" w:hAnsiTheme="majorHAnsi" w:cstheme="majorHAnsi"/>
                <w:bCs/>
              </w:rPr>
              <w:t>.</w:t>
            </w:r>
          </w:p>
        </w:tc>
      </w:tr>
      <w:tr w:rsidR="00767B51" w14:paraId="7C2E343C" w14:textId="77777777" w:rsidTr="00767B51">
        <w:tc>
          <w:tcPr>
            <w:tcW w:w="3116" w:type="dxa"/>
            <w:shd w:val="clear" w:color="auto" w:fill="FFFFFF" w:themeFill="background1"/>
          </w:tcPr>
          <w:p w14:paraId="3BF511C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43B7979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3E902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4CF1FB6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396E7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1F4EE167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Carrera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029F60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75098168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9006E6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098EEE4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611698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9603FBC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8B6632D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8077A81" w14:textId="05F0D478" w:rsidR="00767B51" w:rsidRDefault="004D437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Ingeniería en Sistemas de Información</w:t>
            </w:r>
            <w:r w:rsidR="00767B51">
              <w:rPr>
                <w:rFonts w:asciiTheme="majorHAnsi" w:hAnsiTheme="majorHAnsi" w:cstheme="majorHAnsi"/>
              </w:rPr>
              <w:t xml:space="preserve"> – </w:t>
            </w:r>
            <w:r>
              <w:rPr>
                <w:rFonts w:asciiTheme="majorHAnsi" w:hAnsiTheme="majorHAnsi" w:cstheme="majorHAnsi"/>
              </w:rPr>
              <w:t>4to</w:t>
            </w:r>
            <w:r w:rsidR="00767B51">
              <w:rPr>
                <w:rFonts w:asciiTheme="majorHAnsi" w:hAnsiTheme="majorHAnsi" w:cstheme="majorHAnsi"/>
              </w:rPr>
              <w:t xml:space="preserve"> año.</w:t>
            </w:r>
          </w:p>
          <w:p w14:paraId="31F399CE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5A77D94D" w14:textId="77777777" w:rsidTr="00767B51">
        <w:tc>
          <w:tcPr>
            <w:tcW w:w="3116" w:type="dxa"/>
            <w:shd w:val="clear" w:color="auto" w:fill="FFFFFF" w:themeFill="background1"/>
          </w:tcPr>
          <w:p w14:paraId="2C7A0F9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1B4530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DE2A24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5CB9FFB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D84D9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7F24916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Fecha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8EB4BE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C6CD0E9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FC5297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29D4866F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361FB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E7D81E5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5972B0C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35B523C" w14:textId="093A6E5B" w:rsidR="00767B51" w:rsidRDefault="004B4D6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Miércoles 15</w:t>
            </w:r>
            <w:r w:rsidR="004D4371">
              <w:rPr>
                <w:rFonts w:asciiTheme="majorHAnsi" w:hAnsiTheme="majorHAnsi" w:cstheme="majorHAnsi"/>
              </w:rPr>
              <w:t xml:space="preserve"> de </w:t>
            </w:r>
            <w:r w:rsidR="002B62FA">
              <w:rPr>
                <w:rFonts w:asciiTheme="majorHAnsi" w:hAnsiTheme="majorHAnsi" w:cstheme="majorHAnsi"/>
              </w:rPr>
              <w:t xml:space="preserve">Abril </w:t>
            </w:r>
            <w:r w:rsidR="002D2761">
              <w:rPr>
                <w:rFonts w:asciiTheme="majorHAnsi" w:hAnsiTheme="majorHAnsi" w:cstheme="majorHAnsi"/>
              </w:rPr>
              <w:t>de 202</w:t>
            </w:r>
            <w:r w:rsidR="00A212B1">
              <w:rPr>
                <w:rFonts w:asciiTheme="majorHAnsi" w:hAnsiTheme="majorHAnsi" w:cstheme="majorHAnsi"/>
              </w:rPr>
              <w:t>6</w:t>
            </w:r>
            <w:r w:rsidR="00767B51">
              <w:rPr>
                <w:rFonts w:asciiTheme="majorHAnsi" w:hAnsiTheme="majorHAnsi" w:cstheme="majorHAnsi"/>
              </w:rPr>
              <w:t>.</w:t>
            </w:r>
          </w:p>
          <w:p w14:paraId="716EB0B2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3AE1E51F" w14:textId="77777777" w:rsidTr="00767B51">
        <w:tc>
          <w:tcPr>
            <w:tcW w:w="3116" w:type="dxa"/>
            <w:shd w:val="clear" w:color="auto" w:fill="FFFFFF" w:themeFill="background1"/>
          </w:tcPr>
          <w:p w14:paraId="6FECF0F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E4946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F1E5C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276DAF2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071FAB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</w:tcPr>
          <w:p w14:paraId="64F8CF8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83E206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Periodo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6D9EE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8749436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BA182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23D90C0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EE6D48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8884E93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B66D2E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2B5C85B" w14:textId="286A68F5" w:rsidR="00767B51" w:rsidRDefault="004B4D6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0</w:t>
            </w:r>
            <w:r w:rsidR="00D34776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 w:rsidR="00A212B1"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 –</w:t>
            </w:r>
            <w:r w:rsidR="00C40AE9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2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3</w:t>
            </w:r>
            <w:r w:rsidR="00891859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 w:rsidR="00A212B1"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</w:t>
            </w:r>
          </w:p>
          <w:p w14:paraId="12D3F5C5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2270D009" w14:textId="77777777" w:rsidTr="00767B51">
        <w:tc>
          <w:tcPr>
            <w:tcW w:w="3116" w:type="dxa"/>
            <w:shd w:val="clear" w:color="auto" w:fill="FFFFFF" w:themeFill="background1"/>
          </w:tcPr>
          <w:p w14:paraId="503B3D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BA90CDA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5EC9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D7AA23F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5CE9A7D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</w:tcPr>
          <w:p w14:paraId="0AD889EC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02FD9A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Docente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6BDE15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E535AA0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AF03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59389DC2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08F2B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1E73EFE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EC87C5F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612DB78B" w14:textId="1D3D9267" w:rsidR="00767B51" w:rsidRDefault="00767B51" w:rsidP="0017749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Eliab </w:t>
            </w:r>
            <w:r w:rsidR="00177491">
              <w:rPr>
                <w:rFonts w:asciiTheme="majorHAnsi" w:hAnsiTheme="majorHAnsi" w:cstheme="majorHAnsi"/>
              </w:rPr>
              <w:t xml:space="preserve">Javier </w:t>
            </w:r>
            <w:r>
              <w:rPr>
                <w:rFonts w:asciiTheme="majorHAnsi" w:hAnsiTheme="majorHAnsi" w:cstheme="majorHAnsi"/>
              </w:rPr>
              <w:t>Selva</w:t>
            </w:r>
            <w:r w:rsidR="00177491">
              <w:rPr>
                <w:rFonts w:asciiTheme="majorHAnsi" w:hAnsiTheme="majorHAnsi" w:cstheme="majorHAnsi"/>
              </w:rPr>
              <w:t xml:space="preserve"> Cruz</w:t>
            </w:r>
          </w:p>
        </w:tc>
      </w:tr>
      <w:tr w:rsidR="00767B51" w14:paraId="4101C98C" w14:textId="77777777" w:rsidTr="00767B51">
        <w:tc>
          <w:tcPr>
            <w:tcW w:w="3116" w:type="dxa"/>
            <w:shd w:val="clear" w:color="auto" w:fill="FFFFFF" w:themeFill="background1"/>
          </w:tcPr>
          <w:p w14:paraId="0F68548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08009C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B04C4E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177ED3" w14:textId="77777777" w:rsidTr="00767B51">
        <w:trPr>
          <w:trHeight w:val="60"/>
        </w:trPr>
        <w:tc>
          <w:tcPr>
            <w:tcW w:w="3116" w:type="dxa"/>
            <w:shd w:val="clear" w:color="auto" w:fill="FFFFFF" w:themeFill="background1"/>
          </w:tcPr>
          <w:p w14:paraId="7C9DE99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116DE4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5A526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DF1A002" w14:textId="77777777" w:rsidTr="00767B51">
        <w:tc>
          <w:tcPr>
            <w:tcW w:w="3116" w:type="dxa"/>
            <w:shd w:val="clear" w:color="auto" w:fill="FFFFFF" w:themeFill="background1"/>
          </w:tcPr>
          <w:p w14:paraId="11693C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D55BC09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D1B5DF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1A1AD47" w14:textId="77777777" w:rsidTr="00767B51">
        <w:tc>
          <w:tcPr>
            <w:tcW w:w="3116" w:type="dxa"/>
            <w:shd w:val="clear" w:color="auto" w:fill="FFFFFF" w:themeFill="background1"/>
          </w:tcPr>
          <w:p w14:paraId="0994323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15561D87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3B77F7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B8FB4B" w14:textId="77777777" w:rsidTr="00767B51">
        <w:tc>
          <w:tcPr>
            <w:tcW w:w="3116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42816DB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7A5AAEB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03EC926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</w:tbl>
    <w:p w14:paraId="448D347A" w14:textId="77777777" w:rsidR="00767B51" w:rsidRDefault="00767B51" w:rsidP="00767B51">
      <w:pPr>
        <w:rPr>
          <w:rFonts w:asciiTheme="minorHAnsi" w:hAnsiTheme="minorHAnsi"/>
          <w:sz w:val="22"/>
        </w:rPr>
      </w:pPr>
    </w:p>
    <w:p w14:paraId="78230A0D" w14:textId="77777777" w:rsidR="00767B51" w:rsidRDefault="00767B51" w:rsidP="00767B51"/>
    <w:p w14:paraId="12E74AA4" w14:textId="77777777" w:rsidR="00855D63" w:rsidRDefault="00855D63" w:rsidP="00001A04">
      <w:pPr>
        <w:pStyle w:val="Textoindependiente"/>
        <w:sectPr w:rsidR="00855D63" w:rsidSect="00EC4BB4">
          <w:pgSz w:w="12240" w:h="15840" w:code="1"/>
          <w:pgMar w:top="720" w:right="1440" w:bottom="720" w:left="1440" w:header="709" w:footer="709" w:gutter="0"/>
          <w:cols w:space="708"/>
          <w:docGrid w:linePitch="360"/>
        </w:sectPr>
      </w:pPr>
    </w:p>
    <w:p w14:paraId="0F6A1B20" w14:textId="5877E4E0" w:rsidR="00E44B35" w:rsidRPr="00177831" w:rsidRDefault="002D2761" w:rsidP="00177831">
      <w:pPr>
        <w:pStyle w:val="Prrafodelista"/>
        <w:numPr>
          <w:ilvl w:val="0"/>
          <w:numId w:val="75"/>
        </w:numPr>
        <w:spacing w:line="276" w:lineRule="auto"/>
        <w:jc w:val="both"/>
        <w:rPr>
          <w:rFonts w:cstheme="minorHAnsi"/>
        </w:rPr>
      </w:pPr>
      <w:r w:rsidRPr="005E75B9">
        <w:rPr>
          <w:noProof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1EF368E1" wp14:editId="73E8370C">
                <wp:simplePos x="0" y="0"/>
                <wp:positionH relativeFrom="margin">
                  <wp:align>center</wp:align>
                </wp:positionH>
                <wp:positionV relativeFrom="paragraph">
                  <wp:posOffset>545</wp:posOffset>
                </wp:positionV>
                <wp:extent cx="5596890" cy="342900"/>
                <wp:effectExtent l="0" t="0" r="22860" b="19050"/>
                <wp:wrapTopAndBottom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10" name="Rectángulo 10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DA714F" w14:textId="379AD0ED" w:rsidR="00F866F4" w:rsidRPr="00A77657" w:rsidRDefault="002D2761" w:rsidP="00F866F4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s-NI"/>
                                </w:rPr>
                              </w:pPr>
                              <w:r w:rsidRPr="00A77657"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>Objetivo de aprendizaje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39D465" w14:textId="77777777" w:rsidR="00F866F4" w:rsidRPr="00A5140E" w:rsidRDefault="00F866F4" w:rsidP="00F866F4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F368E1" id="Grupo 3" o:spid="_x0000_s1026" style="position:absolute;left:0;text-align:left;margin-left:0;margin-top:.05pt;width:440.7pt;height:27pt;z-index:251758592;mso-position-horizontal:center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">
                <v:rect id="Rectángulo 10" o:spid="_x0000_s1027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" filled="f" strokecolor="#d8d8d8 [2732]" strokeweight="1pt">
                  <v:textbox inset="2.5mm,0,0,0">
                    <w:txbxContent>
                      <w:p w14:paraId="56DA714F" w14:textId="379AD0ED" w:rsidR="00F866F4" w:rsidRPr="00A77657" w:rsidRDefault="002D2761" w:rsidP="00F866F4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s-NI"/>
                          </w:rPr>
                        </w:pPr>
                        <w:r w:rsidRPr="00A77657"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>Objetivo de aprendizaje</w:t>
                        </w:r>
                      </w:p>
                    </w:txbxContent>
                  </v:textbox>
                </v:rect>
                <v:rect id="Rectángulo 11" o:spid="_x0000_s1028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" fillcolor="#bfbfbf [2412]" strokecolor="#bfbfbf [2412]" strokeweight="1pt">
                  <v:textbox inset="2.5mm,0,0,0">
                    <w:txbxContent>
                      <w:p w14:paraId="1539D465" w14:textId="77777777" w:rsidR="00F866F4" w:rsidRPr="00A5140E" w:rsidRDefault="00F866F4" w:rsidP="00F866F4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E44B35" w:rsidRPr="00177831">
        <w:rPr>
          <w:rFonts w:cstheme="minorHAnsi"/>
        </w:rPr>
        <w:t>Desarrollar aplicaciones móviles híbridas desde cero, comprendiendo su estructura y funcionamiento.</w:t>
      </w:r>
    </w:p>
    <w:p w14:paraId="04CCE20B" w14:textId="77777777" w:rsidR="00177831" w:rsidRDefault="00177831" w:rsidP="00177831">
      <w:pPr>
        <w:spacing w:line="276" w:lineRule="auto"/>
        <w:jc w:val="both"/>
      </w:pPr>
    </w:p>
    <w:p w14:paraId="255C002E" w14:textId="789FC008" w:rsidR="002D4411" w:rsidRPr="00177831" w:rsidRDefault="002D4411" w:rsidP="00AD0938">
      <w:pPr>
        <w:shd w:val="clear" w:color="auto" w:fill="29C7FF"/>
        <w:rPr>
          <w:rFonts w:cstheme="minorHAnsi"/>
          <w:b/>
          <w:bCs/>
        </w:rPr>
      </w:pPr>
      <w:r w:rsidRPr="00177831">
        <w:rPr>
          <w:rFonts w:cstheme="minorHAnsi"/>
          <w:b/>
          <w:bCs/>
        </w:rPr>
        <w:t>Visualización de registros</w:t>
      </w:r>
      <w:r w:rsidR="00CE3D96">
        <w:rPr>
          <w:rFonts w:cstheme="minorHAnsi"/>
          <w:b/>
          <w:bCs/>
        </w:rPr>
        <w:t xml:space="preserve"> mediante tarjetas</w:t>
      </w:r>
    </w:p>
    <w:p w14:paraId="249FA169" w14:textId="77777777" w:rsidR="002D4411" w:rsidRDefault="002D4411">
      <w:pPr>
        <w:rPr>
          <w:rFonts w:cstheme="minorHAnsi"/>
        </w:rPr>
      </w:pPr>
    </w:p>
    <w:p w14:paraId="681F762E" w14:textId="051EC916" w:rsidR="002D4411" w:rsidRPr="00CE3D96" w:rsidRDefault="00CE3D96" w:rsidP="00B766FE">
      <w:pPr>
        <w:pStyle w:val="Prrafodelista"/>
        <w:numPr>
          <w:ilvl w:val="0"/>
          <w:numId w:val="74"/>
        </w:numPr>
        <w:jc w:val="both"/>
        <w:rPr>
          <w:rFonts w:cstheme="minorHAnsi"/>
        </w:rPr>
      </w:pPr>
      <w:r w:rsidRPr="00CE3D96">
        <w:rPr>
          <w:rFonts w:cstheme="minorHAnsi"/>
          <w:lang w:val="es-NI"/>
        </w:rPr>
        <w:drawing>
          <wp:anchor distT="0" distB="0" distL="114300" distR="114300" simplePos="0" relativeHeight="251833344" behindDoc="0" locked="0" layoutInCell="1" allowOverlap="1" wp14:anchorId="2CBBD917" wp14:editId="69F3FCDA">
            <wp:simplePos x="0" y="0"/>
            <wp:positionH relativeFrom="margin">
              <wp:align>center</wp:align>
            </wp:positionH>
            <wp:positionV relativeFrom="paragraph">
              <wp:posOffset>622935</wp:posOffset>
            </wp:positionV>
            <wp:extent cx="4320000" cy="2825255"/>
            <wp:effectExtent l="0" t="0" r="4445" b="0"/>
            <wp:wrapTopAndBottom/>
            <wp:docPr id="4596025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2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0DB" w:rsidRPr="00CE3D96">
        <w:rPr>
          <w:rFonts w:cstheme="minorHAnsi"/>
        </w:rPr>
        <w:t xml:space="preserve">En el archivo </w:t>
      </w:r>
      <w:r w:rsidRPr="00CE3D96">
        <w:rPr>
          <w:rFonts w:cstheme="minorHAnsi"/>
          <w:b/>
          <w:bCs/>
          <w:lang w:val="es-NI"/>
        </w:rPr>
        <w:t>TarjetaCategoria</w:t>
      </w:r>
      <w:r w:rsidR="007B20DB" w:rsidRPr="00CE3D96">
        <w:rPr>
          <w:rFonts w:cstheme="minorHAnsi"/>
          <w:b/>
          <w:bCs/>
        </w:rPr>
        <w:t>.jsx</w:t>
      </w:r>
      <w:r w:rsidR="007B20DB" w:rsidRPr="00CE3D96">
        <w:rPr>
          <w:rFonts w:cstheme="minorHAnsi"/>
        </w:rPr>
        <w:t>, codifique las siguientes importaciones, defina y exporte por defecto el componente:</w:t>
      </w:r>
    </w:p>
    <w:p w14:paraId="1E4B5517" w14:textId="61897967" w:rsidR="002D4411" w:rsidRDefault="002D4411">
      <w:pPr>
        <w:rPr>
          <w:rFonts w:cstheme="minorHAnsi"/>
        </w:rPr>
      </w:pPr>
    </w:p>
    <w:p w14:paraId="3EBCD9EB" w14:textId="77777777" w:rsidR="0077584F" w:rsidRPr="0077584F" w:rsidRDefault="0077584F" w:rsidP="0077584F">
      <w:pPr>
        <w:pStyle w:val="Prrafodelista"/>
        <w:rPr>
          <w:rFonts w:cstheme="minorHAnsi"/>
          <w:lang w:val="es-NI"/>
        </w:rPr>
      </w:pPr>
    </w:p>
    <w:p w14:paraId="79CCE2C5" w14:textId="28E3954C" w:rsidR="00CE3D96" w:rsidRDefault="0077584F" w:rsidP="00177831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 w:rsidRPr="00CE3D96">
        <w:rPr>
          <w:rFonts w:cstheme="minorHAnsi"/>
          <w:lang w:val="es-NI"/>
        </w:rPr>
        <w:drawing>
          <wp:anchor distT="0" distB="0" distL="114300" distR="114300" simplePos="0" relativeHeight="251834368" behindDoc="0" locked="0" layoutInCell="1" allowOverlap="1" wp14:anchorId="7D47F1E0" wp14:editId="294CEA66">
            <wp:simplePos x="0" y="0"/>
            <wp:positionH relativeFrom="margin">
              <wp:posOffset>643890</wp:posOffset>
            </wp:positionH>
            <wp:positionV relativeFrom="paragraph">
              <wp:posOffset>273050</wp:posOffset>
            </wp:positionV>
            <wp:extent cx="4319905" cy="2812415"/>
            <wp:effectExtent l="0" t="0" r="4445" b="6985"/>
            <wp:wrapTopAndBottom/>
            <wp:docPr id="179915199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3D96">
        <w:rPr>
          <w:rFonts w:cstheme="minorHAnsi"/>
          <w:lang w:val="es-NI"/>
        </w:rPr>
        <w:t>Defina las siguientes variables y funciones en la lógica del componente:</w:t>
      </w:r>
    </w:p>
    <w:p w14:paraId="221A0022" w14:textId="6EFC71CC" w:rsidR="001E2B37" w:rsidRDefault="002C4F63" w:rsidP="00177831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 w:rsidRPr="00353EFD">
        <w:rPr>
          <w:rFonts w:cstheme="minorHAnsi"/>
          <w:lang w:val="es-NI"/>
        </w:rPr>
        <w:lastRenderedPageBreak/>
        <w:drawing>
          <wp:anchor distT="0" distB="0" distL="114300" distR="114300" simplePos="0" relativeHeight="251836416" behindDoc="0" locked="0" layoutInCell="1" allowOverlap="1" wp14:anchorId="774E4AC2" wp14:editId="1A6ADCDB">
            <wp:simplePos x="0" y="0"/>
            <wp:positionH relativeFrom="margin">
              <wp:align>center</wp:align>
            </wp:positionH>
            <wp:positionV relativeFrom="paragraph">
              <wp:posOffset>270427</wp:posOffset>
            </wp:positionV>
            <wp:extent cx="4320000" cy="7748014"/>
            <wp:effectExtent l="0" t="0" r="4445" b="5715"/>
            <wp:wrapTopAndBottom/>
            <wp:docPr id="136517309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6" t="1538" r="2387" b="1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74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7831">
        <w:rPr>
          <w:rFonts w:cstheme="minorHAnsi"/>
          <w:lang w:val="es-NI"/>
        </w:rPr>
        <w:t xml:space="preserve">Codifique la siguiente estructura de </w:t>
      </w:r>
      <w:r w:rsidR="004E00D3">
        <w:rPr>
          <w:rFonts w:cstheme="minorHAnsi"/>
          <w:lang w:val="es-NI"/>
        </w:rPr>
        <w:t>tarjetas</w:t>
      </w:r>
      <w:r w:rsidR="00177831">
        <w:rPr>
          <w:rFonts w:cstheme="minorHAnsi"/>
          <w:lang w:val="es-NI"/>
        </w:rPr>
        <w:t xml:space="preserve"> en el retorno del compone</w:t>
      </w:r>
      <w:r w:rsidR="00CE3D96">
        <w:rPr>
          <w:rFonts w:cstheme="minorHAnsi"/>
          <w:lang w:val="es-NI"/>
        </w:rPr>
        <w:t>n</w:t>
      </w:r>
      <w:r w:rsidR="00177831">
        <w:rPr>
          <w:rFonts w:cstheme="minorHAnsi"/>
          <w:lang w:val="es-NI"/>
        </w:rPr>
        <w:t>te:</w:t>
      </w:r>
    </w:p>
    <w:p w14:paraId="4267D4CA" w14:textId="437F22D8" w:rsidR="00570132" w:rsidRPr="00570132" w:rsidRDefault="00F263AF" w:rsidP="00570132">
      <w:pPr>
        <w:pStyle w:val="Prrafodelista"/>
        <w:numPr>
          <w:ilvl w:val="0"/>
          <w:numId w:val="74"/>
        </w:numPr>
        <w:jc w:val="both"/>
        <w:rPr>
          <w:rFonts w:cstheme="minorHAnsi"/>
        </w:rPr>
      </w:pPr>
      <w:r>
        <w:rPr>
          <w:rFonts w:cstheme="minorHAnsi"/>
          <w:lang w:val="es-NI"/>
        </w:rPr>
        <w:lastRenderedPageBreak/>
        <w:t xml:space="preserve">En la vista </w:t>
      </w:r>
      <w:r w:rsidRPr="00F263AF">
        <w:rPr>
          <w:rFonts w:cstheme="minorHAnsi"/>
          <w:b/>
          <w:bCs/>
          <w:lang w:val="es-NI"/>
        </w:rPr>
        <w:t>Categorias</w:t>
      </w:r>
      <w:r>
        <w:rPr>
          <w:rFonts w:cstheme="minorHAnsi"/>
          <w:lang w:val="es-NI"/>
        </w:rPr>
        <w:t>, a</w:t>
      </w:r>
      <w:r w:rsidRPr="00F263AF">
        <w:rPr>
          <w:rFonts w:cstheme="minorHAnsi"/>
          <w:lang w:val="es-NI"/>
        </w:rPr>
        <w:t xml:space="preserve">segúrese de importar </w:t>
      </w:r>
      <w:r w:rsidR="00570132">
        <w:rPr>
          <w:rFonts w:cstheme="minorHAnsi"/>
          <w:lang w:val="es-NI"/>
        </w:rPr>
        <w:t xml:space="preserve">el componente </w:t>
      </w:r>
      <w:r w:rsidR="00570132" w:rsidRPr="00570132">
        <w:rPr>
          <w:rFonts w:cstheme="minorHAnsi"/>
          <w:b/>
          <w:bCs/>
          <w:lang w:val="es-NI"/>
        </w:rPr>
        <w:t>TarjetaCategoria</w:t>
      </w:r>
      <w:r w:rsidR="00570132">
        <w:rPr>
          <w:rFonts w:cstheme="minorHAnsi"/>
          <w:lang w:val="es-NI"/>
        </w:rPr>
        <w:t>.</w:t>
      </w:r>
    </w:p>
    <w:p w14:paraId="1CACAB1C" w14:textId="77777777" w:rsidR="00570132" w:rsidRPr="00570132" w:rsidRDefault="00570132" w:rsidP="00570132">
      <w:pPr>
        <w:rPr>
          <w:rFonts w:cstheme="minorHAnsi"/>
        </w:rPr>
      </w:pPr>
    </w:p>
    <w:p w14:paraId="4A746398" w14:textId="460B88D5" w:rsidR="001E2B37" w:rsidRDefault="002E2021" w:rsidP="0097766C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 w:rsidRPr="002E2021">
        <w:rPr>
          <w:rFonts w:cstheme="minorHAnsi"/>
          <w:lang w:val="es-NI"/>
        </w:rPr>
        <w:drawing>
          <wp:anchor distT="0" distB="0" distL="114300" distR="114300" simplePos="0" relativeHeight="251837440" behindDoc="0" locked="0" layoutInCell="1" allowOverlap="1" wp14:anchorId="335B08F8" wp14:editId="1B2EF8F6">
            <wp:simplePos x="0" y="0"/>
            <wp:positionH relativeFrom="margin">
              <wp:posOffset>1367484</wp:posOffset>
            </wp:positionH>
            <wp:positionV relativeFrom="paragraph">
              <wp:posOffset>434753</wp:posOffset>
            </wp:positionV>
            <wp:extent cx="2880000" cy="1257841"/>
            <wp:effectExtent l="0" t="0" r="0" b="0"/>
            <wp:wrapTopAndBottom/>
            <wp:docPr id="189149467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25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4D97" w:rsidRPr="00BD4D97">
        <w:rPr>
          <w:rFonts w:cstheme="minorHAnsi"/>
          <w:lang w:val="es-NI"/>
        </w:rPr>
        <w:t xml:space="preserve">Dentro del </w:t>
      </w:r>
      <w:r w:rsidR="00570132">
        <w:rPr>
          <w:rFonts w:cstheme="minorHAnsi"/>
          <w:lang w:val="es-NI"/>
        </w:rPr>
        <w:t xml:space="preserve">retorno de la vista </w:t>
      </w:r>
      <w:r w:rsidR="00570132" w:rsidRPr="00F263AF">
        <w:rPr>
          <w:rFonts w:cstheme="minorHAnsi"/>
          <w:b/>
          <w:bCs/>
          <w:lang w:val="es-NI"/>
        </w:rPr>
        <w:t>Categorias</w:t>
      </w:r>
      <w:r w:rsidR="00570132">
        <w:rPr>
          <w:rFonts w:cstheme="minorHAnsi"/>
          <w:lang w:val="es-NI"/>
        </w:rPr>
        <w:t xml:space="preserve">, </w:t>
      </w:r>
      <w:r w:rsidR="008222B4">
        <w:rPr>
          <w:rFonts w:cstheme="minorHAnsi"/>
          <w:lang w:val="es-NI"/>
        </w:rPr>
        <w:t>arriba</w:t>
      </w:r>
      <w:r w:rsidR="00570132">
        <w:rPr>
          <w:rFonts w:cstheme="minorHAnsi"/>
          <w:lang w:val="es-NI"/>
        </w:rPr>
        <w:t xml:space="preserve"> de la implementación de la tabla, codifique la implementación de las tarjetas.</w:t>
      </w:r>
    </w:p>
    <w:p w14:paraId="192F0A9E" w14:textId="68B98F05" w:rsidR="00E276AB" w:rsidRDefault="00E276AB" w:rsidP="00E276AB">
      <w:pPr>
        <w:rPr>
          <w:rFonts w:cstheme="minorHAnsi"/>
          <w:lang w:val="es-NI"/>
        </w:rPr>
      </w:pPr>
    </w:p>
    <w:p w14:paraId="35E2B5DA" w14:textId="7943FE97" w:rsidR="0097766C" w:rsidRDefault="001C1AC1" w:rsidP="001C1AC1">
      <w:pPr>
        <w:pStyle w:val="Prrafodelista"/>
        <w:numPr>
          <w:ilvl w:val="0"/>
          <w:numId w:val="74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Finalmente, </w:t>
      </w:r>
      <w:r w:rsidR="003A2B4C">
        <w:rPr>
          <w:rFonts w:cstheme="minorHAnsi"/>
          <w:lang w:val="es-NI"/>
        </w:rPr>
        <w:t xml:space="preserve">defina los estilos </w:t>
      </w:r>
      <w:r w:rsidR="001B2E86">
        <w:rPr>
          <w:rFonts w:cstheme="minorHAnsi"/>
          <w:lang w:val="es-NI"/>
        </w:rPr>
        <w:t>(</w:t>
      </w:r>
      <w:r w:rsidR="001B2E86" w:rsidRPr="001B2E86">
        <w:rPr>
          <w:rFonts w:cstheme="minorHAnsi"/>
          <w:b/>
          <w:bCs/>
          <w:lang w:val="es-NI"/>
        </w:rPr>
        <w:t>App.css</w:t>
      </w:r>
      <w:r w:rsidR="001B2E86">
        <w:rPr>
          <w:rFonts w:cstheme="minorHAnsi"/>
          <w:lang w:val="es-NI"/>
        </w:rPr>
        <w:t>)</w:t>
      </w:r>
      <w:r w:rsidR="003A2B4C">
        <w:rPr>
          <w:rFonts w:cstheme="minorHAnsi"/>
          <w:lang w:val="es-NI"/>
        </w:rPr>
        <w:t xml:space="preserve"> para el componente de las tarjetas.</w:t>
      </w:r>
    </w:p>
    <w:p w14:paraId="7D765414" w14:textId="6EB94C0C" w:rsidR="001C1AC1" w:rsidRDefault="00833A04">
      <w:pPr>
        <w:rPr>
          <w:rFonts w:cstheme="minorHAnsi"/>
          <w:lang w:val="es-NI"/>
        </w:rPr>
      </w:pPr>
      <w:r>
        <w:rPr>
          <w:noProof/>
        </w:rPr>
        <w:drawing>
          <wp:anchor distT="0" distB="0" distL="114300" distR="114300" simplePos="0" relativeHeight="251839488" behindDoc="0" locked="0" layoutInCell="1" allowOverlap="1" wp14:anchorId="6AE8B4D2" wp14:editId="353B3FB9">
            <wp:simplePos x="0" y="0"/>
            <wp:positionH relativeFrom="margin">
              <wp:align>right</wp:align>
            </wp:positionH>
            <wp:positionV relativeFrom="paragraph">
              <wp:posOffset>1929969</wp:posOffset>
            </wp:positionV>
            <wp:extent cx="2700000" cy="3568335"/>
            <wp:effectExtent l="0" t="0" r="5715" b="0"/>
            <wp:wrapSquare wrapText="bothSides"/>
            <wp:docPr id="23415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990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56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79293" w14:textId="426DFEE6" w:rsidR="00BB3E2D" w:rsidRDefault="003A2B4C">
      <w:pPr>
        <w:rPr>
          <w:rFonts w:cstheme="minorHAnsi"/>
          <w:lang w:val="es-NI"/>
        </w:rPr>
      </w:pPr>
      <w:r>
        <w:rPr>
          <w:noProof/>
        </w:rPr>
        <w:drawing>
          <wp:anchor distT="0" distB="0" distL="114300" distR="114300" simplePos="0" relativeHeight="251838464" behindDoc="0" locked="0" layoutInCell="1" allowOverlap="1" wp14:anchorId="35239989" wp14:editId="6175C914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2700000" cy="3832449"/>
            <wp:effectExtent l="0" t="0" r="5715" b="0"/>
            <wp:wrapTopAndBottom/>
            <wp:docPr id="128356406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6" t="4716" r="5647" b="4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83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FF7BC" w14:textId="77777777" w:rsidR="00833A04" w:rsidRDefault="00833A04" w:rsidP="00833A04">
      <w:pPr>
        <w:pStyle w:val="Prrafodelista"/>
        <w:jc w:val="both"/>
        <w:rPr>
          <w:rFonts w:cstheme="minorHAnsi"/>
          <w:lang w:val="es-NI"/>
        </w:rPr>
      </w:pPr>
    </w:p>
    <w:p w14:paraId="00824D68" w14:textId="77777777" w:rsidR="00833A04" w:rsidRDefault="00833A04" w:rsidP="00833A04">
      <w:pPr>
        <w:pStyle w:val="Prrafodelista"/>
        <w:jc w:val="both"/>
        <w:rPr>
          <w:rFonts w:cstheme="minorHAnsi"/>
          <w:lang w:val="es-NI"/>
        </w:rPr>
      </w:pPr>
    </w:p>
    <w:p w14:paraId="344944EB" w14:textId="77777777" w:rsidR="00833A04" w:rsidRDefault="00833A04" w:rsidP="00833A04">
      <w:pPr>
        <w:pStyle w:val="Prrafodelista"/>
        <w:jc w:val="both"/>
        <w:rPr>
          <w:rFonts w:cstheme="minorHAnsi"/>
          <w:lang w:val="es-NI"/>
        </w:rPr>
      </w:pPr>
    </w:p>
    <w:p w14:paraId="7D97445E" w14:textId="63A8E569" w:rsidR="00BB3E2D" w:rsidRPr="00833A04" w:rsidRDefault="00BB3E2D" w:rsidP="004C41BB">
      <w:pPr>
        <w:pStyle w:val="Prrafodelista"/>
        <w:numPr>
          <w:ilvl w:val="0"/>
          <w:numId w:val="74"/>
        </w:numPr>
        <w:ind w:left="360"/>
        <w:jc w:val="both"/>
        <w:rPr>
          <w:rFonts w:cstheme="minorHAnsi"/>
          <w:lang w:val="es-NI"/>
        </w:rPr>
      </w:pPr>
      <w:r w:rsidRPr="00833A04">
        <w:rPr>
          <w:rFonts w:cstheme="minorHAnsi"/>
          <w:lang w:val="es-NI"/>
        </w:rPr>
        <w:t>La vista final se debe visualizar de la siguiente forma</w:t>
      </w:r>
      <w:r w:rsidR="001B2E86" w:rsidRPr="00833A04">
        <w:rPr>
          <w:rFonts w:cstheme="minorHAnsi"/>
          <w:lang w:val="es-NI"/>
        </w:rPr>
        <w:t xml:space="preserve"> al reducir el tamaño de la ventana</w:t>
      </w:r>
      <w:r w:rsidRPr="00833A04">
        <w:rPr>
          <w:rFonts w:cstheme="minorHAnsi"/>
          <w:lang w:val="es-NI"/>
        </w:rPr>
        <w:t>:</w:t>
      </w:r>
    </w:p>
    <w:p w14:paraId="3DDD811E" w14:textId="1998AA1F" w:rsidR="00B5766B" w:rsidRPr="00BD4D97" w:rsidRDefault="00B5766B">
      <w:pPr>
        <w:rPr>
          <w:rFonts w:cstheme="minorHAnsi"/>
          <w:lang w:val="es-NI"/>
        </w:rPr>
      </w:pPr>
      <w:r w:rsidRPr="00BD4D97">
        <w:rPr>
          <w:rFonts w:cstheme="minorHAnsi"/>
          <w:lang w:val="es-NI"/>
        </w:rPr>
        <w:br w:type="page"/>
      </w:r>
    </w:p>
    <w:p w14:paraId="7C6B3609" w14:textId="31435288" w:rsidR="002D2761" w:rsidRPr="00BD4D97" w:rsidRDefault="002D2761" w:rsidP="00B5766B">
      <w:pPr>
        <w:pStyle w:val="Prrafodelista"/>
        <w:spacing w:line="276" w:lineRule="auto"/>
        <w:jc w:val="both"/>
        <w:rPr>
          <w:rFonts w:cstheme="minorHAnsi"/>
          <w:lang w:val="es-NI"/>
        </w:rPr>
      </w:pPr>
    </w:p>
    <w:p w14:paraId="27D31A36" w14:textId="3C521A2D" w:rsidR="001145D7" w:rsidRPr="00BD4D97" w:rsidRDefault="00831618" w:rsidP="00BF475D">
      <w:pPr>
        <w:jc w:val="both"/>
        <w:rPr>
          <w:lang w:val="es-NI"/>
        </w:rPr>
      </w:pPr>
      <w:r w:rsidRPr="005E75B9">
        <w:rPr>
          <w:rFonts w:cstheme="minorHAnsi"/>
          <w:noProof/>
          <w:szCs w:val="28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7DBC3D6B" wp14:editId="3C62C040">
                <wp:simplePos x="0" y="0"/>
                <wp:positionH relativeFrom="margin">
                  <wp:align>left</wp:align>
                </wp:positionH>
                <wp:positionV relativeFrom="paragraph">
                  <wp:posOffset>133</wp:posOffset>
                </wp:positionV>
                <wp:extent cx="5596890" cy="342900"/>
                <wp:effectExtent l="0" t="0" r="22860" b="19050"/>
                <wp:wrapTopAndBottom/>
                <wp:docPr id="1663261382" name="Grupo 166326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235328762" name="Rectángulo 235328762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A03180" w14:textId="2D1FAEAB" w:rsidR="00831618" w:rsidRPr="000C405C" w:rsidRDefault="00831618" w:rsidP="00831618">
                              <w:pPr>
                                <w:rPr>
                                  <w:b/>
                                  <w:bCs/>
                                  <w:color w:val="555A3C" w:themeColor="accent3" w:themeShade="80"/>
                                  <w:lang w:val="es-NI"/>
                                </w:rPr>
                              </w:pPr>
                              <w:r w:rsidRPr="000C405C">
                                <w:rPr>
                                  <w:b/>
                                  <w:bCs/>
                                  <w:color w:val="555A3C" w:themeColor="accent3" w:themeShade="80"/>
                                  <w:szCs w:val="28"/>
                                  <w:lang w:val="es-NI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076327" name="Rectángulo 1178076327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97FB8D" w14:textId="77777777" w:rsidR="00831618" w:rsidRPr="00A5140E" w:rsidRDefault="00831618" w:rsidP="00831618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BC3D6B" id="Grupo 1663261382" o:spid="_x0000_s1029" style="position:absolute;left:0;text-align:left;margin-left:0;margin-top:0;width:440.7pt;height:27pt;z-index:251823104;mso-position-horizontal:left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">
                <v:rect id="Rectángulo 235328762" o:spid="_x0000_s1030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" filled="f" strokecolor="#00b050" strokeweight="1pt">
                  <v:textbox inset="2.5mm,0,0,0">
                    <w:txbxContent>
                      <w:p w14:paraId="69A03180" w14:textId="2D1FAEAB" w:rsidR="00831618" w:rsidRPr="000C405C" w:rsidRDefault="00831618" w:rsidP="00831618">
                        <w:pPr>
                          <w:rPr>
                            <w:b/>
                            <w:bCs/>
                            <w:color w:val="555A3C" w:themeColor="accent3" w:themeShade="80"/>
                            <w:lang w:val="es-NI"/>
                          </w:rPr>
                        </w:pPr>
                        <w:r w:rsidRPr="000C405C">
                          <w:rPr>
                            <w:b/>
                            <w:bCs/>
                            <w:color w:val="555A3C" w:themeColor="accent3" w:themeShade="80"/>
                            <w:szCs w:val="28"/>
                            <w:lang w:val="es-NI"/>
                          </w:rPr>
                          <w:t>Actividades</w:t>
                        </w:r>
                      </w:p>
                    </w:txbxContent>
                  </v:textbox>
                </v:rect>
                <v:rect id="Rectángulo 1178076327" o:spid="_x0000_s1031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" fillcolor="#bfbfbf [2412]" strokecolor="#00b050" strokeweight="1pt">
                  <v:textbox inset="2.5mm,0,0,0">
                    <w:txbxContent>
                      <w:p w14:paraId="4197FB8D" w14:textId="77777777" w:rsidR="00831618" w:rsidRPr="00A5140E" w:rsidRDefault="00831618" w:rsidP="00831618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3935E943" w14:textId="3D4FE006" w:rsidR="00BF475D" w:rsidRPr="00831618" w:rsidRDefault="00BF475D" w:rsidP="00831618">
      <w:pPr>
        <w:pStyle w:val="Prrafodelista"/>
        <w:numPr>
          <w:ilvl w:val="0"/>
          <w:numId w:val="44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31618" w:rsidRPr="00831618">
        <w:rPr>
          <w:b/>
          <w:bCs/>
          <w:u w:val="single"/>
        </w:rPr>
        <w:t>individual</w:t>
      </w:r>
      <w:r w:rsidRPr="00831618">
        <w:rPr>
          <w:b/>
          <w:bCs/>
          <w:u w:val="single"/>
        </w:rPr>
        <w:t>:</w:t>
      </w:r>
    </w:p>
    <w:p w14:paraId="4B35AF46" w14:textId="77777777" w:rsidR="00DF44B2" w:rsidRDefault="00DF44B2" w:rsidP="00855620">
      <w:pPr>
        <w:jc w:val="both"/>
      </w:pPr>
    </w:p>
    <w:p w14:paraId="57A028AA" w14:textId="5C52A043" w:rsidR="00C45DDD" w:rsidRDefault="00F52E25" w:rsidP="00C45DDD">
      <w:pPr>
        <w:pStyle w:val="Prrafodelista"/>
        <w:numPr>
          <w:ilvl w:val="1"/>
          <w:numId w:val="44"/>
        </w:numPr>
        <w:jc w:val="both"/>
      </w:pPr>
      <w:r>
        <w:t>En el espacio designado en Classroom entregue lo siguiente:</w:t>
      </w:r>
    </w:p>
    <w:p w14:paraId="2ACC5F9E" w14:textId="77777777" w:rsidR="00DF44B2" w:rsidRDefault="00DF44B2" w:rsidP="00DF44B2">
      <w:pPr>
        <w:jc w:val="both"/>
      </w:pPr>
    </w:p>
    <w:p w14:paraId="10EE7ADF" w14:textId="190BE13C" w:rsidR="00C45DDD" w:rsidRDefault="00F52E25" w:rsidP="00C45DDD">
      <w:pPr>
        <w:pStyle w:val="Prrafodelista"/>
        <w:numPr>
          <w:ilvl w:val="2"/>
          <w:numId w:val="44"/>
        </w:numPr>
        <w:jc w:val="both"/>
      </w:pPr>
      <w:r>
        <w:t xml:space="preserve">Enlace </w:t>
      </w:r>
      <w:r w:rsidR="005552EB">
        <w:t>de confirmación con los cambios realizados en el</w:t>
      </w:r>
      <w:r>
        <w:t xml:space="preserve"> repositorio de GitHub de la práctica de esta guía.</w:t>
      </w:r>
    </w:p>
    <w:p w14:paraId="4CBEFD54" w14:textId="19CE51AE" w:rsidR="00C45DDD" w:rsidRDefault="00F52E25" w:rsidP="00C45DDD">
      <w:pPr>
        <w:pStyle w:val="Prrafodelista"/>
        <w:numPr>
          <w:ilvl w:val="2"/>
          <w:numId w:val="44"/>
        </w:numPr>
        <w:jc w:val="both"/>
      </w:pPr>
      <w:r>
        <w:t xml:space="preserve">Enlace de Netlify con </w:t>
      </w:r>
      <w:r w:rsidR="005552EB">
        <w:t>los cambios aplicados en la</w:t>
      </w:r>
      <w:r>
        <w:t xml:space="preserve"> aplicación desplegada.</w:t>
      </w:r>
    </w:p>
    <w:p w14:paraId="0AE1C43D" w14:textId="77777777" w:rsidR="00C45DDD" w:rsidRPr="002368BB" w:rsidRDefault="00C45DDD" w:rsidP="00C45DDD">
      <w:pPr>
        <w:pStyle w:val="Prrafodelista"/>
        <w:ind w:left="1440"/>
        <w:jc w:val="both"/>
      </w:pPr>
    </w:p>
    <w:p w14:paraId="5E2F373A" w14:textId="518B4D22" w:rsidR="002368BB" w:rsidRPr="00831618" w:rsidRDefault="002368BB" w:rsidP="002368BB">
      <w:pPr>
        <w:pStyle w:val="Prrafodelista"/>
        <w:numPr>
          <w:ilvl w:val="0"/>
          <w:numId w:val="44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C6657">
        <w:rPr>
          <w:b/>
          <w:bCs/>
          <w:u w:val="single"/>
        </w:rPr>
        <w:t>grupal</w:t>
      </w:r>
      <w:r w:rsidRPr="00831618">
        <w:rPr>
          <w:b/>
          <w:bCs/>
          <w:u w:val="single"/>
        </w:rPr>
        <w:t>:</w:t>
      </w:r>
    </w:p>
    <w:p w14:paraId="3939978A" w14:textId="77777777" w:rsidR="00831618" w:rsidRDefault="00831618" w:rsidP="00831618">
      <w:pPr>
        <w:jc w:val="both"/>
      </w:pPr>
    </w:p>
    <w:p w14:paraId="624B3C28" w14:textId="4F84B4B8" w:rsidR="006123EE" w:rsidRDefault="00BB3E2D" w:rsidP="00F52E25">
      <w:pPr>
        <w:pStyle w:val="Prrafodelista"/>
        <w:numPr>
          <w:ilvl w:val="1"/>
          <w:numId w:val="44"/>
        </w:numPr>
        <w:jc w:val="both"/>
      </w:pPr>
      <w:r>
        <w:t>Codifique y configure el</w:t>
      </w:r>
      <w:r w:rsidR="00F52E25">
        <w:t xml:space="preserve"> proyecto Vite grupal siguiendo las </w:t>
      </w:r>
      <w:r w:rsidR="00C52B7B">
        <w:t>funcionalidades</w:t>
      </w:r>
      <w:r w:rsidR="00F52E25">
        <w:t xml:space="preserve"> practicadas.</w:t>
      </w:r>
    </w:p>
    <w:p w14:paraId="5BE8E863" w14:textId="00EE6671" w:rsidR="00180E64" w:rsidRDefault="00F52E25" w:rsidP="00DF3DEC">
      <w:pPr>
        <w:pStyle w:val="Prrafodelista"/>
        <w:numPr>
          <w:ilvl w:val="1"/>
          <w:numId w:val="44"/>
        </w:numPr>
        <w:jc w:val="both"/>
      </w:pPr>
      <w:r>
        <w:t>Entregue enlace de repositorio grupal de GitHub con el código del proyecto.</w:t>
      </w:r>
      <w:r w:rsidR="00180E64">
        <w:t xml:space="preserve"> Agregue al docente (eliabjselvacruz51@gmail.com) como colaborador del proyecto grupal. </w:t>
      </w:r>
      <w:r w:rsidR="004C31E8">
        <w:t>Todos los integrantes del grupo deben colaborar (realizar confirmaciones) con el proyecto.</w:t>
      </w:r>
    </w:p>
    <w:p w14:paraId="27A8BD04" w14:textId="6D727B16" w:rsidR="00F52E25" w:rsidRPr="00BF475D" w:rsidRDefault="00F52E25" w:rsidP="00DF3DEC">
      <w:pPr>
        <w:pStyle w:val="Prrafodelista"/>
        <w:numPr>
          <w:ilvl w:val="1"/>
          <w:numId w:val="44"/>
        </w:numPr>
        <w:jc w:val="both"/>
      </w:pPr>
      <w:r>
        <w:t>Entregue enlace de Netlify con el proyecto grupal desplegado.</w:t>
      </w:r>
    </w:p>
    <w:sectPr w:rsidR="00F52E25" w:rsidRPr="00BF475D" w:rsidSect="004A30D8">
      <w:headerReference w:type="default" r:id="rId18"/>
      <w:footerReference w:type="default" r:id="rId19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391AD" w14:textId="77777777" w:rsidR="00714D65" w:rsidRDefault="00714D65" w:rsidP="00F316AD">
      <w:r>
        <w:separator/>
      </w:r>
    </w:p>
  </w:endnote>
  <w:endnote w:type="continuationSeparator" w:id="0">
    <w:p w14:paraId="148456D1" w14:textId="77777777" w:rsidR="00714D65" w:rsidRDefault="00714D65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73430D" w14:paraId="1770B653" w14:textId="77777777" w:rsidTr="00AF1C2B">
      <w:trPr>
        <w:trHeight w:hRule="exact" w:val="115"/>
        <w:jc w:val="center"/>
      </w:trPr>
      <w:tc>
        <w:tcPr>
          <w:tcW w:w="4686" w:type="dxa"/>
          <w:shd w:val="clear" w:color="auto" w:fill="00B0F0"/>
          <w:tcMar>
            <w:top w:w="0" w:type="dxa"/>
            <w:bottom w:w="0" w:type="dxa"/>
          </w:tcMar>
        </w:tcPr>
        <w:p w14:paraId="5934F85C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00B0F0"/>
          <w:tcMar>
            <w:top w:w="0" w:type="dxa"/>
            <w:bottom w:w="0" w:type="dxa"/>
          </w:tcMar>
        </w:tcPr>
        <w:p w14:paraId="6028C73F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3063E" w14:paraId="7B53C06F" w14:textId="77777777">
      <w:trPr>
        <w:jc w:val="center"/>
      </w:trPr>
      <w:tc>
        <w:tcPr>
          <w:tcW w:w="4686" w:type="dxa"/>
          <w:vAlign w:val="center"/>
        </w:tcPr>
        <w:p w14:paraId="5A0F39FC" w14:textId="473A0A3E" w:rsidR="008E481A" w:rsidRDefault="008A027A">
          <w:pPr>
            <w:pStyle w:val="Piedepgina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 w:rsidRPr="008A027A">
            <w:rPr>
              <w:color w:val="A6A6A6" w:themeColor="background1" w:themeShade="A6"/>
              <w:sz w:val="18"/>
              <w:szCs w:val="18"/>
            </w:rPr>
            <w:t>Eliab Javier Selva Cruz</w:t>
          </w:r>
        </w:p>
      </w:tc>
      <w:tc>
        <w:tcPr>
          <w:tcW w:w="4674" w:type="dxa"/>
          <w:vAlign w:val="center"/>
        </w:tcPr>
        <w:p w14:paraId="15305C5B" w14:textId="77777777" w:rsidR="008E481A" w:rsidRDefault="008E481A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440041D" w14:textId="77777777" w:rsidR="004A30D8" w:rsidRDefault="004A30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500E9" w14:textId="77777777" w:rsidR="00714D65" w:rsidRDefault="00714D65" w:rsidP="00F316AD">
      <w:r>
        <w:separator/>
      </w:r>
    </w:p>
  </w:footnote>
  <w:footnote w:type="continuationSeparator" w:id="0">
    <w:p w14:paraId="63221C53" w14:textId="77777777" w:rsidR="00714D65" w:rsidRDefault="00714D65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CB5D" w14:textId="7A2832E0" w:rsidR="004A30D8" w:rsidRPr="004A30D8" w:rsidRDefault="004A30D8">
    <w:pPr>
      <w:pStyle w:val="Encabezado"/>
      <w:rPr>
        <w:lang w:val="es-NI"/>
      </w:rPr>
    </w:pPr>
    <w:r w:rsidRPr="004A30D8">
      <w:rPr>
        <w:noProof/>
        <w:lang w:val="es-NI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34A851" wp14:editId="255EA3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7620" b="635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948E69" w14:textId="45912398" w:rsidR="004A30D8" w:rsidRPr="005D5526" w:rsidRDefault="00891859">
                          <w:pPr>
                            <w:pStyle w:val="Encabezado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891859">
                            <w:rPr>
                              <w:rFonts w:asciiTheme="majorHAnsi" w:hAnsiTheme="majorHAnsi" w:cstheme="majorHAnsi"/>
                              <w:bCs/>
                              <w:color w:val="FFFFFF" w:themeColor="background1"/>
                            </w:rPr>
                            <w:t>Tema I: Fundamentos de Desarrollo Móvil Híbrido.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34A851" id="Rectángulo 197" o:spid="_x0000_s1032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" o:allowoverlap="f" fillcolor="#00b0f0" stroked="f" strokeweight="1pt">
              <v:textbox style="mso-fit-shape-to-text:t">
                <w:txbxContent>
                  <w:p w14:paraId="4C948E69" w14:textId="45912398" w:rsidR="004A30D8" w:rsidRPr="005D5526" w:rsidRDefault="00891859">
                    <w:pPr>
                      <w:pStyle w:val="Encabezado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891859">
                      <w:rPr>
                        <w:rFonts w:asciiTheme="majorHAnsi" w:hAnsiTheme="majorHAnsi" w:cstheme="majorHAnsi"/>
                        <w:bCs/>
                        <w:color w:val="FFFFFF" w:themeColor="background1"/>
                      </w:rPr>
                      <w:t>Tema I: Fundamentos de Desarrollo Móvil Híbrido.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70D43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BF9268" w:themeColor="accent2"/>
      </w:rPr>
    </w:lvl>
  </w:abstractNum>
  <w:abstractNum w:abstractNumId="1" w15:restartNumberingAfterBreak="0">
    <w:nsid w:val="007E1C4D"/>
    <w:multiLevelType w:val="multilevel"/>
    <w:tmpl w:val="E80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E"/>
    <w:multiLevelType w:val="multilevel"/>
    <w:tmpl w:val="916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1B1A"/>
    <w:multiLevelType w:val="hybridMultilevel"/>
    <w:tmpl w:val="86C6B8EE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D535A"/>
    <w:multiLevelType w:val="multilevel"/>
    <w:tmpl w:val="E9C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F05C3"/>
    <w:multiLevelType w:val="hybridMultilevel"/>
    <w:tmpl w:val="7B5E508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8E3DA8"/>
    <w:multiLevelType w:val="multilevel"/>
    <w:tmpl w:val="18F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733"/>
    <w:multiLevelType w:val="hybridMultilevel"/>
    <w:tmpl w:val="4852E2B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D0C22"/>
    <w:multiLevelType w:val="hybridMultilevel"/>
    <w:tmpl w:val="6832D58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956CF"/>
    <w:multiLevelType w:val="multilevel"/>
    <w:tmpl w:val="4C0A001D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16877F53"/>
    <w:multiLevelType w:val="hybridMultilevel"/>
    <w:tmpl w:val="D4B0123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C2050"/>
    <w:multiLevelType w:val="multilevel"/>
    <w:tmpl w:val="CF9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E1894"/>
    <w:multiLevelType w:val="multilevel"/>
    <w:tmpl w:val="14A8B9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A338F"/>
    <w:multiLevelType w:val="multilevel"/>
    <w:tmpl w:val="768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72D16"/>
    <w:multiLevelType w:val="hybridMultilevel"/>
    <w:tmpl w:val="D9FE640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9D036A"/>
    <w:multiLevelType w:val="multilevel"/>
    <w:tmpl w:val="6B1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63BA8"/>
    <w:multiLevelType w:val="hybridMultilevel"/>
    <w:tmpl w:val="A43E6A7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77A35"/>
    <w:multiLevelType w:val="multilevel"/>
    <w:tmpl w:val="3AAC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5B36C8"/>
    <w:multiLevelType w:val="hybridMultilevel"/>
    <w:tmpl w:val="BA4EECE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7C3069"/>
    <w:multiLevelType w:val="multilevel"/>
    <w:tmpl w:val="EF0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A1FF0"/>
    <w:multiLevelType w:val="hybridMultilevel"/>
    <w:tmpl w:val="5C8CC93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9E40E2"/>
    <w:multiLevelType w:val="hybridMultilevel"/>
    <w:tmpl w:val="B4C45CB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F30E68"/>
    <w:multiLevelType w:val="hybridMultilevel"/>
    <w:tmpl w:val="9F76F81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A55F1B"/>
    <w:multiLevelType w:val="hybridMultilevel"/>
    <w:tmpl w:val="A2E82F52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8F7959"/>
    <w:multiLevelType w:val="multilevel"/>
    <w:tmpl w:val="2598C3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D624EC"/>
    <w:multiLevelType w:val="multilevel"/>
    <w:tmpl w:val="64B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5319B"/>
    <w:multiLevelType w:val="multilevel"/>
    <w:tmpl w:val="6D1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FA4CA5"/>
    <w:multiLevelType w:val="hybridMultilevel"/>
    <w:tmpl w:val="248A108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141A4F"/>
    <w:multiLevelType w:val="multilevel"/>
    <w:tmpl w:val="020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C226E"/>
    <w:multiLevelType w:val="hybridMultilevel"/>
    <w:tmpl w:val="18F6115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973D11"/>
    <w:multiLevelType w:val="multilevel"/>
    <w:tmpl w:val="11A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85AB8"/>
    <w:multiLevelType w:val="hybridMultilevel"/>
    <w:tmpl w:val="B4C45C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D14258"/>
    <w:multiLevelType w:val="hybridMultilevel"/>
    <w:tmpl w:val="EDD23E34"/>
    <w:lvl w:ilvl="0" w:tplc="4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303848" w:themeColor="accent1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112139"/>
    <w:multiLevelType w:val="hybridMultilevel"/>
    <w:tmpl w:val="80FA8004"/>
    <w:lvl w:ilvl="0" w:tplc="7AFEC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3848" w:themeColor="accent1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5C60C4"/>
    <w:multiLevelType w:val="multilevel"/>
    <w:tmpl w:val="193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D552C"/>
    <w:multiLevelType w:val="hybridMultilevel"/>
    <w:tmpl w:val="83D037B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>
      <w:start w:val="1"/>
      <w:numFmt w:val="decimal"/>
      <w:lvlText w:val="%4."/>
      <w:lvlJc w:val="left"/>
      <w:pPr>
        <w:ind w:left="2880" w:hanging="360"/>
      </w:pPr>
    </w:lvl>
    <w:lvl w:ilvl="4" w:tplc="4C0A0019">
      <w:start w:val="1"/>
      <w:numFmt w:val="lowerLetter"/>
      <w:lvlText w:val="%5."/>
      <w:lvlJc w:val="left"/>
      <w:pPr>
        <w:ind w:left="3600" w:hanging="360"/>
      </w:pPr>
    </w:lvl>
    <w:lvl w:ilvl="5" w:tplc="4C0A001B">
      <w:start w:val="1"/>
      <w:numFmt w:val="lowerRoman"/>
      <w:lvlText w:val="%6."/>
      <w:lvlJc w:val="right"/>
      <w:pPr>
        <w:ind w:left="4320" w:hanging="180"/>
      </w:pPr>
    </w:lvl>
    <w:lvl w:ilvl="6" w:tplc="4C0A000F">
      <w:start w:val="1"/>
      <w:numFmt w:val="decimal"/>
      <w:lvlText w:val="%7."/>
      <w:lvlJc w:val="left"/>
      <w:pPr>
        <w:ind w:left="5040" w:hanging="360"/>
      </w:pPr>
    </w:lvl>
    <w:lvl w:ilvl="7" w:tplc="4C0A0019">
      <w:start w:val="1"/>
      <w:numFmt w:val="lowerLetter"/>
      <w:lvlText w:val="%8."/>
      <w:lvlJc w:val="left"/>
      <w:pPr>
        <w:ind w:left="5760" w:hanging="360"/>
      </w:pPr>
    </w:lvl>
    <w:lvl w:ilvl="8" w:tplc="4C0A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5F5F55"/>
    <w:multiLevelType w:val="hybridMultilevel"/>
    <w:tmpl w:val="3472420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776CF9"/>
    <w:multiLevelType w:val="hybridMultilevel"/>
    <w:tmpl w:val="A9A22CA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36798A"/>
    <w:multiLevelType w:val="multilevel"/>
    <w:tmpl w:val="D71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C74D5"/>
    <w:multiLevelType w:val="multilevel"/>
    <w:tmpl w:val="CC8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C70A6A"/>
    <w:multiLevelType w:val="multilevel"/>
    <w:tmpl w:val="73F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CF7AE3"/>
    <w:multiLevelType w:val="hybridMultilevel"/>
    <w:tmpl w:val="6826EE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267932"/>
    <w:multiLevelType w:val="multilevel"/>
    <w:tmpl w:val="AFE69CAA"/>
    <w:lvl w:ilvl="0">
      <w:start w:val="17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3" w15:restartNumberingAfterBreak="0">
    <w:nsid w:val="50E34B34"/>
    <w:multiLevelType w:val="hybridMultilevel"/>
    <w:tmpl w:val="A2C4D97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>
      <w:start w:val="1"/>
      <w:numFmt w:val="decimal"/>
      <w:lvlText w:val="%4."/>
      <w:lvlJc w:val="left"/>
      <w:pPr>
        <w:ind w:left="2880" w:hanging="360"/>
      </w:pPr>
    </w:lvl>
    <w:lvl w:ilvl="4" w:tplc="4C0A0019">
      <w:start w:val="1"/>
      <w:numFmt w:val="lowerLetter"/>
      <w:lvlText w:val="%5."/>
      <w:lvlJc w:val="left"/>
      <w:pPr>
        <w:ind w:left="3600" w:hanging="360"/>
      </w:pPr>
    </w:lvl>
    <w:lvl w:ilvl="5" w:tplc="4C0A001B">
      <w:start w:val="1"/>
      <w:numFmt w:val="lowerRoman"/>
      <w:lvlText w:val="%6."/>
      <w:lvlJc w:val="right"/>
      <w:pPr>
        <w:ind w:left="4320" w:hanging="180"/>
      </w:pPr>
    </w:lvl>
    <w:lvl w:ilvl="6" w:tplc="4C0A000F">
      <w:start w:val="1"/>
      <w:numFmt w:val="decimal"/>
      <w:lvlText w:val="%7."/>
      <w:lvlJc w:val="left"/>
      <w:pPr>
        <w:ind w:left="5040" w:hanging="360"/>
      </w:pPr>
    </w:lvl>
    <w:lvl w:ilvl="7" w:tplc="4C0A0019">
      <w:start w:val="1"/>
      <w:numFmt w:val="lowerLetter"/>
      <w:lvlText w:val="%8."/>
      <w:lvlJc w:val="left"/>
      <w:pPr>
        <w:ind w:left="5760" w:hanging="360"/>
      </w:pPr>
    </w:lvl>
    <w:lvl w:ilvl="8" w:tplc="4C0A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1F60E7"/>
    <w:multiLevelType w:val="multilevel"/>
    <w:tmpl w:val="874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C6D34"/>
    <w:multiLevelType w:val="hybridMultilevel"/>
    <w:tmpl w:val="74EE361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8976BE"/>
    <w:multiLevelType w:val="hybridMultilevel"/>
    <w:tmpl w:val="6FC4228E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72A2D74"/>
    <w:multiLevelType w:val="multilevel"/>
    <w:tmpl w:val="E1F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C13EAA"/>
    <w:multiLevelType w:val="hybridMultilevel"/>
    <w:tmpl w:val="6F348A1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F757AE"/>
    <w:multiLevelType w:val="hybridMultilevel"/>
    <w:tmpl w:val="3D76409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AD3215"/>
    <w:multiLevelType w:val="hybridMultilevel"/>
    <w:tmpl w:val="81FE6DF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A390207"/>
    <w:multiLevelType w:val="multilevel"/>
    <w:tmpl w:val="1044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5462B7"/>
    <w:multiLevelType w:val="hybridMultilevel"/>
    <w:tmpl w:val="FABC9E1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F014EA"/>
    <w:multiLevelType w:val="hybridMultilevel"/>
    <w:tmpl w:val="C5283EC2"/>
    <w:lvl w:ilvl="0" w:tplc="D3DAE3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54302D"/>
    <w:multiLevelType w:val="multilevel"/>
    <w:tmpl w:val="CD62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FC71C2"/>
    <w:multiLevelType w:val="hybridMultilevel"/>
    <w:tmpl w:val="BBB8F45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A94A35"/>
    <w:multiLevelType w:val="hybridMultilevel"/>
    <w:tmpl w:val="9BC2FFD4"/>
    <w:lvl w:ilvl="0" w:tplc="FF12D8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9CD3029"/>
    <w:multiLevelType w:val="hybridMultilevel"/>
    <w:tmpl w:val="AB90277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4119D2"/>
    <w:multiLevelType w:val="hybridMultilevel"/>
    <w:tmpl w:val="5090F712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895194"/>
    <w:multiLevelType w:val="multilevel"/>
    <w:tmpl w:val="BFE2B1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8A43D1"/>
    <w:multiLevelType w:val="hybridMultilevel"/>
    <w:tmpl w:val="E0B6298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B8009A"/>
    <w:multiLevelType w:val="multilevel"/>
    <w:tmpl w:val="85A824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422B65"/>
    <w:multiLevelType w:val="hybridMultilevel"/>
    <w:tmpl w:val="AE78AE7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E5F77C2"/>
    <w:multiLevelType w:val="multilevel"/>
    <w:tmpl w:val="57E6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9A3A86"/>
    <w:multiLevelType w:val="hybridMultilevel"/>
    <w:tmpl w:val="AD94BC6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00496F"/>
    <w:multiLevelType w:val="hybridMultilevel"/>
    <w:tmpl w:val="B1687F4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27244EE"/>
    <w:multiLevelType w:val="multilevel"/>
    <w:tmpl w:val="325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B3049C"/>
    <w:multiLevelType w:val="multilevel"/>
    <w:tmpl w:val="24A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5E7AB0"/>
    <w:multiLevelType w:val="multilevel"/>
    <w:tmpl w:val="FA8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D07B32"/>
    <w:multiLevelType w:val="hybridMultilevel"/>
    <w:tmpl w:val="E15624F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C406EF"/>
    <w:multiLevelType w:val="hybridMultilevel"/>
    <w:tmpl w:val="6F6ACB0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1C461A"/>
    <w:multiLevelType w:val="multilevel"/>
    <w:tmpl w:val="108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5D2C7F"/>
    <w:multiLevelType w:val="hybridMultilevel"/>
    <w:tmpl w:val="94EEF93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D6507F"/>
    <w:multiLevelType w:val="multilevel"/>
    <w:tmpl w:val="B8CC00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99641">
    <w:abstractNumId w:val="0"/>
  </w:num>
  <w:num w:numId="2" w16cid:durableId="1607343388">
    <w:abstractNumId w:val="33"/>
  </w:num>
  <w:num w:numId="3" w16cid:durableId="1772582136">
    <w:abstractNumId w:val="41"/>
  </w:num>
  <w:num w:numId="4" w16cid:durableId="305092211">
    <w:abstractNumId w:val="32"/>
  </w:num>
  <w:num w:numId="5" w16cid:durableId="1507556751">
    <w:abstractNumId w:val="18"/>
  </w:num>
  <w:num w:numId="6" w16cid:durableId="1280649606">
    <w:abstractNumId w:val="27"/>
  </w:num>
  <w:num w:numId="7" w16cid:durableId="1994212345">
    <w:abstractNumId w:val="22"/>
  </w:num>
  <w:num w:numId="8" w16cid:durableId="1976908517">
    <w:abstractNumId w:val="69"/>
  </w:num>
  <w:num w:numId="9" w16cid:durableId="882328547">
    <w:abstractNumId w:val="57"/>
  </w:num>
  <w:num w:numId="10" w16cid:durableId="1932615213">
    <w:abstractNumId w:val="29"/>
  </w:num>
  <w:num w:numId="11" w16cid:durableId="1825778503">
    <w:abstractNumId w:val="10"/>
  </w:num>
  <w:num w:numId="12" w16cid:durableId="1293824742">
    <w:abstractNumId w:val="14"/>
  </w:num>
  <w:num w:numId="13" w16cid:durableId="1752197581">
    <w:abstractNumId w:val="72"/>
  </w:num>
  <w:num w:numId="14" w16cid:durableId="339508358">
    <w:abstractNumId w:val="8"/>
  </w:num>
  <w:num w:numId="15" w16cid:durableId="925924449">
    <w:abstractNumId w:val="16"/>
  </w:num>
  <w:num w:numId="16" w16cid:durableId="1732458427">
    <w:abstractNumId w:val="64"/>
  </w:num>
  <w:num w:numId="17" w16cid:durableId="1095201635">
    <w:abstractNumId w:val="65"/>
  </w:num>
  <w:num w:numId="18" w16cid:durableId="1828277772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885198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00036297">
    <w:abstractNumId w:val="7"/>
  </w:num>
  <w:num w:numId="21" w16cid:durableId="1227758786">
    <w:abstractNumId w:val="37"/>
  </w:num>
  <w:num w:numId="22" w16cid:durableId="678652959">
    <w:abstractNumId w:val="35"/>
  </w:num>
  <w:num w:numId="23" w16cid:durableId="2034961818">
    <w:abstractNumId w:val="5"/>
  </w:num>
  <w:num w:numId="24" w16cid:durableId="1395934601">
    <w:abstractNumId w:val="45"/>
  </w:num>
  <w:num w:numId="25" w16cid:durableId="380635721">
    <w:abstractNumId w:val="36"/>
  </w:num>
  <w:num w:numId="26" w16cid:durableId="1401707186">
    <w:abstractNumId w:val="58"/>
  </w:num>
  <w:num w:numId="27" w16cid:durableId="1379088854">
    <w:abstractNumId w:val="38"/>
  </w:num>
  <w:num w:numId="28" w16cid:durableId="211885710">
    <w:abstractNumId w:val="51"/>
  </w:num>
  <w:num w:numId="29" w16cid:durableId="2027320296">
    <w:abstractNumId w:val="63"/>
  </w:num>
  <w:num w:numId="30" w16cid:durableId="110631018">
    <w:abstractNumId w:val="55"/>
  </w:num>
  <w:num w:numId="31" w16cid:durableId="365954733">
    <w:abstractNumId w:val="50"/>
  </w:num>
  <w:num w:numId="32" w16cid:durableId="1543899704">
    <w:abstractNumId w:val="21"/>
  </w:num>
  <w:num w:numId="33" w16cid:durableId="1440829426">
    <w:abstractNumId w:val="44"/>
  </w:num>
  <w:num w:numId="34" w16cid:durableId="1888762964">
    <w:abstractNumId w:val="23"/>
  </w:num>
  <w:num w:numId="35" w16cid:durableId="1780372776">
    <w:abstractNumId w:val="49"/>
  </w:num>
  <w:num w:numId="36" w16cid:durableId="129636220">
    <w:abstractNumId w:val="24"/>
    <w:lvlOverride w:ilvl="0">
      <w:lvl w:ilvl="0">
        <w:numFmt w:val="decimal"/>
        <w:lvlText w:val="%1."/>
        <w:lvlJc w:val="left"/>
      </w:lvl>
    </w:lvlOverride>
  </w:num>
  <w:num w:numId="37" w16cid:durableId="505754017">
    <w:abstractNumId w:val="31"/>
  </w:num>
  <w:num w:numId="38" w16cid:durableId="1687904437">
    <w:abstractNumId w:val="48"/>
  </w:num>
  <w:num w:numId="39" w16cid:durableId="1989242584">
    <w:abstractNumId w:val="20"/>
  </w:num>
  <w:num w:numId="40" w16cid:durableId="1370061984">
    <w:abstractNumId w:val="6"/>
  </w:num>
  <w:num w:numId="41" w16cid:durableId="848762310">
    <w:abstractNumId w:val="28"/>
  </w:num>
  <w:num w:numId="42" w16cid:durableId="218178660">
    <w:abstractNumId w:val="40"/>
  </w:num>
  <w:num w:numId="43" w16cid:durableId="1147167326">
    <w:abstractNumId w:val="70"/>
  </w:num>
  <w:num w:numId="44" w16cid:durableId="726682203">
    <w:abstractNumId w:val="46"/>
  </w:num>
  <w:num w:numId="45" w16cid:durableId="1827554447">
    <w:abstractNumId w:val="52"/>
  </w:num>
  <w:num w:numId="46" w16cid:durableId="460803764">
    <w:abstractNumId w:val="4"/>
  </w:num>
  <w:num w:numId="47" w16cid:durableId="631983379">
    <w:abstractNumId w:val="3"/>
  </w:num>
  <w:num w:numId="48" w16cid:durableId="1104417099">
    <w:abstractNumId w:val="17"/>
  </w:num>
  <w:num w:numId="49" w16cid:durableId="205727683">
    <w:abstractNumId w:val="9"/>
  </w:num>
  <w:num w:numId="50" w16cid:durableId="313608485">
    <w:abstractNumId w:val="56"/>
  </w:num>
  <w:num w:numId="51" w16cid:durableId="1396735188">
    <w:abstractNumId w:val="54"/>
  </w:num>
  <w:num w:numId="52" w16cid:durableId="2102332956">
    <w:abstractNumId w:val="12"/>
  </w:num>
  <w:num w:numId="53" w16cid:durableId="1130174554">
    <w:abstractNumId w:val="61"/>
  </w:num>
  <w:num w:numId="54" w16cid:durableId="1439521824">
    <w:abstractNumId w:val="59"/>
  </w:num>
  <w:num w:numId="55" w16cid:durableId="943265714">
    <w:abstractNumId w:val="73"/>
  </w:num>
  <w:num w:numId="56" w16cid:durableId="1594968840">
    <w:abstractNumId w:val="42"/>
  </w:num>
  <w:num w:numId="57" w16cid:durableId="254943611">
    <w:abstractNumId w:val="66"/>
  </w:num>
  <w:num w:numId="58" w16cid:durableId="1787849702">
    <w:abstractNumId w:val="11"/>
  </w:num>
  <w:num w:numId="59" w16cid:durableId="1200557102">
    <w:abstractNumId w:val="19"/>
  </w:num>
  <w:num w:numId="60" w16cid:durableId="1115056242">
    <w:abstractNumId w:val="1"/>
  </w:num>
  <w:num w:numId="61" w16cid:durableId="1315723117">
    <w:abstractNumId w:val="25"/>
  </w:num>
  <w:num w:numId="62" w16cid:durableId="347878042">
    <w:abstractNumId w:val="30"/>
  </w:num>
  <w:num w:numId="63" w16cid:durableId="1740782511">
    <w:abstractNumId w:val="71"/>
  </w:num>
  <w:num w:numId="64" w16cid:durableId="264390601">
    <w:abstractNumId w:val="47"/>
  </w:num>
  <w:num w:numId="65" w16cid:durableId="1713075926">
    <w:abstractNumId w:val="15"/>
  </w:num>
  <w:num w:numId="66" w16cid:durableId="690841021">
    <w:abstractNumId w:val="26"/>
  </w:num>
  <w:num w:numId="67" w16cid:durableId="1678069295">
    <w:abstractNumId w:val="34"/>
  </w:num>
  <w:num w:numId="68" w16cid:durableId="581069300">
    <w:abstractNumId w:val="13"/>
  </w:num>
  <w:num w:numId="69" w16cid:durableId="1443300895">
    <w:abstractNumId w:val="2"/>
  </w:num>
  <w:num w:numId="70" w16cid:durableId="1670132578">
    <w:abstractNumId w:val="68"/>
  </w:num>
  <w:num w:numId="71" w16cid:durableId="2081126958">
    <w:abstractNumId w:val="62"/>
  </w:num>
  <w:num w:numId="72" w16cid:durableId="196896752">
    <w:abstractNumId w:val="39"/>
  </w:num>
  <w:num w:numId="73" w16cid:durableId="667101072">
    <w:abstractNumId w:val="67"/>
  </w:num>
  <w:num w:numId="74" w16cid:durableId="1725594978">
    <w:abstractNumId w:val="53"/>
  </w:num>
  <w:num w:numId="75" w16cid:durableId="541553784">
    <w:abstractNumId w:val="6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7C"/>
    <w:rsid w:val="00001A04"/>
    <w:rsid w:val="00003E75"/>
    <w:rsid w:val="00004E35"/>
    <w:rsid w:val="000053F4"/>
    <w:rsid w:val="0001026B"/>
    <w:rsid w:val="00011F28"/>
    <w:rsid w:val="000132E4"/>
    <w:rsid w:val="0001530F"/>
    <w:rsid w:val="0001711F"/>
    <w:rsid w:val="00023DC2"/>
    <w:rsid w:val="00023F78"/>
    <w:rsid w:val="0002504C"/>
    <w:rsid w:val="000272CC"/>
    <w:rsid w:val="00032715"/>
    <w:rsid w:val="00033F5E"/>
    <w:rsid w:val="000350D3"/>
    <w:rsid w:val="00035862"/>
    <w:rsid w:val="000421EF"/>
    <w:rsid w:val="0004570E"/>
    <w:rsid w:val="00045EF4"/>
    <w:rsid w:val="00050213"/>
    <w:rsid w:val="0005248C"/>
    <w:rsid w:val="0005252A"/>
    <w:rsid w:val="000538EA"/>
    <w:rsid w:val="00053B13"/>
    <w:rsid w:val="00054ABA"/>
    <w:rsid w:val="00057DFB"/>
    <w:rsid w:val="00063524"/>
    <w:rsid w:val="000638A2"/>
    <w:rsid w:val="00064564"/>
    <w:rsid w:val="00070432"/>
    <w:rsid w:val="00070AFA"/>
    <w:rsid w:val="000759E9"/>
    <w:rsid w:val="0008007F"/>
    <w:rsid w:val="00080EBC"/>
    <w:rsid w:val="000836D0"/>
    <w:rsid w:val="00090262"/>
    <w:rsid w:val="00090D83"/>
    <w:rsid w:val="00093A5C"/>
    <w:rsid w:val="00095036"/>
    <w:rsid w:val="00095762"/>
    <w:rsid w:val="00095930"/>
    <w:rsid w:val="000977E2"/>
    <w:rsid w:val="000A1B18"/>
    <w:rsid w:val="000A2BA1"/>
    <w:rsid w:val="000A2F7C"/>
    <w:rsid w:val="000A4B2F"/>
    <w:rsid w:val="000A4D68"/>
    <w:rsid w:val="000A640C"/>
    <w:rsid w:val="000B1173"/>
    <w:rsid w:val="000B32F8"/>
    <w:rsid w:val="000B5125"/>
    <w:rsid w:val="000C2BD0"/>
    <w:rsid w:val="000C405C"/>
    <w:rsid w:val="000C5D6D"/>
    <w:rsid w:val="000C6800"/>
    <w:rsid w:val="000D0254"/>
    <w:rsid w:val="000D04DF"/>
    <w:rsid w:val="000D171F"/>
    <w:rsid w:val="000D252A"/>
    <w:rsid w:val="000D462D"/>
    <w:rsid w:val="000D7897"/>
    <w:rsid w:val="000D7ECD"/>
    <w:rsid w:val="000E03E6"/>
    <w:rsid w:val="000E0CA7"/>
    <w:rsid w:val="000E3303"/>
    <w:rsid w:val="000E672C"/>
    <w:rsid w:val="000F0552"/>
    <w:rsid w:val="000F0701"/>
    <w:rsid w:val="000F58A9"/>
    <w:rsid w:val="000F6042"/>
    <w:rsid w:val="00101D01"/>
    <w:rsid w:val="0010399B"/>
    <w:rsid w:val="00105600"/>
    <w:rsid w:val="00107A7F"/>
    <w:rsid w:val="001104B7"/>
    <w:rsid w:val="001120B8"/>
    <w:rsid w:val="0011322A"/>
    <w:rsid w:val="001142C5"/>
    <w:rsid w:val="001145D7"/>
    <w:rsid w:val="00116C22"/>
    <w:rsid w:val="00121DC1"/>
    <w:rsid w:val="00122FE7"/>
    <w:rsid w:val="00126431"/>
    <w:rsid w:val="0012660C"/>
    <w:rsid w:val="00127C0F"/>
    <w:rsid w:val="001300ED"/>
    <w:rsid w:val="00130E8E"/>
    <w:rsid w:val="0013278D"/>
    <w:rsid w:val="00133A55"/>
    <w:rsid w:val="0013531B"/>
    <w:rsid w:val="00135748"/>
    <w:rsid w:val="00135F91"/>
    <w:rsid w:val="001375FA"/>
    <w:rsid w:val="001376DA"/>
    <w:rsid w:val="0014005E"/>
    <w:rsid w:val="001430C4"/>
    <w:rsid w:val="0014360C"/>
    <w:rsid w:val="00144112"/>
    <w:rsid w:val="00144C96"/>
    <w:rsid w:val="001473CF"/>
    <w:rsid w:val="00150AD6"/>
    <w:rsid w:val="001514A9"/>
    <w:rsid w:val="001525FE"/>
    <w:rsid w:val="0015575C"/>
    <w:rsid w:val="00156DF4"/>
    <w:rsid w:val="0015795C"/>
    <w:rsid w:val="00160196"/>
    <w:rsid w:val="00160BCD"/>
    <w:rsid w:val="00163EA0"/>
    <w:rsid w:val="00164D56"/>
    <w:rsid w:val="00164D86"/>
    <w:rsid w:val="00164F10"/>
    <w:rsid w:val="00167EA3"/>
    <w:rsid w:val="001700F2"/>
    <w:rsid w:val="00170F04"/>
    <w:rsid w:val="001715FA"/>
    <w:rsid w:val="00176C15"/>
    <w:rsid w:val="00177491"/>
    <w:rsid w:val="00177831"/>
    <w:rsid w:val="00180E64"/>
    <w:rsid w:val="00182452"/>
    <w:rsid w:val="00185119"/>
    <w:rsid w:val="001871FF"/>
    <w:rsid w:val="00191BE2"/>
    <w:rsid w:val="0019218C"/>
    <w:rsid w:val="00195CA4"/>
    <w:rsid w:val="00197239"/>
    <w:rsid w:val="001A0DDA"/>
    <w:rsid w:val="001A158E"/>
    <w:rsid w:val="001A43C4"/>
    <w:rsid w:val="001B2E86"/>
    <w:rsid w:val="001B31EC"/>
    <w:rsid w:val="001B681F"/>
    <w:rsid w:val="001B6AA0"/>
    <w:rsid w:val="001B76B0"/>
    <w:rsid w:val="001C1AC1"/>
    <w:rsid w:val="001D0E07"/>
    <w:rsid w:val="001D0F9B"/>
    <w:rsid w:val="001D45AE"/>
    <w:rsid w:val="001D6B72"/>
    <w:rsid w:val="001E1A1F"/>
    <w:rsid w:val="001E2336"/>
    <w:rsid w:val="001E2B37"/>
    <w:rsid w:val="001E4A9D"/>
    <w:rsid w:val="001E5E03"/>
    <w:rsid w:val="001F0A36"/>
    <w:rsid w:val="001F0B09"/>
    <w:rsid w:val="001F29F2"/>
    <w:rsid w:val="001F3413"/>
    <w:rsid w:val="001F4150"/>
    <w:rsid w:val="00200C06"/>
    <w:rsid w:val="00201E96"/>
    <w:rsid w:val="00202F82"/>
    <w:rsid w:val="00204564"/>
    <w:rsid w:val="00207988"/>
    <w:rsid w:val="00210772"/>
    <w:rsid w:val="002115E0"/>
    <w:rsid w:val="00212370"/>
    <w:rsid w:val="0021244B"/>
    <w:rsid w:val="002134E4"/>
    <w:rsid w:val="002146CD"/>
    <w:rsid w:val="00214FE5"/>
    <w:rsid w:val="00215F2F"/>
    <w:rsid w:val="00215F4B"/>
    <w:rsid w:val="00216682"/>
    <w:rsid w:val="00217118"/>
    <w:rsid w:val="002172B1"/>
    <w:rsid w:val="00220330"/>
    <w:rsid w:val="00220346"/>
    <w:rsid w:val="00221BE9"/>
    <w:rsid w:val="00223276"/>
    <w:rsid w:val="0022408F"/>
    <w:rsid w:val="00225458"/>
    <w:rsid w:val="00231CC3"/>
    <w:rsid w:val="0023448E"/>
    <w:rsid w:val="002368BB"/>
    <w:rsid w:val="00237E6D"/>
    <w:rsid w:val="0024333C"/>
    <w:rsid w:val="00245427"/>
    <w:rsid w:val="00261C0E"/>
    <w:rsid w:val="00261F19"/>
    <w:rsid w:val="00262D30"/>
    <w:rsid w:val="0026316F"/>
    <w:rsid w:val="00266248"/>
    <w:rsid w:val="0027012A"/>
    <w:rsid w:val="00270249"/>
    <w:rsid w:val="00271A8E"/>
    <w:rsid w:val="00275282"/>
    <w:rsid w:val="00276124"/>
    <w:rsid w:val="0028194A"/>
    <w:rsid w:val="0028290D"/>
    <w:rsid w:val="00284C7D"/>
    <w:rsid w:val="0028588B"/>
    <w:rsid w:val="00286DF0"/>
    <w:rsid w:val="00287CA2"/>
    <w:rsid w:val="0029069E"/>
    <w:rsid w:val="00292D3C"/>
    <w:rsid w:val="002949BE"/>
    <w:rsid w:val="00296DD7"/>
    <w:rsid w:val="0029715D"/>
    <w:rsid w:val="0029772B"/>
    <w:rsid w:val="002B0181"/>
    <w:rsid w:val="002B11BF"/>
    <w:rsid w:val="002B2AC5"/>
    <w:rsid w:val="002B4C1C"/>
    <w:rsid w:val="002B62FA"/>
    <w:rsid w:val="002B6F5B"/>
    <w:rsid w:val="002B6F72"/>
    <w:rsid w:val="002C249A"/>
    <w:rsid w:val="002C253A"/>
    <w:rsid w:val="002C3F31"/>
    <w:rsid w:val="002C4F63"/>
    <w:rsid w:val="002C5C75"/>
    <w:rsid w:val="002C6DDD"/>
    <w:rsid w:val="002C774F"/>
    <w:rsid w:val="002C7D36"/>
    <w:rsid w:val="002D0F8D"/>
    <w:rsid w:val="002D1157"/>
    <w:rsid w:val="002D1798"/>
    <w:rsid w:val="002D2761"/>
    <w:rsid w:val="002D3B6A"/>
    <w:rsid w:val="002D40A0"/>
    <w:rsid w:val="002D4411"/>
    <w:rsid w:val="002D691C"/>
    <w:rsid w:val="002E14BB"/>
    <w:rsid w:val="002E1533"/>
    <w:rsid w:val="002E2021"/>
    <w:rsid w:val="002E321E"/>
    <w:rsid w:val="002E3A31"/>
    <w:rsid w:val="002E535C"/>
    <w:rsid w:val="002E53A1"/>
    <w:rsid w:val="002E5A09"/>
    <w:rsid w:val="002F079B"/>
    <w:rsid w:val="002F3468"/>
    <w:rsid w:val="002F4150"/>
    <w:rsid w:val="002F4ADB"/>
    <w:rsid w:val="002F5125"/>
    <w:rsid w:val="002F5917"/>
    <w:rsid w:val="00300479"/>
    <w:rsid w:val="003033FB"/>
    <w:rsid w:val="00304B83"/>
    <w:rsid w:val="00305F3D"/>
    <w:rsid w:val="00306D3C"/>
    <w:rsid w:val="00307235"/>
    <w:rsid w:val="003103FC"/>
    <w:rsid w:val="00314BED"/>
    <w:rsid w:val="00316406"/>
    <w:rsid w:val="00320E27"/>
    <w:rsid w:val="0032388D"/>
    <w:rsid w:val="003263B3"/>
    <w:rsid w:val="00326F9D"/>
    <w:rsid w:val="00331A83"/>
    <w:rsid w:val="00335569"/>
    <w:rsid w:val="003355EB"/>
    <w:rsid w:val="00337062"/>
    <w:rsid w:val="003413CF"/>
    <w:rsid w:val="00341B20"/>
    <w:rsid w:val="00342D7D"/>
    <w:rsid w:val="00347093"/>
    <w:rsid w:val="003511E1"/>
    <w:rsid w:val="00353EFD"/>
    <w:rsid w:val="00356816"/>
    <w:rsid w:val="00360720"/>
    <w:rsid w:val="00360E6E"/>
    <w:rsid w:val="00365B01"/>
    <w:rsid w:val="00370564"/>
    <w:rsid w:val="003710CC"/>
    <w:rsid w:val="00371916"/>
    <w:rsid w:val="00375FDB"/>
    <w:rsid w:val="00376A45"/>
    <w:rsid w:val="00376C1F"/>
    <w:rsid w:val="00383551"/>
    <w:rsid w:val="00383CE8"/>
    <w:rsid w:val="00385501"/>
    <w:rsid w:val="00385D8E"/>
    <w:rsid w:val="00390510"/>
    <w:rsid w:val="00390A3B"/>
    <w:rsid w:val="00392F92"/>
    <w:rsid w:val="003932B0"/>
    <w:rsid w:val="003A02B7"/>
    <w:rsid w:val="003A0FDC"/>
    <w:rsid w:val="003A24E4"/>
    <w:rsid w:val="003A2B4C"/>
    <w:rsid w:val="003A3A60"/>
    <w:rsid w:val="003A6DA8"/>
    <w:rsid w:val="003A7BF7"/>
    <w:rsid w:val="003B13C6"/>
    <w:rsid w:val="003B262B"/>
    <w:rsid w:val="003B4B4A"/>
    <w:rsid w:val="003B5C66"/>
    <w:rsid w:val="003B6848"/>
    <w:rsid w:val="003B75A4"/>
    <w:rsid w:val="003C20BA"/>
    <w:rsid w:val="003C2A73"/>
    <w:rsid w:val="003C32ED"/>
    <w:rsid w:val="003C734A"/>
    <w:rsid w:val="003C783C"/>
    <w:rsid w:val="003D4E65"/>
    <w:rsid w:val="003D7386"/>
    <w:rsid w:val="003D7CB9"/>
    <w:rsid w:val="003E2287"/>
    <w:rsid w:val="003E5D3D"/>
    <w:rsid w:val="003E72B7"/>
    <w:rsid w:val="00400330"/>
    <w:rsid w:val="0040193C"/>
    <w:rsid w:val="0040233B"/>
    <w:rsid w:val="00403606"/>
    <w:rsid w:val="00414980"/>
    <w:rsid w:val="00415B34"/>
    <w:rsid w:val="0041622C"/>
    <w:rsid w:val="004166A7"/>
    <w:rsid w:val="004211CE"/>
    <w:rsid w:val="004238ED"/>
    <w:rsid w:val="00425806"/>
    <w:rsid w:val="004300FA"/>
    <w:rsid w:val="00430840"/>
    <w:rsid w:val="00436205"/>
    <w:rsid w:val="0043671B"/>
    <w:rsid w:val="00436D40"/>
    <w:rsid w:val="00437964"/>
    <w:rsid w:val="004430F2"/>
    <w:rsid w:val="00443266"/>
    <w:rsid w:val="0044405C"/>
    <w:rsid w:val="00447B9D"/>
    <w:rsid w:val="00447C71"/>
    <w:rsid w:val="0045148E"/>
    <w:rsid w:val="00453B57"/>
    <w:rsid w:val="00455593"/>
    <w:rsid w:val="00455C7D"/>
    <w:rsid w:val="00457C72"/>
    <w:rsid w:val="004602AB"/>
    <w:rsid w:val="0046120C"/>
    <w:rsid w:val="004629EF"/>
    <w:rsid w:val="004639C7"/>
    <w:rsid w:val="004650AB"/>
    <w:rsid w:val="00466F1E"/>
    <w:rsid w:val="0047090F"/>
    <w:rsid w:val="00470AB3"/>
    <w:rsid w:val="00474AF0"/>
    <w:rsid w:val="00474ECE"/>
    <w:rsid w:val="00476999"/>
    <w:rsid w:val="00476AC4"/>
    <w:rsid w:val="00476C59"/>
    <w:rsid w:val="00476D25"/>
    <w:rsid w:val="004773CC"/>
    <w:rsid w:val="0047764A"/>
    <w:rsid w:val="0048037F"/>
    <w:rsid w:val="00480933"/>
    <w:rsid w:val="00480A35"/>
    <w:rsid w:val="004815D2"/>
    <w:rsid w:val="00481975"/>
    <w:rsid w:val="00484590"/>
    <w:rsid w:val="00486216"/>
    <w:rsid w:val="004870A9"/>
    <w:rsid w:val="0049035E"/>
    <w:rsid w:val="004935CB"/>
    <w:rsid w:val="00493CF6"/>
    <w:rsid w:val="00494B57"/>
    <w:rsid w:val="00494EE3"/>
    <w:rsid w:val="004A0FF1"/>
    <w:rsid w:val="004A30D8"/>
    <w:rsid w:val="004A6140"/>
    <w:rsid w:val="004B0192"/>
    <w:rsid w:val="004B1BDD"/>
    <w:rsid w:val="004B1E46"/>
    <w:rsid w:val="004B4D6A"/>
    <w:rsid w:val="004B55FF"/>
    <w:rsid w:val="004C0299"/>
    <w:rsid w:val="004C0345"/>
    <w:rsid w:val="004C0661"/>
    <w:rsid w:val="004C31E8"/>
    <w:rsid w:val="004C3295"/>
    <w:rsid w:val="004C46E2"/>
    <w:rsid w:val="004C47B9"/>
    <w:rsid w:val="004D0355"/>
    <w:rsid w:val="004D1E7D"/>
    <w:rsid w:val="004D4371"/>
    <w:rsid w:val="004D6B08"/>
    <w:rsid w:val="004E00D3"/>
    <w:rsid w:val="004E13F1"/>
    <w:rsid w:val="004E2F46"/>
    <w:rsid w:val="004E3881"/>
    <w:rsid w:val="004E4366"/>
    <w:rsid w:val="004E504D"/>
    <w:rsid w:val="004E6224"/>
    <w:rsid w:val="004F2E61"/>
    <w:rsid w:val="004F3A0A"/>
    <w:rsid w:val="004F604F"/>
    <w:rsid w:val="004F6822"/>
    <w:rsid w:val="00501CDE"/>
    <w:rsid w:val="00501DEF"/>
    <w:rsid w:val="005021D1"/>
    <w:rsid w:val="005036C8"/>
    <w:rsid w:val="005053B9"/>
    <w:rsid w:val="00506D5C"/>
    <w:rsid w:val="00510AF4"/>
    <w:rsid w:val="0051116E"/>
    <w:rsid w:val="00512241"/>
    <w:rsid w:val="00512261"/>
    <w:rsid w:val="005140FA"/>
    <w:rsid w:val="00514CEA"/>
    <w:rsid w:val="0052188B"/>
    <w:rsid w:val="005271CE"/>
    <w:rsid w:val="00527EB0"/>
    <w:rsid w:val="00534549"/>
    <w:rsid w:val="005347D1"/>
    <w:rsid w:val="005349D7"/>
    <w:rsid w:val="00534BD1"/>
    <w:rsid w:val="00534CBD"/>
    <w:rsid w:val="005355BD"/>
    <w:rsid w:val="00537EC0"/>
    <w:rsid w:val="00540AC6"/>
    <w:rsid w:val="00543107"/>
    <w:rsid w:val="005434C9"/>
    <w:rsid w:val="00545A65"/>
    <w:rsid w:val="005506B6"/>
    <w:rsid w:val="0055210C"/>
    <w:rsid w:val="005534C8"/>
    <w:rsid w:val="00553C60"/>
    <w:rsid w:val="005552EB"/>
    <w:rsid w:val="0055563B"/>
    <w:rsid w:val="00555812"/>
    <w:rsid w:val="00557416"/>
    <w:rsid w:val="00557B36"/>
    <w:rsid w:val="0056099D"/>
    <w:rsid w:val="005671B1"/>
    <w:rsid w:val="00570132"/>
    <w:rsid w:val="00570245"/>
    <w:rsid w:val="005714BA"/>
    <w:rsid w:val="00581399"/>
    <w:rsid w:val="0058298A"/>
    <w:rsid w:val="005851BA"/>
    <w:rsid w:val="00585717"/>
    <w:rsid w:val="005914EC"/>
    <w:rsid w:val="005951C8"/>
    <w:rsid w:val="00596E0F"/>
    <w:rsid w:val="005A2BDC"/>
    <w:rsid w:val="005A40A5"/>
    <w:rsid w:val="005A698E"/>
    <w:rsid w:val="005A7F02"/>
    <w:rsid w:val="005B35DD"/>
    <w:rsid w:val="005B6B5B"/>
    <w:rsid w:val="005B7D77"/>
    <w:rsid w:val="005C02ED"/>
    <w:rsid w:val="005C16A2"/>
    <w:rsid w:val="005C25FD"/>
    <w:rsid w:val="005C2E5B"/>
    <w:rsid w:val="005C43B5"/>
    <w:rsid w:val="005C71A6"/>
    <w:rsid w:val="005D01D8"/>
    <w:rsid w:val="005D104F"/>
    <w:rsid w:val="005D2581"/>
    <w:rsid w:val="005D3EC2"/>
    <w:rsid w:val="005D4CD1"/>
    <w:rsid w:val="005D5526"/>
    <w:rsid w:val="005D5854"/>
    <w:rsid w:val="005E054D"/>
    <w:rsid w:val="005E20A2"/>
    <w:rsid w:val="005E4B0B"/>
    <w:rsid w:val="005E6F33"/>
    <w:rsid w:val="005E75B9"/>
    <w:rsid w:val="005F32CC"/>
    <w:rsid w:val="005F3D67"/>
    <w:rsid w:val="005F428B"/>
    <w:rsid w:val="005F600B"/>
    <w:rsid w:val="006016FA"/>
    <w:rsid w:val="00602E51"/>
    <w:rsid w:val="0060522A"/>
    <w:rsid w:val="00606860"/>
    <w:rsid w:val="00611EAF"/>
    <w:rsid w:val="0061216E"/>
    <w:rsid w:val="006123EE"/>
    <w:rsid w:val="0061368F"/>
    <w:rsid w:val="00614294"/>
    <w:rsid w:val="00614895"/>
    <w:rsid w:val="00614B12"/>
    <w:rsid w:val="0061522D"/>
    <w:rsid w:val="00615E7B"/>
    <w:rsid w:val="00616B03"/>
    <w:rsid w:val="00617740"/>
    <w:rsid w:val="006208CC"/>
    <w:rsid w:val="0062487D"/>
    <w:rsid w:val="006251AB"/>
    <w:rsid w:val="006263C7"/>
    <w:rsid w:val="00635158"/>
    <w:rsid w:val="00636B78"/>
    <w:rsid w:val="00637776"/>
    <w:rsid w:val="00641440"/>
    <w:rsid w:val="00642EC5"/>
    <w:rsid w:val="006442F3"/>
    <w:rsid w:val="0064625D"/>
    <w:rsid w:val="00650B78"/>
    <w:rsid w:val="00654C1B"/>
    <w:rsid w:val="00656788"/>
    <w:rsid w:val="00656A5C"/>
    <w:rsid w:val="00656F55"/>
    <w:rsid w:val="00660429"/>
    <w:rsid w:val="006608D2"/>
    <w:rsid w:val="0066135C"/>
    <w:rsid w:val="00662061"/>
    <w:rsid w:val="0067039F"/>
    <w:rsid w:val="00670CA4"/>
    <w:rsid w:val="00675313"/>
    <w:rsid w:val="00680D64"/>
    <w:rsid w:val="006820AB"/>
    <w:rsid w:val="00682C40"/>
    <w:rsid w:val="006864B0"/>
    <w:rsid w:val="00686E4A"/>
    <w:rsid w:val="006901EA"/>
    <w:rsid w:val="006A6C7D"/>
    <w:rsid w:val="006A78B0"/>
    <w:rsid w:val="006B1740"/>
    <w:rsid w:val="006C29EB"/>
    <w:rsid w:val="006C5C79"/>
    <w:rsid w:val="006C60E6"/>
    <w:rsid w:val="006C6834"/>
    <w:rsid w:val="006D05F3"/>
    <w:rsid w:val="006D43BE"/>
    <w:rsid w:val="006E3ACD"/>
    <w:rsid w:val="006E475B"/>
    <w:rsid w:val="006F1355"/>
    <w:rsid w:val="006F1556"/>
    <w:rsid w:val="006F4775"/>
    <w:rsid w:val="00702FC8"/>
    <w:rsid w:val="00705713"/>
    <w:rsid w:val="007058F9"/>
    <w:rsid w:val="00711B09"/>
    <w:rsid w:val="00712B3D"/>
    <w:rsid w:val="007134D7"/>
    <w:rsid w:val="00714D65"/>
    <w:rsid w:val="00715BA7"/>
    <w:rsid w:val="00716373"/>
    <w:rsid w:val="00720AB8"/>
    <w:rsid w:val="007214E6"/>
    <w:rsid w:val="00721A7F"/>
    <w:rsid w:val="00726733"/>
    <w:rsid w:val="00726F0F"/>
    <w:rsid w:val="00727077"/>
    <w:rsid w:val="00727259"/>
    <w:rsid w:val="00727CFB"/>
    <w:rsid w:val="0073063E"/>
    <w:rsid w:val="00732F32"/>
    <w:rsid w:val="00733AC7"/>
    <w:rsid w:val="00733EB3"/>
    <w:rsid w:val="0073430D"/>
    <w:rsid w:val="00734480"/>
    <w:rsid w:val="00734A24"/>
    <w:rsid w:val="00740BB9"/>
    <w:rsid w:val="007412F5"/>
    <w:rsid w:val="00741C9E"/>
    <w:rsid w:val="0074262C"/>
    <w:rsid w:val="007513E6"/>
    <w:rsid w:val="00751704"/>
    <w:rsid w:val="00751B22"/>
    <w:rsid w:val="00752CF8"/>
    <w:rsid w:val="00753CD0"/>
    <w:rsid w:val="00754F50"/>
    <w:rsid w:val="0075681E"/>
    <w:rsid w:val="00760B04"/>
    <w:rsid w:val="00763037"/>
    <w:rsid w:val="00767B51"/>
    <w:rsid w:val="007725F0"/>
    <w:rsid w:val="00772C5C"/>
    <w:rsid w:val="00774A05"/>
    <w:rsid w:val="00774F57"/>
    <w:rsid w:val="0077584F"/>
    <w:rsid w:val="007758CC"/>
    <w:rsid w:val="007764D5"/>
    <w:rsid w:val="00777669"/>
    <w:rsid w:val="0078044A"/>
    <w:rsid w:val="0078066C"/>
    <w:rsid w:val="00781358"/>
    <w:rsid w:val="007878E4"/>
    <w:rsid w:val="007921B1"/>
    <w:rsid w:val="00792662"/>
    <w:rsid w:val="00792A5F"/>
    <w:rsid w:val="00797382"/>
    <w:rsid w:val="00797D6E"/>
    <w:rsid w:val="007A0507"/>
    <w:rsid w:val="007A0E10"/>
    <w:rsid w:val="007A20A5"/>
    <w:rsid w:val="007A38F1"/>
    <w:rsid w:val="007A5B20"/>
    <w:rsid w:val="007A6AE4"/>
    <w:rsid w:val="007A7361"/>
    <w:rsid w:val="007B0D5D"/>
    <w:rsid w:val="007B1866"/>
    <w:rsid w:val="007B20DB"/>
    <w:rsid w:val="007B2CBA"/>
    <w:rsid w:val="007C0324"/>
    <w:rsid w:val="007C2654"/>
    <w:rsid w:val="007C320A"/>
    <w:rsid w:val="007C562B"/>
    <w:rsid w:val="007C6CD9"/>
    <w:rsid w:val="007D161F"/>
    <w:rsid w:val="007E2E94"/>
    <w:rsid w:val="007E7126"/>
    <w:rsid w:val="007E7F88"/>
    <w:rsid w:val="007F013A"/>
    <w:rsid w:val="007F1159"/>
    <w:rsid w:val="007F2353"/>
    <w:rsid w:val="007F2A8F"/>
    <w:rsid w:val="007F39BE"/>
    <w:rsid w:val="007F3AB7"/>
    <w:rsid w:val="007F5134"/>
    <w:rsid w:val="008007A8"/>
    <w:rsid w:val="0080521C"/>
    <w:rsid w:val="00810E31"/>
    <w:rsid w:val="00813598"/>
    <w:rsid w:val="0081374B"/>
    <w:rsid w:val="008140E0"/>
    <w:rsid w:val="00815D02"/>
    <w:rsid w:val="00815EF9"/>
    <w:rsid w:val="00816187"/>
    <w:rsid w:val="00816519"/>
    <w:rsid w:val="008212AB"/>
    <w:rsid w:val="0082179F"/>
    <w:rsid w:val="00821B72"/>
    <w:rsid w:val="008222B4"/>
    <w:rsid w:val="00826505"/>
    <w:rsid w:val="0082761C"/>
    <w:rsid w:val="00830585"/>
    <w:rsid w:val="00831618"/>
    <w:rsid w:val="00832B6C"/>
    <w:rsid w:val="00833A04"/>
    <w:rsid w:val="00833DC2"/>
    <w:rsid w:val="00835C32"/>
    <w:rsid w:val="00837616"/>
    <w:rsid w:val="00841987"/>
    <w:rsid w:val="00843F55"/>
    <w:rsid w:val="00844FAF"/>
    <w:rsid w:val="0084559A"/>
    <w:rsid w:val="0084652E"/>
    <w:rsid w:val="00851076"/>
    <w:rsid w:val="00851DCC"/>
    <w:rsid w:val="0085227A"/>
    <w:rsid w:val="00855620"/>
    <w:rsid w:val="00855747"/>
    <w:rsid w:val="00855D63"/>
    <w:rsid w:val="00857736"/>
    <w:rsid w:val="00862D41"/>
    <w:rsid w:val="00863EAF"/>
    <w:rsid w:val="00864982"/>
    <w:rsid w:val="0086772C"/>
    <w:rsid w:val="00867EEE"/>
    <w:rsid w:val="00870EAB"/>
    <w:rsid w:val="0087113E"/>
    <w:rsid w:val="00871982"/>
    <w:rsid w:val="008731D5"/>
    <w:rsid w:val="00874B83"/>
    <w:rsid w:val="008851BD"/>
    <w:rsid w:val="00885B5E"/>
    <w:rsid w:val="00886487"/>
    <w:rsid w:val="00886BD9"/>
    <w:rsid w:val="00891859"/>
    <w:rsid w:val="00896EDE"/>
    <w:rsid w:val="0089710E"/>
    <w:rsid w:val="008971ED"/>
    <w:rsid w:val="00897E7D"/>
    <w:rsid w:val="008A027A"/>
    <w:rsid w:val="008A0854"/>
    <w:rsid w:val="008A1E62"/>
    <w:rsid w:val="008A35B0"/>
    <w:rsid w:val="008A4896"/>
    <w:rsid w:val="008A4E43"/>
    <w:rsid w:val="008A6FEC"/>
    <w:rsid w:val="008A71CD"/>
    <w:rsid w:val="008A7C71"/>
    <w:rsid w:val="008B01EA"/>
    <w:rsid w:val="008B3CC3"/>
    <w:rsid w:val="008B48CF"/>
    <w:rsid w:val="008B555B"/>
    <w:rsid w:val="008B7807"/>
    <w:rsid w:val="008B7A58"/>
    <w:rsid w:val="008B7ECB"/>
    <w:rsid w:val="008C02D7"/>
    <w:rsid w:val="008C2630"/>
    <w:rsid w:val="008C47CC"/>
    <w:rsid w:val="008C53DB"/>
    <w:rsid w:val="008C5F5E"/>
    <w:rsid w:val="008C6657"/>
    <w:rsid w:val="008C6DDE"/>
    <w:rsid w:val="008D0264"/>
    <w:rsid w:val="008D102F"/>
    <w:rsid w:val="008D235E"/>
    <w:rsid w:val="008D2C5C"/>
    <w:rsid w:val="008D4E79"/>
    <w:rsid w:val="008D64A5"/>
    <w:rsid w:val="008E04B4"/>
    <w:rsid w:val="008E0CDE"/>
    <w:rsid w:val="008E0E66"/>
    <w:rsid w:val="008E11CE"/>
    <w:rsid w:val="008E3ACE"/>
    <w:rsid w:val="008E481A"/>
    <w:rsid w:val="008E4B98"/>
    <w:rsid w:val="008E5992"/>
    <w:rsid w:val="008E6184"/>
    <w:rsid w:val="008E6681"/>
    <w:rsid w:val="008F029A"/>
    <w:rsid w:val="008F15F0"/>
    <w:rsid w:val="008F1CE9"/>
    <w:rsid w:val="008F34FB"/>
    <w:rsid w:val="008F3A27"/>
    <w:rsid w:val="008F40B2"/>
    <w:rsid w:val="008F585E"/>
    <w:rsid w:val="008F5FF8"/>
    <w:rsid w:val="00901E2C"/>
    <w:rsid w:val="00902E28"/>
    <w:rsid w:val="00904D7B"/>
    <w:rsid w:val="00905BE3"/>
    <w:rsid w:val="00907DCF"/>
    <w:rsid w:val="00913FCD"/>
    <w:rsid w:val="009143BF"/>
    <w:rsid w:val="0091646A"/>
    <w:rsid w:val="009213F6"/>
    <w:rsid w:val="009275EA"/>
    <w:rsid w:val="00930B34"/>
    <w:rsid w:val="00940E13"/>
    <w:rsid w:val="009412BB"/>
    <w:rsid w:val="0094212C"/>
    <w:rsid w:val="00943686"/>
    <w:rsid w:val="00945167"/>
    <w:rsid w:val="00946E9F"/>
    <w:rsid w:val="00950777"/>
    <w:rsid w:val="00950ACE"/>
    <w:rsid w:val="00950BF1"/>
    <w:rsid w:val="00950FD3"/>
    <w:rsid w:val="00952334"/>
    <w:rsid w:val="009564F4"/>
    <w:rsid w:val="00956FD2"/>
    <w:rsid w:val="0096343C"/>
    <w:rsid w:val="00964F6F"/>
    <w:rsid w:val="009671A3"/>
    <w:rsid w:val="0096780D"/>
    <w:rsid w:val="009705A8"/>
    <w:rsid w:val="00973584"/>
    <w:rsid w:val="00975A0B"/>
    <w:rsid w:val="0097766C"/>
    <w:rsid w:val="009821F6"/>
    <w:rsid w:val="00982632"/>
    <w:rsid w:val="009857C8"/>
    <w:rsid w:val="00992453"/>
    <w:rsid w:val="009A0234"/>
    <w:rsid w:val="009A0570"/>
    <w:rsid w:val="009A502C"/>
    <w:rsid w:val="009A532F"/>
    <w:rsid w:val="009A6564"/>
    <w:rsid w:val="009A66BB"/>
    <w:rsid w:val="009C27EB"/>
    <w:rsid w:val="009C40DA"/>
    <w:rsid w:val="009D05C7"/>
    <w:rsid w:val="009D147B"/>
    <w:rsid w:val="009D4271"/>
    <w:rsid w:val="009D58C5"/>
    <w:rsid w:val="009E066F"/>
    <w:rsid w:val="009E0928"/>
    <w:rsid w:val="009E139A"/>
    <w:rsid w:val="009E18C6"/>
    <w:rsid w:val="009E1DF5"/>
    <w:rsid w:val="009E34A4"/>
    <w:rsid w:val="009E5DBB"/>
    <w:rsid w:val="009E62F2"/>
    <w:rsid w:val="009E69E2"/>
    <w:rsid w:val="009F0B0D"/>
    <w:rsid w:val="009F12B7"/>
    <w:rsid w:val="009F546C"/>
    <w:rsid w:val="009F6DBA"/>
    <w:rsid w:val="00A02C04"/>
    <w:rsid w:val="00A1398B"/>
    <w:rsid w:val="00A16745"/>
    <w:rsid w:val="00A2021F"/>
    <w:rsid w:val="00A2108E"/>
    <w:rsid w:val="00A212B1"/>
    <w:rsid w:val="00A2326B"/>
    <w:rsid w:val="00A24837"/>
    <w:rsid w:val="00A25CCF"/>
    <w:rsid w:val="00A270B6"/>
    <w:rsid w:val="00A36BD7"/>
    <w:rsid w:val="00A40FEC"/>
    <w:rsid w:val="00A4255A"/>
    <w:rsid w:val="00A448E8"/>
    <w:rsid w:val="00A44985"/>
    <w:rsid w:val="00A44F74"/>
    <w:rsid w:val="00A4673F"/>
    <w:rsid w:val="00A4699F"/>
    <w:rsid w:val="00A52DA6"/>
    <w:rsid w:val="00A53DBF"/>
    <w:rsid w:val="00A57486"/>
    <w:rsid w:val="00A64DED"/>
    <w:rsid w:val="00A738E7"/>
    <w:rsid w:val="00A73D31"/>
    <w:rsid w:val="00A74B03"/>
    <w:rsid w:val="00A74E15"/>
    <w:rsid w:val="00A74F05"/>
    <w:rsid w:val="00A75C1D"/>
    <w:rsid w:val="00A77657"/>
    <w:rsid w:val="00A82C1A"/>
    <w:rsid w:val="00A86C6D"/>
    <w:rsid w:val="00A86D62"/>
    <w:rsid w:val="00A90F0E"/>
    <w:rsid w:val="00A92846"/>
    <w:rsid w:val="00A96329"/>
    <w:rsid w:val="00A974BE"/>
    <w:rsid w:val="00AA07EA"/>
    <w:rsid w:val="00AA0B35"/>
    <w:rsid w:val="00AA52DD"/>
    <w:rsid w:val="00AA63C4"/>
    <w:rsid w:val="00AA7B7A"/>
    <w:rsid w:val="00AB1D19"/>
    <w:rsid w:val="00AB2BF1"/>
    <w:rsid w:val="00AB62C6"/>
    <w:rsid w:val="00AB647F"/>
    <w:rsid w:val="00AB7104"/>
    <w:rsid w:val="00AC1B19"/>
    <w:rsid w:val="00AC1EF0"/>
    <w:rsid w:val="00AC61C3"/>
    <w:rsid w:val="00AD02F8"/>
    <w:rsid w:val="00AD057C"/>
    <w:rsid w:val="00AD0938"/>
    <w:rsid w:val="00AD0D55"/>
    <w:rsid w:val="00AD20E6"/>
    <w:rsid w:val="00AD6F66"/>
    <w:rsid w:val="00AE2768"/>
    <w:rsid w:val="00AE4F7E"/>
    <w:rsid w:val="00AE69E4"/>
    <w:rsid w:val="00AF0EC7"/>
    <w:rsid w:val="00AF1C2B"/>
    <w:rsid w:val="00AF29FC"/>
    <w:rsid w:val="00AF2B90"/>
    <w:rsid w:val="00B000E2"/>
    <w:rsid w:val="00B01F85"/>
    <w:rsid w:val="00B02532"/>
    <w:rsid w:val="00B0651D"/>
    <w:rsid w:val="00B0666C"/>
    <w:rsid w:val="00B13CEE"/>
    <w:rsid w:val="00B1788B"/>
    <w:rsid w:val="00B25BDC"/>
    <w:rsid w:val="00B30C27"/>
    <w:rsid w:val="00B33BB2"/>
    <w:rsid w:val="00B33C72"/>
    <w:rsid w:val="00B340F4"/>
    <w:rsid w:val="00B348ED"/>
    <w:rsid w:val="00B3498C"/>
    <w:rsid w:val="00B3503E"/>
    <w:rsid w:val="00B35DD5"/>
    <w:rsid w:val="00B40B51"/>
    <w:rsid w:val="00B40F15"/>
    <w:rsid w:val="00B411DB"/>
    <w:rsid w:val="00B42CDF"/>
    <w:rsid w:val="00B44863"/>
    <w:rsid w:val="00B45C4F"/>
    <w:rsid w:val="00B5766B"/>
    <w:rsid w:val="00B57A2D"/>
    <w:rsid w:val="00B609D4"/>
    <w:rsid w:val="00B60BA1"/>
    <w:rsid w:val="00B60F29"/>
    <w:rsid w:val="00B61B88"/>
    <w:rsid w:val="00B65809"/>
    <w:rsid w:val="00B665FF"/>
    <w:rsid w:val="00B72F70"/>
    <w:rsid w:val="00B744FD"/>
    <w:rsid w:val="00B83032"/>
    <w:rsid w:val="00B90E54"/>
    <w:rsid w:val="00B94FD6"/>
    <w:rsid w:val="00BA3D89"/>
    <w:rsid w:val="00BA54B4"/>
    <w:rsid w:val="00BA567D"/>
    <w:rsid w:val="00BB2F50"/>
    <w:rsid w:val="00BB3AA4"/>
    <w:rsid w:val="00BB3DBC"/>
    <w:rsid w:val="00BB3E2D"/>
    <w:rsid w:val="00BB4709"/>
    <w:rsid w:val="00BB6990"/>
    <w:rsid w:val="00BC06FB"/>
    <w:rsid w:val="00BC107E"/>
    <w:rsid w:val="00BC2832"/>
    <w:rsid w:val="00BC35AC"/>
    <w:rsid w:val="00BC78F2"/>
    <w:rsid w:val="00BD147A"/>
    <w:rsid w:val="00BD2440"/>
    <w:rsid w:val="00BD4552"/>
    <w:rsid w:val="00BD4C66"/>
    <w:rsid w:val="00BD4D97"/>
    <w:rsid w:val="00BD7E16"/>
    <w:rsid w:val="00BE0C4C"/>
    <w:rsid w:val="00BE6258"/>
    <w:rsid w:val="00BE6A04"/>
    <w:rsid w:val="00BE6CC6"/>
    <w:rsid w:val="00BE74D7"/>
    <w:rsid w:val="00BF0BC5"/>
    <w:rsid w:val="00BF17E6"/>
    <w:rsid w:val="00BF1A65"/>
    <w:rsid w:val="00BF2F3B"/>
    <w:rsid w:val="00BF475D"/>
    <w:rsid w:val="00BF7420"/>
    <w:rsid w:val="00BF7BC7"/>
    <w:rsid w:val="00C05C43"/>
    <w:rsid w:val="00C10FEB"/>
    <w:rsid w:val="00C1118D"/>
    <w:rsid w:val="00C17537"/>
    <w:rsid w:val="00C2434D"/>
    <w:rsid w:val="00C25C18"/>
    <w:rsid w:val="00C26E7D"/>
    <w:rsid w:val="00C270AD"/>
    <w:rsid w:val="00C303D0"/>
    <w:rsid w:val="00C33466"/>
    <w:rsid w:val="00C34249"/>
    <w:rsid w:val="00C35557"/>
    <w:rsid w:val="00C37600"/>
    <w:rsid w:val="00C40AE9"/>
    <w:rsid w:val="00C40AFC"/>
    <w:rsid w:val="00C4359F"/>
    <w:rsid w:val="00C453E9"/>
    <w:rsid w:val="00C45DDD"/>
    <w:rsid w:val="00C4625D"/>
    <w:rsid w:val="00C472F0"/>
    <w:rsid w:val="00C47B44"/>
    <w:rsid w:val="00C50B6B"/>
    <w:rsid w:val="00C52B7B"/>
    <w:rsid w:val="00C535B8"/>
    <w:rsid w:val="00C539AF"/>
    <w:rsid w:val="00C55486"/>
    <w:rsid w:val="00C55D85"/>
    <w:rsid w:val="00C56806"/>
    <w:rsid w:val="00C60CCE"/>
    <w:rsid w:val="00C62808"/>
    <w:rsid w:val="00C64527"/>
    <w:rsid w:val="00C647F8"/>
    <w:rsid w:val="00C65576"/>
    <w:rsid w:val="00C657AA"/>
    <w:rsid w:val="00C66AEF"/>
    <w:rsid w:val="00C7242C"/>
    <w:rsid w:val="00C728E0"/>
    <w:rsid w:val="00C7330A"/>
    <w:rsid w:val="00C744D1"/>
    <w:rsid w:val="00C74D95"/>
    <w:rsid w:val="00C766CE"/>
    <w:rsid w:val="00C7694D"/>
    <w:rsid w:val="00C80243"/>
    <w:rsid w:val="00C80288"/>
    <w:rsid w:val="00C83185"/>
    <w:rsid w:val="00C86D06"/>
    <w:rsid w:val="00C9330F"/>
    <w:rsid w:val="00C94C18"/>
    <w:rsid w:val="00C95791"/>
    <w:rsid w:val="00C97B7C"/>
    <w:rsid w:val="00CA12FF"/>
    <w:rsid w:val="00CA1F99"/>
    <w:rsid w:val="00CA415B"/>
    <w:rsid w:val="00CA61A3"/>
    <w:rsid w:val="00CB1E47"/>
    <w:rsid w:val="00CB3576"/>
    <w:rsid w:val="00CB4FA3"/>
    <w:rsid w:val="00CB73BF"/>
    <w:rsid w:val="00CC0E9C"/>
    <w:rsid w:val="00CC2D4C"/>
    <w:rsid w:val="00CC4306"/>
    <w:rsid w:val="00CD0934"/>
    <w:rsid w:val="00CD2C73"/>
    <w:rsid w:val="00CD50FD"/>
    <w:rsid w:val="00CD6A22"/>
    <w:rsid w:val="00CE0F52"/>
    <w:rsid w:val="00CE1874"/>
    <w:rsid w:val="00CE26A0"/>
    <w:rsid w:val="00CE28C0"/>
    <w:rsid w:val="00CE3D96"/>
    <w:rsid w:val="00CE5588"/>
    <w:rsid w:val="00CE5DC6"/>
    <w:rsid w:val="00CF38D9"/>
    <w:rsid w:val="00CF4462"/>
    <w:rsid w:val="00CF4848"/>
    <w:rsid w:val="00CF48AB"/>
    <w:rsid w:val="00CF6D6A"/>
    <w:rsid w:val="00D02119"/>
    <w:rsid w:val="00D04102"/>
    <w:rsid w:val="00D065C0"/>
    <w:rsid w:val="00D06F7F"/>
    <w:rsid w:val="00D106BC"/>
    <w:rsid w:val="00D11152"/>
    <w:rsid w:val="00D13C72"/>
    <w:rsid w:val="00D14CDA"/>
    <w:rsid w:val="00D15636"/>
    <w:rsid w:val="00D16B08"/>
    <w:rsid w:val="00D20DA9"/>
    <w:rsid w:val="00D21F40"/>
    <w:rsid w:val="00D2638F"/>
    <w:rsid w:val="00D26A79"/>
    <w:rsid w:val="00D26B76"/>
    <w:rsid w:val="00D30F1D"/>
    <w:rsid w:val="00D33A34"/>
    <w:rsid w:val="00D34776"/>
    <w:rsid w:val="00D34859"/>
    <w:rsid w:val="00D4250D"/>
    <w:rsid w:val="00D4341A"/>
    <w:rsid w:val="00D43477"/>
    <w:rsid w:val="00D4499A"/>
    <w:rsid w:val="00D4561F"/>
    <w:rsid w:val="00D477E6"/>
    <w:rsid w:val="00D51601"/>
    <w:rsid w:val="00D54918"/>
    <w:rsid w:val="00D66E81"/>
    <w:rsid w:val="00D7363B"/>
    <w:rsid w:val="00D76EB5"/>
    <w:rsid w:val="00D804D9"/>
    <w:rsid w:val="00D8089F"/>
    <w:rsid w:val="00D8337E"/>
    <w:rsid w:val="00D838F8"/>
    <w:rsid w:val="00D91699"/>
    <w:rsid w:val="00D932B5"/>
    <w:rsid w:val="00D96CDA"/>
    <w:rsid w:val="00D979B0"/>
    <w:rsid w:val="00DA05C4"/>
    <w:rsid w:val="00DA22C7"/>
    <w:rsid w:val="00DA2416"/>
    <w:rsid w:val="00DA27C9"/>
    <w:rsid w:val="00DA2D78"/>
    <w:rsid w:val="00DB1F43"/>
    <w:rsid w:val="00DB3618"/>
    <w:rsid w:val="00DB59B3"/>
    <w:rsid w:val="00DB629B"/>
    <w:rsid w:val="00DC07FC"/>
    <w:rsid w:val="00DC485F"/>
    <w:rsid w:val="00DC6C90"/>
    <w:rsid w:val="00DD33A6"/>
    <w:rsid w:val="00DD5C35"/>
    <w:rsid w:val="00DD67F2"/>
    <w:rsid w:val="00DE1652"/>
    <w:rsid w:val="00DE1743"/>
    <w:rsid w:val="00DE3F12"/>
    <w:rsid w:val="00DE4F6B"/>
    <w:rsid w:val="00DF3F84"/>
    <w:rsid w:val="00DF44B2"/>
    <w:rsid w:val="00DF7668"/>
    <w:rsid w:val="00DF7AD3"/>
    <w:rsid w:val="00E00C53"/>
    <w:rsid w:val="00E0131B"/>
    <w:rsid w:val="00E01820"/>
    <w:rsid w:val="00E027E1"/>
    <w:rsid w:val="00E02C76"/>
    <w:rsid w:val="00E035D6"/>
    <w:rsid w:val="00E06430"/>
    <w:rsid w:val="00E0752E"/>
    <w:rsid w:val="00E075B5"/>
    <w:rsid w:val="00E1272D"/>
    <w:rsid w:val="00E13E21"/>
    <w:rsid w:val="00E14015"/>
    <w:rsid w:val="00E170B5"/>
    <w:rsid w:val="00E179E0"/>
    <w:rsid w:val="00E17F63"/>
    <w:rsid w:val="00E20D36"/>
    <w:rsid w:val="00E22164"/>
    <w:rsid w:val="00E255B0"/>
    <w:rsid w:val="00E25C16"/>
    <w:rsid w:val="00E26B3C"/>
    <w:rsid w:val="00E26F4B"/>
    <w:rsid w:val="00E276AB"/>
    <w:rsid w:val="00E309FA"/>
    <w:rsid w:val="00E31396"/>
    <w:rsid w:val="00E33800"/>
    <w:rsid w:val="00E33B43"/>
    <w:rsid w:val="00E36A71"/>
    <w:rsid w:val="00E3722A"/>
    <w:rsid w:val="00E37B93"/>
    <w:rsid w:val="00E42B0F"/>
    <w:rsid w:val="00E44B35"/>
    <w:rsid w:val="00E460BC"/>
    <w:rsid w:val="00E46D6A"/>
    <w:rsid w:val="00E4790E"/>
    <w:rsid w:val="00E55BD3"/>
    <w:rsid w:val="00E5688F"/>
    <w:rsid w:val="00E56E84"/>
    <w:rsid w:val="00E5743A"/>
    <w:rsid w:val="00E5761D"/>
    <w:rsid w:val="00E63EE6"/>
    <w:rsid w:val="00E65E3F"/>
    <w:rsid w:val="00E66A96"/>
    <w:rsid w:val="00E67F4E"/>
    <w:rsid w:val="00E70A51"/>
    <w:rsid w:val="00E81842"/>
    <w:rsid w:val="00E82EBE"/>
    <w:rsid w:val="00E82F9A"/>
    <w:rsid w:val="00E84745"/>
    <w:rsid w:val="00E874A8"/>
    <w:rsid w:val="00E91061"/>
    <w:rsid w:val="00E962B8"/>
    <w:rsid w:val="00E97145"/>
    <w:rsid w:val="00EA03EF"/>
    <w:rsid w:val="00EA206F"/>
    <w:rsid w:val="00EA5D60"/>
    <w:rsid w:val="00EA7906"/>
    <w:rsid w:val="00EB07D9"/>
    <w:rsid w:val="00EB14AC"/>
    <w:rsid w:val="00EB2DF7"/>
    <w:rsid w:val="00EB49FE"/>
    <w:rsid w:val="00EB6FFE"/>
    <w:rsid w:val="00EC065C"/>
    <w:rsid w:val="00EC3998"/>
    <w:rsid w:val="00EC3CB6"/>
    <w:rsid w:val="00EC461F"/>
    <w:rsid w:val="00EC4BB4"/>
    <w:rsid w:val="00EC51B1"/>
    <w:rsid w:val="00EC6EA0"/>
    <w:rsid w:val="00ED50C6"/>
    <w:rsid w:val="00ED6A40"/>
    <w:rsid w:val="00ED7175"/>
    <w:rsid w:val="00EE08A8"/>
    <w:rsid w:val="00EE0EB3"/>
    <w:rsid w:val="00EE275A"/>
    <w:rsid w:val="00EE2F16"/>
    <w:rsid w:val="00EE66E3"/>
    <w:rsid w:val="00EF4993"/>
    <w:rsid w:val="00EF5E62"/>
    <w:rsid w:val="00EF624B"/>
    <w:rsid w:val="00EF6512"/>
    <w:rsid w:val="00EF6B66"/>
    <w:rsid w:val="00F029D0"/>
    <w:rsid w:val="00F03C95"/>
    <w:rsid w:val="00F04C9E"/>
    <w:rsid w:val="00F076AE"/>
    <w:rsid w:val="00F13F73"/>
    <w:rsid w:val="00F14E33"/>
    <w:rsid w:val="00F1692D"/>
    <w:rsid w:val="00F21712"/>
    <w:rsid w:val="00F227C3"/>
    <w:rsid w:val="00F22CE5"/>
    <w:rsid w:val="00F24662"/>
    <w:rsid w:val="00F24859"/>
    <w:rsid w:val="00F248F5"/>
    <w:rsid w:val="00F24D1A"/>
    <w:rsid w:val="00F263AF"/>
    <w:rsid w:val="00F316AD"/>
    <w:rsid w:val="00F31704"/>
    <w:rsid w:val="00F35341"/>
    <w:rsid w:val="00F428DA"/>
    <w:rsid w:val="00F4410B"/>
    <w:rsid w:val="00F44609"/>
    <w:rsid w:val="00F447BC"/>
    <w:rsid w:val="00F46223"/>
    <w:rsid w:val="00F46E3C"/>
    <w:rsid w:val="00F52E25"/>
    <w:rsid w:val="00F53CB4"/>
    <w:rsid w:val="00F5596D"/>
    <w:rsid w:val="00F60876"/>
    <w:rsid w:val="00F61D70"/>
    <w:rsid w:val="00F66241"/>
    <w:rsid w:val="00F66CF8"/>
    <w:rsid w:val="00F66E0B"/>
    <w:rsid w:val="00F71F04"/>
    <w:rsid w:val="00F73103"/>
    <w:rsid w:val="00F73B24"/>
    <w:rsid w:val="00F75415"/>
    <w:rsid w:val="00F83AD4"/>
    <w:rsid w:val="00F83D5B"/>
    <w:rsid w:val="00F84B88"/>
    <w:rsid w:val="00F84C7B"/>
    <w:rsid w:val="00F866F4"/>
    <w:rsid w:val="00F87737"/>
    <w:rsid w:val="00F87CCD"/>
    <w:rsid w:val="00F90759"/>
    <w:rsid w:val="00F91595"/>
    <w:rsid w:val="00F92230"/>
    <w:rsid w:val="00F92FB0"/>
    <w:rsid w:val="00F933CB"/>
    <w:rsid w:val="00F94D4D"/>
    <w:rsid w:val="00F95BA4"/>
    <w:rsid w:val="00F962CF"/>
    <w:rsid w:val="00F977C9"/>
    <w:rsid w:val="00FA0CE0"/>
    <w:rsid w:val="00FA1F2C"/>
    <w:rsid w:val="00FA2F69"/>
    <w:rsid w:val="00FA4D78"/>
    <w:rsid w:val="00FA67EF"/>
    <w:rsid w:val="00FA754E"/>
    <w:rsid w:val="00FB01AE"/>
    <w:rsid w:val="00FB5737"/>
    <w:rsid w:val="00FC094F"/>
    <w:rsid w:val="00FC0C96"/>
    <w:rsid w:val="00FC3324"/>
    <w:rsid w:val="00FC43FC"/>
    <w:rsid w:val="00FC4423"/>
    <w:rsid w:val="00FC678B"/>
    <w:rsid w:val="00FC72E7"/>
    <w:rsid w:val="00FC7E8B"/>
    <w:rsid w:val="00FD2115"/>
    <w:rsid w:val="00FD3B2E"/>
    <w:rsid w:val="00FD3D61"/>
    <w:rsid w:val="00FD6D61"/>
    <w:rsid w:val="00FD7D4F"/>
    <w:rsid w:val="00FE4630"/>
    <w:rsid w:val="00FF217C"/>
    <w:rsid w:val="00FF2393"/>
    <w:rsid w:val="00FF3A8F"/>
    <w:rsid w:val="00FF497A"/>
    <w:rsid w:val="00FF4D96"/>
    <w:rsid w:val="00FF4DA6"/>
    <w:rsid w:val="00FF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E3E316"/>
  <w15:chartTrackingRefBased/>
  <w15:docId w15:val="{EEDC24F4-27A2-4FBE-9FB5-7D5F6B8F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5671B1"/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EE27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0DA9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DA9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tuloCar">
    <w:name w:val="Título Car"/>
    <w:basedOn w:val="Fuentedeprrafopredeter"/>
    <w:link w:val="Ttulo"/>
    <w:rsid w:val="00D20DA9"/>
    <w:rPr>
      <w:rFonts w:cs="Times New Roman (Body CS)"/>
      <w:color w:val="303848" w:themeColor="accent1"/>
      <w:spacing w:val="80"/>
      <w:sz w:val="52"/>
    </w:rPr>
  </w:style>
  <w:style w:type="paragraph" w:styleId="Subttulo">
    <w:name w:val="Subtitle"/>
    <w:basedOn w:val="Normal"/>
    <w:next w:val="Normal"/>
    <w:link w:val="SubttuloC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tuloCar">
    <w:name w:val="Subtítulo Car"/>
    <w:basedOn w:val="Fuentedeprrafopredeter"/>
    <w:link w:val="Subttulo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Ttulo1Car">
    <w:name w:val="Título 1 Car"/>
    <w:basedOn w:val="Fuentedeprrafopredeter"/>
    <w:link w:val="Ttulo1"/>
    <w:uiPriority w:val="9"/>
    <w:rsid w:val="00D20DA9"/>
    <w:rPr>
      <w:rFonts w:cs="Times New Roman (Body CS)"/>
      <w:color w:val="FFFFFF"/>
      <w:spacing w:val="40"/>
    </w:rPr>
  </w:style>
  <w:style w:type="paragraph" w:customStyle="1" w:styleId="Texto">
    <w:name w:val="Texto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Textopequeo">
    <w:name w:val="Texto pequeño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D20DA9"/>
    <w:rPr>
      <w:color w:val="808080"/>
    </w:rPr>
  </w:style>
  <w:style w:type="character" w:customStyle="1" w:styleId="Resaltar">
    <w:name w:val="Resaltar"/>
    <w:basedOn w:val="Fuentedeprrafopredeter"/>
    <w:uiPriority w:val="1"/>
    <w:qFormat/>
    <w:rsid w:val="00D26A79"/>
    <w:rPr>
      <w:color w:val="BF9268" w:themeColor="accent2"/>
    </w:rPr>
  </w:style>
  <w:style w:type="character" w:customStyle="1" w:styleId="Ttulo3Car">
    <w:name w:val="Título 3 Car"/>
    <w:basedOn w:val="Fuentedeprrafopredeter"/>
    <w:link w:val="Ttulo3"/>
    <w:uiPriority w:val="9"/>
    <w:rsid w:val="00EE275A"/>
    <w:rPr>
      <w:rFonts w:asciiTheme="majorHAnsi" w:eastAsiaTheme="majorEastAsia" w:hAnsiTheme="majorHAnsi" w:cstheme="majorBidi"/>
      <w:color w:val="181B23" w:themeColor="accent1" w:themeShade="7F"/>
    </w:rPr>
  </w:style>
  <w:style w:type="paragraph" w:styleId="Listaconvietas">
    <w:name w:val="List Bullet"/>
    <w:basedOn w:val="Normal"/>
    <w:uiPriority w:val="99"/>
    <w:unhideWhenUsed/>
    <w:rsid w:val="00EE275A"/>
    <w:pPr>
      <w:numPr>
        <w:numId w:val="1"/>
      </w:numPr>
      <w:spacing w:before="120" w:after="120"/>
      <w:contextualSpacing/>
    </w:pPr>
  </w:style>
  <w:style w:type="paragraph" w:customStyle="1" w:styleId="Delimitadorgrfico">
    <w:name w:val="Delimitador gráfico"/>
    <w:basedOn w:val="Normal"/>
    <w:uiPriority w:val="6"/>
    <w:qFormat/>
    <w:rsid w:val="00127C0F"/>
  </w:style>
  <w:style w:type="paragraph" w:styleId="Sinespaciado">
    <w:name w:val="No Spacing"/>
    <w:link w:val="SinespaciadoCar"/>
    <w:qFormat/>
    <w:rsid w:val="00675313"/>
    <w:rPr>
      <w:rFonts w:ascii="Arial" w:eastAsia="Calibri" w:hAnsi="Arial" w:cs="Calibri"/>
      <w:szCs w:val="22"/>
      <w:lang w:val="es-NI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385D8E"/>
    <w:rPr>
      <w:color w:val="808080"/>
    </w:rPr>
  </w:style>
  <w:style w:type="paragraph" w:styleId="Prrafodelista">
    <w:name w:val="List Paragraph"/>
    <w:basedOn w:val="Normal"/>
    <w:uiPriority w:val="34"/>
    <w:qFormat/>
    <w:rsid w:val="00001A0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01A0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01A04"/>
    <w:rPr>
      <w:color w:val="000000" w:themeColor="text1"/>
      <w:sz w:val="22"/>
    </w:rPr>
  </w:style>
  <w:style w:type="character" w:styleId="Fuerte">
    <w:name w:val="Strong"/>
    <w:basedOn w:val="Fuentedeprrafopredeter"/>
    <w:uiPriority w:val="22"/>
    <w:qFormat/>
    <w:rsid w:val="0033556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A40A5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0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0F04"/>
    <w:rPr>
      <w:color w:val="704404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BF1A65"/>
    <w:pPr>
      <w:spacing w:after="200"/>
    </w:pPr>
    <w:rPr>
      <w:i/>
      <w:iCs/>
      <w:color w:val="775F55" w:themeColor="text2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locked/>
    <w:rsid w:val="00767B51"/>
    <w:rPr>
      <w:rFonts w:ascii="Arial" w:eastAsia="Calibri" w:hAnsi="Arial" w:cs="Calibri"/>
      <w:szCs w:val="22"/>
      <w:lang w:val="es-NI"/>
    </w:rPr>
  </w:style>
  <w:style w:type="paragraph" w:styleId="NormalWeb">
    <w:name w:val="Normal (Web)"/>
    <w:basedOn w:val="Normal"/>
    <w:uiPriority w:val="99"/>
    <w:semiHidden/>
    <w:unhideWhenUsed/>
    <w:rsid w:val="000A4B2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s-NI" w:eastAsia="es-NI"/>
    </w:rPr>
  </w:style>
  <w:style w:type="character" w:styleId="Refdecomentario">
    <w:name w:val="annotation reference"/>
    <w:basedOn w:val="Fuentedeprrafopredeter"/>
    <w:uiPriority w:val="99"/>
    <w:semiHidden/>
    <w:unhideWhenUsed/>
    <w:rsid w:val="002949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49B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49BE"/>
    <w:rPr>
      <w:rFonts w:ascii="Arial" w:hAnsi="Arial"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49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49BE"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8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8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61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96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84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316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ab%20J.%20Selva%20Cruz\AppData\Roaming\Microsoft\Templates\Carta%20con%20portada%20minimalista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204680A-0D1D-460F-8EA2-C89316996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365E85-B3C9-4EC2-B89F-17599EBA45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BD1C97-63DC-4AE3-B850-F629615CAA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A875E0-5BAE-4BD9-A36A-EDAD423B39A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con portada minimalista.dotx</Template>
  <TotalTime>1042</TotalTime>
  <Pages>5</Pages>
  <Words>300</Words>
  <Characters>1652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Unidad IV: SQL (Lenguaje de consulta estructurada)</vt:lpstr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IV: SQL (Lenguaje de consulta estructurada)</dc:title>
  <dc:subject/>
  <dc:creator>MICHL</dc:creator>
  <cp:keywords/>
  <dc:description/>
  <cp:lastModifiedBy>Eliab Javier Selva Cruz</cp:lastModifiedBy>
  <cp:revision>192</cp:revision>
  <cp:lastPrinted>2024-08-12T04:58:00Z</cp:lastPrinted>
  <dcterms:created xsi:type="dcterms:W3CDTF">2024-08-12T00:30:00Z</dcterms:created>
  <dcterms:modified xsi:type="dcterms:W3CDTF">2026-04-15T18:47:00Z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