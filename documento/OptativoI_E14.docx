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B2D6" w14:textId="4B6F093B" w:rsidR="00767B51" w:rsidRDefault="00767B51" w:rsidP="00767B51">
      <w:pPr>
        <w:pStyle w:val="Delimitadorgrfic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0BF6BF39" wp14:editId="7CEE740A">
                <wp:simplePos x="0" y="0"/>
                <wp:positionH relativeFrom="page">
                  <wp:align>center</wp:align>
                </wp:positionH>
                <wp:positionV relativeFrom="paragraph">
                  <wp:posOffset>-452120</wp:posOffset>
                </wp:positionV>
                <wp:extent cx="7772400" cy="1249045"/>
                <wp:effectExtent l="0" t="0" r="0" b="8255"/>
                <wp:wrapNone/>
                <wp:docPr id="2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24904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EA4ED" id="Rectángulo 2" o:spid="_x0000_s1026" style="position:absolute;margin-left:0;margin-top:-35.6pt;width:612pt;height:98.35pt;z-index:-251532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" fillcolor="#0070c0" stroked="f">
                <w10:wrap anchorx="page"/>
              </v:rect>
            </w:pict>
          </mc:Fallback>
        </mc:AlternateContent>
      </w:r>
    </w:p>
    <w:tbl>
      <w:tblPr>
        <w:tblStyle w:val="Tablaconcuadrcula"/>
        <w:tblW w:w="5000" w:type="pct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300"/>
      </w:tblGrid>
      <w:tr w:rsidR="00767B51" w14:paraId="366B8236" w14:textId="77777777" w:rsidTr="00767B51">
        <w:trPr>
          <w:trHeight w:val="1292"/>
        </w:trPr>
        <w:tc>
          <w:tcPr>
            <w:tcW w:w="5000" w:type="pc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FFFFFF" w:themeFill="background1"/>
          </w:tcPr>
          <w:p w14:paraId="75298EFC" w14:textId="10D1666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1785216" behindDoc="0" locked="0" layoutInCell="1" allowOverlap="1" wp14:anchorId="141292A6" wp14:editId="62E6ADF3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133985</wp:posOffset>
                  </wp:positionV>
                  <wp:extent cx="1656715" cy="962025"/>
                  <wp:effectExtent l="0" t="0" r="635" b="952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4" t="4854" r="11459" b="7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71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F522E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21E099A3" w14:textId="50ABE755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Centro Universitario Regional de Chontales</w:t>
            </w:r>
          </w:p>
          <w:p w14:paraId="4072BD69" w14:textId="22354C1C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“Cornelio Silva Argüello”</w:t>
            </w:r>
          </w:p>
          <w:p w14:paraId="0CD92BA8" w14:textId="5E8E94C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UNAN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CUR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Chontales</w:t>
            </w:r>
          </w:p>
          <w:p w14:paraId="026C7C97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16F454F2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lang w:val="es-ES" w:bidi="es-ES"/>
              </w:rPr>
              <w:t xml:space="preserve"> </w:t>
            </w:r>
          </w:p>
        </w:tc>
      </w:tr>
    </w:tbl>
    <w:p w14:paraId="556F283C" w14:textId="77777777" w:rsidR="00767B51" w:rsidRPr="00CE0F52" w:rsidRDefault="00767B51" w:rsidP="00767B51">
      <w:pPr>
        <w:rPr>
          <w:rFonts w:asciiTheme="minorHAnsi" w:hAnsiTheme="minorHAnsi"/>
          <w:color w:val="FFFFFF" w:themeColor="background1"/>
          <w:sz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6239"/>
        <w:gridCol w:w="1561"/>
      </w:tblGrid>
      <w:tr w:rsidR="00CE0F52" w:rsidRPr="00CE0F52" w14:paraId="1EAEAF5A" w14:textId="77777777" w:rsidTr="00767B51">
        <w:tc>
          <w:tcPr>
            <w:tcW w:w="833" w:type="pct"/>
            <w:tcBorders>
              <w:top w:val="nil"/>
              <w:left w:val="nil"/>
              <w:bottom w:val="single" w:sz="24" w:space="0" w:color="0070C0"/>
              <w:right w:val="single" w:sz="24" w:space="0" w:color="0070C0"/>
            </w:tcBorders>
          </w:tcPr>
          <w:p w14:paraId="24675EBD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  <w:tc>
          <w:tcPr>
            <w:tcW w:w="3333" w:type="pct"/>
            <w:vMerge w:val="restar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0070C0"/>
            <w:vAlign w:val="center"/>
            <w:hideMark/>
          </w:tcPr>
          <w:p w14:paraId="2CAA4371" w14:textId="4A784629" w:rsidR="00767B51" w:rsidRPr="00CE0F52" w:rsidRDefault="004D437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  <w:szCs w:val="28"/>
              </w:rPr>
              <w:t xml:space="preserve">OPTATIVA I: </w:t>
            </w:r>
            <w:r w:rsidRPr="004D4371">
              <w:rPr>
                <w:color w:val="FFFFFF" w:themeColor="background1"/>
                <w:szCs w:val="28"/>
              </w:rPr>
              <w:t xml:space="preserve">DESARROLLO </w:t>
            </w:r>
            <w:r>
              <w:rPr>
                <w:color w:val="FFFFFF" w:themeColor="background1"/>
                <w:szCs w:val="28"/>
              </w:rPr>
              <w:t>M</w:t>
            </w:r>
            <w:r w:rsidRPr="004D4371">
              <w:rPr>
                <w:color w:val="FFFFFF" w:themeColor="background1"/>
                <w:szCs w:val="28"/>
              </w:rPr>
              <w:t xml:space="preserve">ÓVIL </w:t>
            </w:r>
            <w:r>
              <w:rPr>
                <w:color w:val="FFFFFF" w:themeColor="background1"/>
                <w:szCs w:val="28"/>
              </w:rPr>
              <w:t>H</w:t>
            </w:r>
            <w:r w:rsidRPr="004D4371">
              <w:rPr>
                <w:color w:val="FFFFFF" w:themeColor="background1"/>
                <w:szCs w:val="28"/>
              </w:rPr>
              <w:t>ÍBRID</w:t>
            </w:r>
            <w:r>
              <w:rPr>
                <w:color w:val="FFFFFF" w:themeColor="background1"/>
                <w:szCs w:val="28"/>
              </w:rPr>
              <w:t>O</w:t>
            </w:r>
          </w:p>
        </w:tc>
        <w:tc>
          <w:tcPr>
            <w:tcW w:w="834" w:type="pct"/>
            <w:tcBorders>
              <w:top w:val="nil"/>
              <w:left w:val="single" w:sz="24" w:space="0" w:color="0070C0"/>
              <w:bottom w:val="single" w:sz="24" w:space="0" w:color="0070C0"/>
              <w:right w:val="nil"/>
            </w:tcBorders>
          </w:tcPr>
          <w:p w14:paraId="1AEA042B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</w:tr>
      <w:tr w:rsidR="00767B51" w14:paraId="24B237C7" w14:textId="77777777" w:rsidTr="00767B51">
        <w:tc>
          <w:tcPr>
            <w:tcW w:w="833" w:type="pct"/>
            <w:tcBorders>
              <w:top w:val="single" w:sz="24" w:space="0" w:color="0070C0"/>
              <w:left w:val="nil"/>
              <w:bottom w:val="nil"/>
              <w:right w:val="single" w:sz="24" w:space="0" w:color="0070C0"/>
            </w:tcBorders>
          </w:tcPr>
          <w:p w14:paraId="2E89DF58" w14:textId="77777777" w:rsidR="00767B51" w:rsidRDefault="00767B51"/>
        </w:tc>
        <w:tc>
          <w:tcPr>
            <w:tcW w:w="0" w:type="auto"/>
            <w:vMerge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vAlign w:val="center"/>
            <w:hideMark/>
          </w:tcPr>
          <w:p w14:paraId="7A4A1007" w14:textId="77777777" w:rsidR="00767B51" w:rsidRDefault="00767B51">
            <w:pPr>
              <w:rPr>
                <w:color w:val="FFFFFF" w:themeColor="background1"/>
                <w:sz w:val="22"/>
              </w:rPr>
            </w:pPr>
          </w:p>
        </w:tc>
        <w:tc>
          <w:tcPr>
            <w:tcW w:w="834" w:type="pct"/>
            <w:tcBorders>
              <w:top w:val="single" w:sz="24" w:space="0" w:color="0070C0"/>
              <w:left w:val="single" w:sz="24" w:space="0" w:color="0070C0"/>
              <w:bottom w:val="nil"/>
              <w:right w:val="nil"/>
            </w:tcBorders>
          </w:tcPr>
          <w:p w14:paraId="0655CD50" w14:textId="77777777" w:rsidR="00767B51" w:rsidRDefault="00767B51"/>
        </w:tc>
      </w:tr>
    </w:tbl>
    <w:p w14:paraId="64128C3B" w14:textId="77777777" w:rsidR="00767B51" w:rsidRDefault="00767B51" w:rsidP="00767B51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7B51" w14:paraId="2E7F69FD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69AA37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657D61D2" w14:textId="2EE8DC22" w:rsidR="00767B51" w:rsidRDefault="00596E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Tema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61E967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9564F77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11D41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6C01831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FE1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8F8CD9F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6F334179" w14:textId="77777777" w:rsidR="00767B51" w:rsidRDefault="00767B51">
            <w:pPr>
              <w:jc w:val="center"/>
              <w:rPr>
                <w:rFonts w:asciiTheme="majorHAnsi" w:hAnsiTheme="majorHAnsi" w:cstheme="majorHAnsi"/>
                <w:bCs/>
              </w:rPr>
            </w:pPr>
          </w:p>
          <w:p w14:paraId="385BE8A5" w14:textId="1F1A6512" w:rsidR="00767B51" w:rsidRDefault="00596E0F">
            <w:pPr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Tema</w:t>
            </w:r>
            <w:r w:rsidR="00D8089F">
              <w:rPr>
                <w:rFonts w:asciiTheme="majorHAnsi" w:hAnsiTheme="majorHAnsi" w:cstheme="majorHAnsi"/>
                <w:bCs/>
              </w:rPr>
              <w:t xml:space="preserve"> I: </w:t>
            </w:r>
            <w:r w:rsidR="004D4371" w:rsidRPr="004D4371">
              <w:rPr>
                <w:rFonts w:asciiTheme="majorHAnsi" w:hAnsiTheme="majorHAnsi" w:cstheme="majorHAnsi"/>
                <w:bCs/>
              </w:rPr>
              <w:t>Fundamentos de Desarrollo Móvil Híbrido</w:t>
            </w:r>
            <w:r w:rsidR="00D8089F" w:rsidRPr="00D8089F">
              <w:rPr>
                <w:rFonts w:asciiTheme="majorHAnsi" w:hAnsiTheme="majorHAnsi" w:cstheme="majorHAnsi"/>
                <w:bCs/>
              </w:rPr>
              <w:t>.</w:t>
            </w:r>
          </w:p>
        </w:tc>
      </w:tr>
      <w:tr w:rsidR="00767B51" w14:paraId="7C2E343C" w14:textId="77777777" w:rsidTr="00767B51">
        <w:tc>
          <w:tcPr>
            <w:tcW w:w="3116" w:type="dxa"/>
            <w:shd w:val="clear" w:color="auto" w:fill="FFFFFF" w:themeFill="background1"/>
          </w:tcPr>
          <w:p w14:paraId="3BF511C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43B7979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3E902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4CF1FB6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396E7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1F4EE167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Carrera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029F60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75098168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006E6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098EEE4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611698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9603FBC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8B6632D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8077A81" w14:textId="05F0D478" w:rsidR="00767B51" w:rsidRDefault="004D437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Ingeniería en Sistemas de Información</w:t>
            </w:r>
            <w:r w:rsidR="00767B51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4to</w:t>
            </w:r>
            <w:r w:rsidR="00767B51">
              <w:rPr>
                <w:rFonts w:asciiTheme="majorHAnsi" w:hAnsiTheme="majorHAnsi" w:cstheme="majorHAnsi"/>
              </w:rPr>
              <w:t xml:space="preserve"> año.</w:t>
            </w:r>
          </w:p>
          <w:p w14:paraId="31F399CE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5A77D94D" w14:textId="77777777" w:rsidTr="00767B51">
        <w:tc>
          <w:tcPr>
            <w:tcW w:w="3116" w:type="dxa"/>
            <w:shd w:val="clear" w:color="auto" w:fill="FFFFFF" w:themeFill="background1"/>
          </w:tcPr>
          <w:p w14:paraId="2C7A0F9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1B4530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DE2A24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5CB9FFB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D84D9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7F24916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Fecha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8EB4BE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C6CD0E9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FC5297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29D4866F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361FB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E7D81E5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5972B0C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35B523C" w14:textId="2C0D6DEF" w:rsidR="00767B51" w:rsidRDefault="004B4D6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Miércoles </w:t>
            </w:r>
            <w:r w:rsidR="00D516C2">
              <w:rPr>
                <w:rFonts w:asciiTheme="majorHAnsi" w:hAnsiTheme="majorHAnsi" w:cstheme="majorHAnsi"/>
              </w:rPr>
              <w:t>2</w:t>
            </w:r>
            <w:r w:rsidR="000043CD">
              <w:rPr>
                <w:rFonts w:asciiTheme="majorHAnsi" w:hAnsiTheme="majorHAnsi" w:cstheme="majorHAnsi"/>
              </w:rPr>
              <w:t>9</w:t>
            </w:r>
            <w:r w:rsidR="004D4371">
              <w:rPr>
                <w:rFonts w:asciiTheme="majorHAnsi" w:hAnsiTheme="majorHAnsi" w:cstheme="majorHAnsi"/>
              </w:rPr>
              <w:t xml:space="preserve"> de </w:t>
            </w:r>
            <w:r w:rsidR="002B62FA">
              <w:rPr>
                <w:rFonts w:asciiTheme="majorHAnsi" w:hAnsiTheme="majorHAnsi" w:cstheme="majorHAnsi"/>
              </w:rPr>
              <w:t xml:space="preserve">Abril </w:t>
            </w:r>
            <w:r w:rsidR="002D2761">
              <w:rPr>
                <w:rFonts w:asciiTheme="majorHAnsi" w:hAnsiTheme="majorHAnsi" w:cstheme="majorHAnsi"/>
              </w:rPr>
              <w:t>de 202</w:t>
            </w:r>
            <w:r w:rsidR="00A212B1">
              <w:rPr>
                <w:rFonts w:asciiTheme="majorHAnsi" w:hAnsiTheme="majorHAnsi" w:cstheme="majorHAnsi"/>
              </w:rPr>
              <w:t>6</w:t>
            </w:r>
            <w:r w:rsidR="00767B51">
              <w:rPr>
                <w:rFonts w:asciiTheme="majorHAnsi" w:hAnsiTheme="majorHAnsi" w:cstheme="majorHAnsi"/>
              </w:rPr>
              <w:t>.</w:t>
            </w:r>
          </w:p>
          <w:p w14:paraId="716EB0B2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3AE1E51F" w14:textId="77777777" w:rsidTr="00767B51">
        <w:tc>
          <w:tcPr>
            <w:tcW w:w="3116" w:type="dxa"/>
            <w:shd w:val="clear" w:color="auto" w:fill="FFFFFF" w:themeFill="background1"/>
          </w:tcPr>
          <w:p w14:paraId="6FECF0F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E4946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F1E5C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276DAF2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071FAB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</w:tcPr>
          <w:p w14:paraId="64F8CF8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83E206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Periodo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6D9EE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8749436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BA182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23D90C0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E6D48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8884E93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B66D2E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2B5C85B" w14:textId="286A68F5" w:rsidR="00767B51" w:rsidRDefault="004B4D6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0</w:t>
            </w:r>
            <w:r w:rsidR="00D34776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 w:rsidR="00A212B1"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 –</w:t>
            </w:r>
            <w:r w:rsidR="00C40AE9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2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3</w:t>
            </w:r>
            <w:r w:rsidR="00891859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 w:rsidR="00A212B1"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</w:t>
            </w:r>
          </w:p>
          <w:p w14:paraId="12D3F5C5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2270D009" w14:textId="77777777" w:rsidTr="00767B51">
        <w:tc>
          <w:tcPr>
            <w:tcW w:w="3116" w:type="dxa"/>
            <w:shd w:val="clear" w:color="auto" w:fill="FFFFFF" w:themeFill="background1"/>
          </w:tcPr>
          <w:p w14:paraId="503B3D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BA90CDA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5EC9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D7AA23F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5CE9A7D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</w:tcPr>
          <w:p w14:paraId="0AD889EC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02FD9A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Docente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6BDE15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E535AA0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AF03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59389DC2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08F2B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1E73EFE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EC87C5F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612DB78B" w14:textId="1D3D9267" w:rsidR="00767B51" w:rsidRDefault="00767B51" w:rsidP="0017749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Eliab </w:t>
            </w:r>
            <w:r w:rsidR="00177491">
              <w:rPr>
                <w:rFonts w:asciiTheme="majorHAnsi" w:hAnsiTheme="majorHAnsi" w:cstheme="majorHAnsi"/>
              </w:rPr>
              <w:t xml:space="preserve">Javier </w:t>
            </w:r>
            <w:r>
              <w:rPr>
                <w:rFonts w:asciiTheme="majorHAnsi" w:hAnsiTheme="majorHAnsi" w:cstheme="majorHAnsi"/>
              </w:rPr>
              <w:t>Selva</w:t>
            </w:r>
            <w:r w:rsidR="00177491">
              <w:rPr>
                <w:rFonts w:asciiTheme="majorHAnsi" w:hAnsiTheme="majorHAnsi" w:cstheme="majorHAnsi"/>
              </w:rPr>
              <w:t xml:space="preserve"> Cruz</w:t>
            </w:r>
          </w:p>
        </w:tc>
      </w:tr>
      <w:tr w:rsidR="00767B51" w14:paraId="4101C98C" w14:textId="77777777" w:rsidTr="00767B51">
        <w:tc>
          <w:tcPr>
            <w:tcW w:w="3116" w:type="dxa"/>
            <w:shd w:val="clear" w:color="auto" w:fill="FFFFFF" w:themeFill="background1"/>
          </w:tcPr>
          <w:p w14:paraId="0F68548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08009C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B04C4E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177ED3" w14:textId="77777777" w:rsidTr="00767B51">
        <w:trPr>
          <w:trHeight w:val="60"/>
        </w:trPr>
        <w:tc>
          <w:tcPr>
            <w:tcW w:w="3116" w:type="dxa"/>
            <w:shd w:val="clear" w:color="auto" w:fill="FFFFFF" w:themeFill="background1"/>
          </w:tcPr>
          <w:p w14:paraId="7C9DE99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116DE4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5A526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DF1A002" w14:textId="77777777" w:rsidTr="00767B51">
        <w:tc>
          <w:tcPr>
            <w:tcW w:w="3116" w:type="dxa"/>
            <w:shd w:val="clear" w:color="auto" w:fill="FFFFFF" w:themeFill="background1"/>
          </w:tcPr>
          <w:p w14:paraId="11693C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D55BC09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D1B5DF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1A1AD47" w14:textId="77777777" w:rsidTr="00767B51">
        <w:tc>
          <w:tcPr>
            <w:tcW w:w="3116" w:type="dxa"/>
            <w:shd w:val="clear" w:color="auto" w:fill="FFFFFF" w:themeFill="background1"/>
          </w:tcPr>
          <w:p w14:paraId="0994323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15561D87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3B77F7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B8FB4B" w14:textId="77777777" w:rsidTr="00767B51">
        <w:tc>
          <w:tcPr>
            <w:tcW w:w="3116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42816DB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7A5AAEB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03EC926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</w:tbl>
    <w:p w14:paraId="448D347A" w14:textId="77777777" w:rsidR="00767B51" w:rsidRDefault="00767B51" w:rsidP="00767B51">
      <w:pPr>
        <w:rPr>
          <w:rFonts w:asciiTheme="minorHAnsi" w:hAnsiTheme="minorHAnsi"/>
          <w:sz w:val="22"/>
        </w:rPr>
      </w:pPr>
    </w:p>
    <w:p w14:paraId="78230A0D" w14:textId="77777777" w:rsidR="00767B51" w:rsidRDefault="00767B51" w:rsidP="00767B51"/>
    <w:p w14:paraId="12E74AA4" w14:textId="77777777" w:rsidR="00855D63" w:rsidRDefault="00855D63" w:rsidP="00001A04">
      <w:pPr>
        <w:pStyle w:val="Textoindependiente"/>
        <w:sectPr w:rsidR="00855D63" w:rsidSect="00EC4BB4">
          <w:pgSz w:w="12240" w:h="15840" w:code="1"/>
          <w:pgMar w:top="720" w:right="1440" w:bottom="720" w:left="1440" w:header="709" w:footer="709" w:gutter="0"/>
          <w:cols w:space="708"/>
          <w:docGrid w:linePitch="360"/>
        </w:sectPr>
      </w:pPr>
    </w:p>
    <w:p w14:paraId="0F6A1B20" w14:textId="7C2A3F7A" w:rsidR="00E44B35" w:rsidRPr="00177831" w:rsidRDefault="002D2761">
      <w:pPr>
        <w:pStyle w:val="Prrafodelista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5E75B9">
        <w:rPr>
          <w:noProof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EF368E1" wp14:editId="48B1674B">
                <wp:simplePos x="0" y="0"/>
                <wp:positionH relativeFrom="margin">
                  <wp:align>center</wp:align>
                </wp:positionH>
                <wp:positionV relativeFrom="paragraph">
                  <wp:posOffset>545</wp:posOffset>
                </wp:positionV>
                <wp:extent cx="5596890" cy="342900"/>
                <wp:effectExtent l="0" t="0" r="22860" b="19050"/>
                <wp:wrapTopAndBottom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10" name="Rectángulo 10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DA714F" w14:textId="379AD0ED" w:rsidR="00F866F4" w:rsidRPr="00A77657" w:rsidRDefault="002D2761" w:rsidP="00F866F4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s-NI"/>
                                </w:rPr>
                              </w:pPr>
                              <w:r w:rsidRPr="00A77657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>Objetivo de aprendizaje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9D465" w14:textId="77777777" w:rsidR="00F866F4" w:rsidRPr="00A5140E" w:rsidRDefault="00F866F4" w:rsidP="00F866F4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F368E1" id="Grupo 3" o:spid="_x0000_s1026" style="position:absolute;left:0;text-align:left;margin-left:0;margin-top:.05pt;width:440.7pt;height:27pt;z-index:251758592;mso-position-horizontal:center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">
                <v:rect id="Rectángulo 10" o:spid="_x0000_s1027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" filled="f" strokecolor="#d8d8d8 [2732]" strokeweight="1pt">
                  <v:textbox inset="2.5mm,0,0,0">
                    <w:txbxContent>
                      <w:p w14:paraId="56DA714F" w14:textId="379AD0ED" w:rsidR="00F866F4" w:rsidRPr="00A77657" w:rsidRDefault="002D2761" w:rsidP="00F866F4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s-NI"/>
                          </w:rPr>
                        </w:pPr>
                        <w:r w:rsidRPr="00A77657"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>Objetivo de aprendizaje</w:t>
                        </w:r>
                      </w:p>
                    </w:txbxContent>
                  </v:textbox>
                </v:rect>
                <v:rect id="Rectángulo 11" o:spid="_x0000_s1028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" fillcolor="#bfbfbf [2412]" strokecolor="#bfbfbf [2412]" strokeweight="1pt">
                  <v:textbox inset="2.5mm,0,0,0">
                    <w:txbxContent>
                      <w:p w14:paraId="1539D465" w14:textId="77777777" w:rsidR="00F866F4" w:rsidRPr="00A5140E" w:rsidRDefault="00F866F4" w:rsidP="00F866F4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E44B35" w:rsidRPr="00177831">
        <w:rPr>
          <w:rFonts w:cstheme="minorHAnsi"/>
        </w:rPr>
        <w:t>Desarrollar aplicaciones móviles híbridas desde cero, comprendiendo su estructura y funcionamiento.</w:t>
      </w:r>
    </w:p>
    <w:p w14:paraId="04CCE20B" w14:textId="3BBDBD62" w:rsidR="00177831" w:rsidRDefault="00177831" w:rsidP="00177831">
      <w:pPr>
        <w:spacing w:line="276" w:lineRule="auto"/>
        <w:jc w:val="both"/>
      </w:pPr>
    </w:p>
    <w:p w14:paraId="7FBF05B0" w14:textId="45722ADC" w:rsidR="000043CD" w:rsidRPr="00177831" w:rsidRDefault="000043CD" w:rsidP="000043CD">
      <w:pPr>
        <w:shd w:val="clear" w:color="auto" w:fill="29C7FF"/>
        <w:rPr>
          <w:rFonts w:cstheme="minorHAnsi"/>
          <w:b/>
          <w:bCs/>
        </w:rPr>
      </w:pPr>
      <w:r>
        <w:rPr>
          <w:rFonts w:cstheme="minorHAnsi"/>
          <w:b/>
          <w:bCs/>
        </w:rPr>
        <w:t>Actualización</w:t>
      </w:r>
      <w:r>
        <w:rPr>
          <w:rFonts w:cstheme="minorHAnsi"/>
          <w:b/>
          <w:bCs/>
        </w:rPr>
        <w:t xml:space="preserve"> de productos con imágenes (</w:t>
      </w:r>
      <w:proofErr w:type="spellStart"/>
      <w:r>
        <w:rPr>
          <w:rFonts w:cstheme="minorHAnsi"/>
          <w:b/>
          <w:bCs/>
        </w:rPr>
        <w:t>storage</w:t>
      </w:r>
      <w:proofErr w:type="spellEnd"/>
      <w:r>
        <w:rPr>
          <w:rFonts w:cstheme="minorHAnsi"/>
          <w:b/>
          <w:bCs/>
        </w:rPr>
        <w:t>)</w:t>
      </w:r>
    </w:p>
    <w:p w14:paraId="5E4A32A3" w14:textId="3BE1E558" w:rsidR="000043CD" w:rsidRPr="00C645FC" w:rsidRDefault="000043CD" w:rsidP="000043CD">
      <w:pPr>
        <w:rPr>
          <w:rFonts w:cstheme="minorHAnsi"/>
        </w:rPr>
      </w:pPr>
      <w:r w:rsidRPr="00F505FD">
        <w:rPr>
          <w:rFonts w:cstheme="minorHAnsi"/>
          <w:noProof/>
          <w:lang w:val="es-NI"/>
        </w:rPr>
        <w:drawing>
          <wp:anchor distT="0" distB="0" distL="114300" distR="114300" simplePos="0" relativeHeight="251788288" behindDoc="0" locked="0" layoutInCell="1" allowOverlap="1" wp14:anchorId="2E9FA42D" wp14:editId="28EB2C62">
            <wp:simplePos x="0" y="0"/>
            <wp:positionH relativeFrom="margin">
              <wp:align>right</wp:align>
            </wp:positionH>
            <wp:positionV relativeFrom="paragraph">
              <wp:posOffset>120015</wp:posOffset>
            </wp:positionV>
            <wp:extent cx="2880000" cy="2107016"/>
            <wp:effectExtent l="0" t="0" r="0" b="7620"/>
            <wp:wrapSquare wrapText="bothSides"/>
            <wp:docPr id="1245910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108" name="Imagen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0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5813D" w14:textId="428F018D" w:rsidR="000043CD" w:rsidRDefault="000043CD" w:rsidP="000043CD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 w:rsidRPr="00461845">
        <w:rPr>
          <w:rFonts w:cstheme="minorHAnsi"/>
        </w:rPr>
        <w:t xml:space="preserve">En el archivo </w:t>
      </w:r>
      <w:proofErr w:type="spellStart"/>
      <w:r>
        <w:rPr>
          <w:rFonts w:cstheme="minorHAnsi"/>
          <w:b/>
          <w:bCs/>
        </w:rPr>
        <w:t>Modal</w:t>
      </w:r>
      <w:r>
        <w:rPr>
          <w:rFonts w:cstheme="minorHAnsi"/>
          <w:b/>
          <w:bCs/>
        </w:rPr>
        <w:t>Edicion</w:t>
      </w:r>
      <w:r>
        <w:rPr>
          <w:rFonts w:cstheme="minorHAnsi"/>
          <w:b/>
          <w:bCs/>
        </w:rPr>
        <w:t>Producto</w:t>
      </w:r>
      <w:r w:rsidRPr="00461845">
        <w:rPr>
          <w:rFonts w:cstheme="minorHAnsi"/>
          <w:b/>
          <w:bCs/>
        </w:rPr>
        <w:t>.jsx</w:t>
      </w:r>
      <w:proofErr w:type="spellEnd"/>
      <w:r w:rsidRPr="00461845">
        <w:rPr>
          <w:rFonts w:cstheme="minorHAnsi"/>
        </w:rPr>
        <w:t>, codifique las siguientes importaciones, defina y exporte por defecto el componente, además de agregar la variable de estado, método y retorno como se muestra a continuación:</w:t>
      </w:r>
    </w:p>
    <w:p w14:paraId="1FBBDBD3" w14:textId="77777777" w:rsidR="000043CD" w:rsidRDefault="000043CD" w:rsidP="000043CD">
      <w:pPr>
        <w:pStyle w:val="Prrafodelista"/>
        <w:jc w:val="both"/>
        <w:rPr>
          <w:rFonts w:cstheme="minorHAnsi"/>
          <w:lang w:val="es-NI"/>
        </w:rPr>
      </w:pPr>
    </w:p>
    <w:p w14:paraId="04ECFF41" w14:textId="77777777" w:rsidR="000043CD" w:rsidRDefault="000043CD" w:rsidP="000043CD">
      <w:pPr>
        <w:pStyle w:val="Prrafodelista"/>
        <w:jc w:val="both"/>
        <w:rPr>
          <w:rFonts w:cstheme="minorHAnsi"/>
          <w:lang w:val="es-NI"/>
        </w:rPr>
      </w:pPr>
    </w:p>
    <w:p w14:paraId="13090CAD" w14:textId="77777777" w:rsidR="000043CD" w:rsidRDefault="000043CD" w:rsidP="000043CD">
      <w:pPr>
        <w:pStyle w:val="Prrafodelista"/>
        <w:jc w:val="both"/>
        <w:rPr>
          <w:rFonts w:cstheme="minorHAnsi"/>
          <w:lang w:val="es-NI"/>
        </w:rPr>
      </w:pPr>
    </w:p>
    <w:p w14:paraId="5D37F4D4" w14:textId="6BAD0BFB" w:rsidR="000043CD" w:rsidRDefault="000043CD" w:rsidP="000043CD">
      <w:pPr>
        <w:pStyle w:val="Prrafodelista"/>
        <w:jc w:val="both"/>
        <w:rPr>
          <w:rFonts w:cstheme="minorHAnsi"/>
          <w:lang w:val="es-NI"/>
        </w:rPr>
      </w:pPr>
    </w:p>
    <w:p w14:paraId="46B85AC2" w14:textId="6096AF35" w:rsidR="000043CD" w:rsidRDefault="002137CF" w:rsidP="000043CD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F505FD">
        <w:rPr>
          <w:rFonts w:cstheme="minorHAnsi"/>
          <w:noProof/>
          <w:lang w:val="es-NI"/>
        </w:rPr>
        <w:drawing>
          <wp:anchor distT="0" distB="0" distL="114300" distR="114300" simplePos="0" relativeHeight="251789312" behindDoc="0" locked="0" layoutInCell="1" allowOverlap="1" wp14:anchorId="2D6D3C44" wp14:editId="73D0B636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2879725" cy="1057910"/>
            <wp:effectExtent l="0" t="0" r="0" b="8890"/>
            <wp:wrapSquare wrapText="bothSides"/>
            <wp:docPr id="110987018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70188" name="Imagen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43CD">
        <w:rPr>
          <w:rFonts w:cstheme="minorHAnsi"/>
          <w:lang w:val="es-NI"/>
        </w:rPr>
        <w:t>Dentro de la lógica</w:t>
      </w:r>
      <w:r>
        <w:rPr>
          <w:rFonts w:cstheme="minorHAnsi"/>
          <w:lang w:val="es-NI"/>
        </w:rPr>
        <w:t xml:space="preserve"> del </w:t>
      </w:r>
      <w:proofErr w:type="spellStart"/>
      <w:r>
        <w:rPr>
          <w:rFonts w:cstheme="minorHAnsi"/>
          <w:lang w:val="es-NI"/>
        </w:rPr>
        <w:t>component</w:t>
      </w:r>
      <w:proofErr w:type="spellEnd"/>
      <w:r w:rsidR="000043CD">
        <w:rPr>
          <w:rFonts w:cstheme="minorHAnsi"/>
          <w:lang w:val="es-NI"/>
        </w:rPr>
        <w:t>, codifique el siguiente método y variable de estado, para validar el clic del botón de actualizar y evitar realizar la petición varias veces.</w:t>
      </w:r>
    </w:p>
    <w:p w14:paraId="297E93FA" w14:textId="77777777" w:rsidR="000043CD" w:rsidRDefault="000043CD" w:rsidP="000043CD">
      <w:pPr>
        <w:jc w:val="both"/>
        <w:rPr>
          <w:rFonts w:cstheme="minorHAnsi"/>
          <w:lang w:val="es-NI"/>
        </w:rPr>
      </w:pPr>
    </w:p>
    <w:p w14:paraId="269A9290" w14:textId="77777777" w:rsidR="000043CD" w:rsidRDefault="000043CD" w:rsidP="000043CD">
      <w:pPr>
        <w:jc w:val="both"/>
        <w:rPr>
          <w:rFonts w:cstheme="minorHAnsi"/>
          <w:lang w:val="es-NI"/>
        </w:rPr>
      </w:pPr>
    </w:p>
    <w:p w14:paraId="12F55F47" w14:textId="32925EBB" w:rsidR="000043CD" w:rsidRDefault="000043CD" w:rsidP="000043CD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5F7073">
        <w:rPr>
          <w:rFonts w:cstheme="minorHAnsi"/>
          <w:noProof/>
          <w:lang w:val="es-NI"/>
        </w:rPr>
        <w:drawing>
          <wp:anchor distT="0" distB="0" distL="114300" distR="114300" simplePos="0" relativeHeight="251790336" behindDoc="0" locked="0" layoutInCell="1" allowOverlap="1" wp14:anchorId="6FE47CFF" wp14:editId="0347C802">
            <wp:simplePos x="0" y="0"/>
            <wp:positionH relativeFrom="margin">
              <wp:align>center</wp:align>
            </wp:positionH>
            <wp:positionV relativeFrom="paragraph">
              <wp:posOffset>403225</wp:posOffset>
            </wp:positionV>
            <wp:extent cx="3600000" cy="2559584"/>
            <wp:effectExtent l="0" t="0" r="635" b="0"/>
            <wp:wrapTopAndBottom/>
            <wp:docPr id="190812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95" name="Imagen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5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Codifique la siguiente estructura de modal dentro del retorno del componente creado</w:t>
      </w:r>
      <w:r w:rsidR="002137CF">
        <w:rPr>
          <w:rFonts w:cstheme="minorHAnsi"/>
          <w:lang w:val="es-NI"/>
        </w:rPr>
        <w:t>:</w:t>
      </w:r>
    </w:p>
    <w:p w14:paraId="570C5ACB" w14:textId="77777777" w:rsidR="000043CD" w:rsidRDefault="000043CD" w:rsidP="000043CD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513D9D">
        <w:rPr>
          <w:rFonts w:cstheme="minorHAnsi"/>
          <w:noProof/>
          <w:lang w:val="es-NI"/>
        </w:rPr>
        <w:lastRenderedPageBreak/>
        <w:drawing>
          <wp:anchor distT="0" distB="0" distL="114300" distR="114300" simplePos="0" relativeHeight="251791360" behindDoc="0" locked="0" layoutInCell="1" allowOverlap="1" wp14:anchorId="2283DD76" wp14:editId="1C02199B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3672000" cy="7583753"/>
            <wp:effectExtent l="0" t="0" r="5080" b="0"/>
            <wp:wrapTopAndBottom/>
            <wp:docPr id="134754047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40476" name="Imagen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000" cy="758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Codifique la siguiente estructura del formulario dentro del cuerpo del modal (</w:t>
      </w:r>
      <w:r w:rsidRPr="00513D9D">
        <w:rPr>
          <w:rFonts w:cstheme="minorHAnsi"/>
          <w:b/>
          <w:bCs/>
          <w:lang w:val="es-NI"/>
        </w:rPr>
        <w:t>&lt;</w:t>
      </w:r>
      <w:proofErr w:type="spellStart"/>
      <w:r w:rsidRPr="00513D9D">
        <w:rPr>
          <w:rFonts w:cstheme="minorHAnsi"/>
          <w:b/>
          <w:bCs/>
          <w:lang w:val="es-NI"/>
        </w:rPr>
        <w:t>Modal.Body</w:t>
      </w:r>
      <w:proofErr w:type="spellEnd"/>
      <w:r w:rsidRPr="00513D9D">
        <w:rPr>
          <w:rFonts w:cstheme="minorHAnsi"/>
          <w:b/>
          <w:bCs/>
          <w:lang w:val="es-NI"/>
        </w:rPr>
        <w:t>&gt;</w:t>
      </w:r>
      <w:r w:rsidRPr="00513D9D">
        <w:rPr>
          <w:rFonts w:cstheme="minorHAnsi"/>
          <w:lang w:val="es-NI"/>
        </w:rPr>
        <w:t>):</w:t>
      </w:r>
    </w:p>
    <w:p w14:paraId="1004090C" w14:textId="77777777" w:rsidR="000043CD" w:rsidRPr="001E2B37" w:rsidRDefault="000043CD" w:rsidP="000043CD">
      <w:pPr>
        <w:pStyle w:val="Prrafodelista"/>
        <w:jc w:val="both"/>
        <w:rPr>
          <w:rFonts w:cstheme="minorHAnsi"/>
          <w:lang w:val="es-NI"/>
        </w:rPr>
      </w:pPr>
    </w:p>
    <w:p w14:paraId="05DBC909" w14:textId="581329E7" w:rsidR="000043CD" w:rsidRPr="00B6229A" w:rsidRDefault="000043CD" w:rsidP="000043CD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  <w:lang w:val="es-NI"/>
        </w:rPr>
        <w:t xml:space="preserve">En la vista </w:t>
      </w:r>
      <w:r w:rsidR="004F52F9">
        <w:rPr>
          <w:rFonts w:cstheme="minorHAnsi"/>
          <w:b/>
          <w:bCs/>
          <w:lang w:val="es-NI"/>
        </w:rPr>
        <w:t>Productos</w:t>
      </w:r>
      <w:r>
        <w:rPr>
          <w:rFonts w:cstheme="minorHAnsi"/>
          <w:lang w:val="es-NI"/>
        </w:rPr>
        <w:t>, a</w:t>
      </w:r>
      <w:r w:rsidRPr="00F263AF">
        <w:rPr>
          <w:rFonts w:cstheme="minorHAnsi"/>
          <w:lang w:val="es-NI"/>
        </w:rPr>
        <w:t xml:space="preserve">segúrese de importar </w:t>
      </w:r>
      <w:r>
        <w:rPr>
          <w:rFonts w:cstheme="minorHAnsi"/>
          <w:lang w:val="es-NI"/>
        </w:rPr>
        <w:t xml:space="preserve">lo componentes y recursos necesarios para implementar la </w:t>
      </w:r>
      <w:r w:rsidR="00B6229A">
        <w:rPr>
          <w:rFonts w:cstheme="minorHAnsi"/>
          <w:lang w:val="es-NI"/>
        </w:rPr>
        <w:t>edición</w:t>
      </w:r>
      <w:r>
        <w:rPr>
          <w:rFonts w:cstheme="minorHAnsi"/>
          <w:lang w:val="es-NI"/>
        </w:rPr>
        <w:t xml:space="preserve"> de productos</w:t>
      </w:r>
      <w:r w:rsidR="00B6229A">
        <w:rPr>
          <w:rFonts w:cstheme="minorHAnsi"/>
          <w:lang w:val="es-NI"/>
        </w:rPr>
        <w:t>:</w:t>
      </w:r>
    </w:p>
    <w:p w14:paraId="677E4A28" w14:textId="77777777" w:rsidR="00B6229A" w:rsidRPr="00B6229A" w:rsidRDefault="00B6229A" w:rsidP="00B6229A">
      <w:pPr>
        <w:pStyle w:val="Prrafodelista"/>
        <w:rPr>
          <w:rFonts w:cstheme="minorHAnsi"/>
        </w:rPr>
      </w:pPr>
    </w:p>
    <w:p w14:paraId="6CCB3BC9" w14:textId="4A7F17A6" w:rsidR="00B6229A" w:rsidRDefault="004F52F9" w:rsidP="004F52F9">
      <w:pPr>
        <w:rPr>
          <w:rFonts w:ascii="Consolas" w:hAnsi="Consolas" w:cstheme="minorHAnsi"/>
          <w:sz w:val="19"/>
          <w:szCs w:val="19"/>
          <w:lang w:val="es-NI"/>
        </w:rPr>
      </w:pPr>
      <w:proofErr w:type="spellStart"/>
      <w:r w:rsidRPr="004F52F9">
        <w:rPr>
          <w:rFonts w:ascii="Consolas" w:hAnsi="Consolas" w:cstheme="minorHAnsi"/>
          <w:sz w:val="19"/>
          <w:szCs w:val="19"/>
          <w:lang w:val="es-NI"/>
        </w:rPr>
        <w:t>import</w:t>
      </w:r>
      <w:proofErr w:type="spellEnd"/>
      <w:r w:rsidRPr="004F52F9">
        <w:rPr>
          <w:rFonts w:ascii="Consolas" w:hAnsi="Consolas" w:cstheme="minorHAnsi"/>
          <w:sz w:val="19"/>
          <w:szCs w:val="19"/>
          <w:lang w:val="es-NI"/>
        </w:rPr>
        <w:t xml:space="preserve"> </w:t>
      </w:r>
      <w:proofErr w:type="spellStart"/>
      <w:r w:rsidRPr="004F52F9">
        <w:rPr>
          <w:rFonts w:ascii="Consolas" w:hAnsi="Consolas" w:cstheme="minorHAnsi"/>
          <w:sz w:val="19"/>
          <w:szCs w:val="19"/>
          <w:lang w:val="es-NI"/>
        </w:rPr>
        <w:t>ModalEdicionProducto</w:t>
      </w:r>
      <w:proofErr w:type="spellEnd"/>
      <w:r w:rsidRPr="004F52F9">
        <w:rPr>
          <w:rFonts w:ascii="Consolas" w:hAnsi="Consolas" w:cstheme="minorHAnsi"/>
          <w:sz w:val="19"/>
          <w:szCs w:val="19"/>
          <w:lang w:val="es-NI"/>
        </w:rPr>
        <w:t xml:space="preserve"> </w:t>
      </w:r>
      <w:proofErr w:type="spellStart"/>
      <w:r w:rsidRPr="004F52F9">
        <w:rPr>
          <w:rFonts w:ascii="Consolas" w:hAnsi="Consolas" w:cstheme="minorHAnsi"/>
          <w:sz w:val="19"/>
          <w:szCs w:val="19"/>
          <w:lang w:val="es-NI"/>
        </w:rPr>
        <w:t>from</w:t>
      </w:r>
      <w:proofErr w:type="spellEnd"/>
      <w:r w:rsidRPr="004F52F9">
        <w:rPr>
          <w:rFonts w:ascii="Consolas" w:hAnsi="Consolas" w:cstheme="minorHAnsi"/>
          <w:sz w:val="19"/>
          <w:szCs w:val="19"/>
          <w:lang w:val="es-NI"/>
        </w:rPr>
        <w:t xml:space="preserve"> "../</w:t>
      </w:r>
      <w:proofErr w:type="spellStart"/>
      <w:r w:rsidRPr="004F52F9">
        <w:rPr>
          <w:rFonts w:ascii="Consolas" w:hAnsi="Consolas" w:cstheme="minorHAnsi"/>
          <w:sz w:val="19"/>
          <w:szCs w:val="19"/>
          <w:lang w:val="es-NI"/>
        </w:rPr>
        <w:t>components</w:t>
      </w:r>
      <w:proofErr w:type="spellEnd"/>
      <w:r w:rsidRPr="004F52F9">
        <w:rPr>
          <w:rFonts w:ascii="Consolas" w:hAnsi="Consolas" w:cstheme="minorHAnsi"/>
          <w:sz w:val="19"/>
          <w:szCs w:val="19"/>
          <w:lang w:val="es-NI"/>
        </w:rPr>
        <w:t>/productos/</w:t>
      </w:r>
      <w:proofErr w:type="spellStart"/>
      <w:r w:rsidRPr="004F52F9">
        <w:rPr>
          <w:rFonts w:ascii="Consolas" w:hAnsi="Consolas" w:cstheme="minorHAnsi"/>
          <w:sz w:val="19"/>
          <w:szCs w:val="19"/>
          <w:lang w:val="es-NI"/>
        </w:rPr>
        <w:t>ModalEdicionProducto</w:t>
      </w:r>
      <w:proofErr w:type="spellEnd"/>
      <w:r w:rsidRPr="004F52F9">
        <w:rPr>
          <w:rFonts w:ascii="Consolas" w:hAnsi="Consolas" w:cstheme="minorHAnsi"/>
          <w:sz w:val="19"/>
          <w:szCs w:val="19"/>
          <w:lang w:val="es-NI"/>
        </w:rPr>
        <w:t>";</w:t>
      </w:r>
    </w:p>
    <w:p w14:paraId="479B2F11" w14:textId="0D483367" w:rsidR="004F52F9" w:rsidRPr="004F52F9" w:rsidRDefault="004F52F9" w:rsidP="004F52F9">
      <w:pPr>
        <w:rPr>
          <w:rFonts w:cstheme="minorHAnsi"/>
        </w:rPr>
      </w:pPr>
      <w:r w:rsidRPr="00A808E4">
        <w:rPr>
          <w:rFonts w:cstheme="minorHAnsi"/>
          <w:lang w:val="es-NI"/>
        </w:rPr>
        <w:drawing>
          <wp:anchor distT="0" distB="0" distL="114300" distR="114300" simplePos="0" relativeHeight="251804672" behindDoc="0" locked="0" layoutInCell="1" allowOverlap="1" wp14:anchorId="171EC3EA" wp14:editId="0F8D8F9F">
            <wp:simplePos x="0" y="0"/>
            <wp:positionH relativeFrom="margin">
              <wp:align>right</wp:align>
            </wp:positionH>
            <wp:positionV relativeFrom="paragraph">
              <wp:posOffset>102235</wp:posOffset>
            </wp:positionV>
            <wp:extent cx="2520000" cy="1416987"/>
            <wp:effectExtent l="0" t="0" r="0" b="0"/>
            <wp:wrapSquare wrapText="bothSides"/>
            <wp:docPr id="210666896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68969" name="Imagen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41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13812" w14:textId="1D5E26C1" w:rsidR="000043CD" w:rsidRDefault="000043CD" w:rsidP="000043CD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Dentro de la lógica vista </w:t>
      </w:r>
      <w:r w:rsidR="004F52F9">
        <w:rPr>
          <w:rFonts w:cstheme="minorHAnsi"/>
          <w:b/>
          <w:bCs/>
          <w:lang w:val="es-NI"/>
        </w:rPr>
        <w:t>Productos</w:t>
      </w:r>
      <w:r>
        <w:rPr>
          <w:rFonts w:cstheme="minorHAnsi"/>
          <w:lang w:val="es-NI"/>
        </w:rPr>
        <w:t xml:space="preserve">, asegúrese de codificar </w:t>
      </w:r>
      <w:r w:rsidR="00F86FCD">
        <w:rPr>
          <w:rFonts w:cstheme="minorHAnsi"/>
          <w:lang w:val="es-NI"/>
        </w:rPr>
        <w:t>los</w:t>
      </w:r>
      <w:r>
        <w:rPr>
          <w:rFonts w:cstheme="minorHAnsi"/>
          <w:lang w:val="es-NI"/>
        </w:rPr>
        <w:t xml:space="preserve"> siguiente</w:t>
      </w:r>
      <w:r w:rsidR="00F86FCD">
        <w:rPr>
          <w:rFonts w:cstheme="minorHAnsi"/>
          <w:lang w:val="es-NI"/>
        </w:rPr>
        <w:t>s</w:t>
      </w:r>
      <w:r>
        <w:rPr>
          <w:rFonts w:cstheme="minorHAnsi"/>
          <w:lang w:val="es-NI"/>
        </w:rPr>
        <w:t xml:space="preserve"> </w:t>
      </w:r>
      <w:proofErr w:type="spellStart"/>
      <w:r>
        <w:rPr>
          <w:rFonts w:cstheme="minorHAnsi"/>
          <w:lang w:val="es-NI"/>
        </w:rPr>
        <w:t>métod</w:t>
      </w:r>
      <w:r w:rsidR="00F86FCD">
        <w:rPr>
          <w:rFonts w:cstheme="minorHAnsi"/>
          <w:lang w:val="es-NI"/>
        </w:rPr>
        <w:t>s</w:t>
      </w:r>
      <w:r>
        <w:rPr>
          <w:rFonts w:cstheme="minorHAnsi"/>
          <w:lang w:val="es-NI"/>
        </w:rPr>
        <w:t>o</w:t>
      </w:r>
      <w:proofErr w:type="spellEnd"/>
      <w:r>
        <w:rPr>
          <w:rFonts w:cstheme="minorHAnsi"/>
          <w:lang w:val="es-NI"/>
        </w:rPr>
        <w:t xml:space="preserve"> de manejo </w:t>
      </w:r>
      <w:r w:rsidR="00A808E4">
        <w:rPr>
          <w:rFonts w:cstheme="minorHAnsi"/>
          <w:lang w:val="es-NI"/>
        </w:rPr>
        <w:t>del producto a editar</w:t>
      </w:r>
      <w:r w:rsidR="00F86FCD">
        <w:rPr>
          <w:rFonts w:cstheme="minorHAnsi"/>
          <w:lang w:val="es-NI"/>
        </w:rPr>
        <w:t xml:space="preserve"> y su imagen</w:t>
      </w:r>
      <w:r>
        <w:rPr>
          <w:rFonts w:cstheme="minorHAnsi"/>
          <w:lang w:val="es-NI"/>
        </w:rPr>
        <w:t>.</w:t>
      </w:r>
    </w:p>
    <w:p w14:paraId="2430F9E2" w14:textId="339417C1" w:rsidR="000043CD" w:rsidRDefault="000043CD" w:rsidP="000043CD">
      <w:pPr>
        <w:pStyle w:val="Prrafodelista"/>
        <w:rPr>
          <w:rFonts w:cstheme="minorHAnsi"/>
          <w:lang w:val="es-NI"/>
        </w:rPr>
      </w:pPr>
    </w:p>
    <w:p w14:paraId="5F76C331" w14:textId="77777777" w:rsidR="000043CD" w:rsidRDefault="000043CD" w:rsidP="000043CD">
      <w:pPr>
        <w:jc w:val="both"/>
        <w:rPr>
          <w:rFonts w:cstheme="minorHAnsi"/>
          <w:lang w:val="es-NI"/>
        </w:rPr>
      </w:pPr>
    </w:p>
    <w:p w14:paraId="0A335F09" w14:textId="77777777" w:rsidR="00F86FCD" w:rsidRDefault="00F86FCD" w:rsidP="000043CD">
      <w:pPr>
        <w:jc w:val="both"/>
        <w:rPr>
          <w:rFonts w:cstheme="minorHAnsi"/>
          <w:lang w:val="es-NI"/>
        </w:rPr>
      </w:pPr>
    </w:p>
    <w:p w14:paraId="29BEB423" w14:textId="77777777" w:rsidR="00F86FCD" w:rsidRDefault="00F86FCD" w:rsidP="000043CD">
      <w:pPr>
        <w:jc w:val="both"/>
        <w:rPr>
          <w:rFonts w:cstheme="minorHAnsi"/>
          <w:lang w:val="es-NI"/>
        </w:rPr>
      </w:pPr>
    </w:p>
    <w:p w14:paraId="6A2B1992" w14:textId="284B38C3" w:rsidR="000043CD" w:rsidRDefault="000043CD" w:rsidP="000043CD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Defina el método para </w:t>
      </w:r>
      <w:r w:rsidR="009E39DA">
        <w:rPr>
          <w:rFonts w:cstheme="minorHAnsi"/>
          <w:lang w:val="es-NI"/>
        </w:rPr>
        <w:t>actualizar</w:t>
      </w:r>
      <w:r>
        <w:rPr>
          <w:rFonts w:cstheme="minorHAnsi"/>
          <w:lang w:val="es-NI"/>
        </w:rPr>
        <w:t xml:space="preserve"> la imagen y el producto.</w:t>
      </w:r>
    </w:p>
    <w:p w14:paraId="7784E4ED" w14:textId="04D85394" w:rsidR="000043CD" w:rsidRDefault="000043CD" w:rsidP="000043CD">
      <w:pPr>
        <w:jc w:val="both"/>
        <w:rPr>
          <w:rFonts w:cstheme="minorHAnsi"/>
          <w:lang w:val="es-NI"/>
        </w:rPr>
      </w:pPr>
    </w:p>
    <w:p w14:paraId="12A4D6DA" w14:textId="2781CE9B" w:rsidR="00F31103" w:rsidRDefault="00F31103" w:rsidP="00F31103">
      <w:pPr>
        <w:jc w:val="both"/>
        <w:rPr>
          <w:rFonts w:cstheme="minorHAnsi"/>
          <w:lang w:val="es-NI"/>
        </w:rPr>
      </w:pPr>
      <w:r w:rsidRPr="0051165B">
        <w:rPr>
          <w:rFonts w:cstheme="minorHAnsi"/>
          <w:noProof/>
          <w:lang w:val="es-NI"/>
        </w:rPr>
        <w:drawing>
          <wp:anchor distT="0" distB="0" distL="114300" distR="114300" simplePos="0" relativeHeight="251797504" behindDoc="0" locked="0" layoutInCell="1" allowOverlap="1" wp14:anchorId="31D9C2EB" wp14:editId="59ED7D48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3168000" cy="5204074"/>
            <wp:effectExtent l="0" t="0" r="0" b="0"/>
            <wp:wrapSquare wrapText="bothSides"/>
            <wp:docPr id="78414393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3935" name="Imagen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520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1103">
        <w:rPr>
          <w:rFonts w:cstheme="minorHAnsi"/>
          <w:lang w:val="es-NI"/>
        </w:rPr>
        <w:t xml:space="preserve">Al </w:t>
      </w:r>
      <w:r w:rsidRPr="00F31103">
        <w:rPr>
          <w:rFonts w:cstheme="minorHAnsi"/>
          <w:b/>
          <w:bCs/>
          <w:lang w:val="es-NI"/>
        </w:rPr>
        <w:t>actualizar la imagen de un producto en Supabase</w:t>
      </w:r>
      <w:r w:rsidRPr="00F31103">
        <w:rPr>
          <w:rFonts w:cstheme="minorHAnsi"/>
          <w:lang w:val="es-NI"/>
        </w:rPr>
        <w:t>, sucede lo siguiente:</w:t>
      </w:r>
    </w:p>
    <w:p w14:paraId="59C857C8" w14:textId="77777777" w:rsidR="00F31103" w:rsidRPr="00F31103" w:rsidRDefault="00F31103" w:rsidP="00F31103">
      <w:pPr>
        <w:jc w:val="both"/>
        <w:rPr>
          <w:rFonts w:cstheme="minorHAnsi"/>
          <w:lang w:val="es-NI"/>
        </w:rPr>
      </w:pPr>
    </w:p>
    <w:p w14:paraId="58D32330" w14:textId="425B791B" w:rsidR="00F31103" w:rsidRP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t>Se validan los campos obligatorios (nombre, categoría y precio). Si falta alguno, el proceso se detiene y se muestra un mensaje.</w:t>
      </w:r>
    </w:p>
    <w:p w14:paraId="36F9D8E8" w14:textId="3A98798B" w:rsid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t>Se preparan los datos actualizados del producto en un objeto (</w:t>
      </w:r>
      <w:proofErr w:type="spellStart"/>
      <w:r w:rsidRPr="00F31103">
        <w:rPr>
          <w:rFonts w:cstheme="minorHAnsi"/>
          <w:lang w:val="es-NI"/>
        </w:rPr>
        <w:t>datosActualizados</w:t>
      </w:r>
      <w:proofErr w:type="spellEnd"/>
      <w:r w:rsidRPr="00F31103">
        <w:rPr>
          <w:rFonts w:cstheme="minorHAnsi"/>
          <w:lang w:val="es-NI"/>
        </w:rPr>
        <w:t>), incluyendo la URL actual de la imagen.</w:t>
      </w:r>
    </w:p>
    <w:p w14:paraId="2A030869" w14:textId="23DDE20C" w:rsid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b/>
          <w:bCs/>
          <w:lang w:val="es-NI"/>
        </w:rPr>
        <w:t>Si se selecciona una nueva imagen</w:t>
      </w:r>
      <w:r w:rsidRPr="00F31103">
        <w:rPr>
          <w:rFonts w:cstheme="minorHAnsi"/>
          <w:lang w:val="es-NI"/>
        </w:rPr>
        <w:t>, se genera un nombre único usando la fecha actual (</w:t>
      </w:r>
      <w:proofErr w:type="spellStart"/>
      <w:r w:rsidRPr="00F31103">
        <w:rPr>
          <w:rFonts w:cstheme="minorHAnsi"/>
          <w:lang w:val="es-NI"/>
        </w:rPr>
        <w:t>Date.now</w:t>
      </w:r>
      <w:proofErr w:type="spellEnd"/>
      <w:r w:rsidRPr="00F31103">
        <w:rPr>
          <w:rFonts w:cstheme="minorHAnsi"/>
          <w:lang w:val="es-NI"/>
        </w:rPr>
        <w:t>()) más el nombre original del archivo.</w:t>
      </w:r>
    </w:p>
    <w:p w14:paraId="51666C99" w14:textId="3E46DECF" w:rsidR="00F31103" w:rsidRP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t xml:space="preserve">Se utiliza </w:t>
      </w:r>
      <w:r w:rsidRPr="00F31103">
        <w:rPr>
          <w:rFonts w:cstheme="minorHAnsi"/>
          <w:b/>
          <w:bCs/>
          <w:lang w:val="es-NI"/>
        </w:rPr>
        <w:t>Supabase Storage</w:t>
      </w:r>
      <w:r w:rsidRPr="00F31103">
        <w:rPr>
          <w:rFonts w:cstheme="minorHAnsi"/>
          <w:lang w:val="es-NI"/>
        </w:rPr>
        <w:t xml:space="preserve"> para subir la nueva imagen al </w:t>
      </w:r>
      <w:proofErr w:type="spellStart"/>
      <w:r w:rsidRPr="00F31103">
        <w:rPr>
          <w:rFonts w:cstheme="minorHAnsi"/>
          <w:lang w:val="es-NI"/>
        </w:rPr>
        <w:t>bucket</w:t>
      </w:r>
      <w:proofErr w:type="spellEnd"/>
      <w:r w:rsidRPr="00F31103">
        <w:rPr>
          <w:rFonts w:cstheme="minorHAnsi"/>
          <w:lang w:val="es-NI"/>
        </w:rPr>
        <w:t xml:space="preserve"> llamado imagenes_productos.</w:t>
      </w:r>
    </w:p>
    <w:p w14:paraId="61611C38" w14:textId="2E6E5795" w:rsidR="00F31103" w:rsidRP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t>Si ocurre un error durante la subida, el proceso se detiene inmediatamente (</w:t>
      </w:r>
      <w:proofErr w:type="spellStart"/>
      <w:r w:rsidRPr="00F31103">
        <w:rPr>
          <w:rFonts w:cstheme="minorHAnsi"/>
          <w:lang w:val="es-NI"/>
        </w:rPr>
        <w:t>throw</w:t>
      </w:r>
      <w:proofErr w:type="spellEnd"/>
      <w:r w:rsidRPr="00F31103">
        <w:rPr>
          <w:rFonts w:cstheme="minorHAnsi"/>
          <w:lang w:val="es-NI"/>
        </w:rPr>
        <w:t xml:space="preserve"> </w:t>
      </w:r>
      <w:proofErr w:type="spellStart"/>
      <w:r w:rsidRPr="00F31103">
        <w:rPr>
          <w:rFonts w:cstheme="minorHAnsi"/>
          <w:lang w:val="es-NI"/>
        </w:rPr>
        <w:t>uploadError</w:t>
      </w:r>
      <w:proofErr w:type="spellEnd"/>
      <w:r w:rsidRPr="00F31103">
        <w:rPr>
          <w:rFonts w:cstheme="minorHAnsi"/>
          <w:lang w:val="es-NI"/>
        </w:rPr>
        <w:t>).</w:t>
      </w:r>
    </w:p>
    <w:p w14:paraId="65848D19" w14:textId="06DAF2AB" w:rsidR="00F31103" w:rsidRP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lastRenderedPageBreak/>
        <w:t>Una vez que la imagen se sube correctamente, se obtiene la URL pública de esa nueva imagen.</w:t>
      </w:r>
    </w:p>
    <w:p w14:paraId="2925E27B" w14:textId="43A98969" w:rsidR="00F31103" w:rsidRP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t xml:space="preserve">Esa URL pública reemplaza la anterior en el campo </w:t>
      </w:r>
      <w:proofErr w:type="spellStart"/>
      <w:r w:rsidRPr="00F31103">
        <w:rPr>
          <w:rFonts w:cstheme="minorHAnsi"/>
          <w:lang w:val="es-NI"/>
        </w:rPr>
        <w:t>url_imagen</w:t>
      </w:r>
      <w:proofErr w:type="spellEnd"/>
      <w:r w:rsidRPr="00F31103">
        <w:rPr>
          <w:rFonts w:cstheme="minorHAnsi"/>
          <w:lang w:val="es-NI"/>
        </w:rPr>
        <w:t>.</w:t>
      </w:r>
    </w:p>
    <w:p w14:paraId="2D6E5FD4" w14:textId="45B21315" w:rsidR="00F31103" w:rsidRP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t xml:space="preserve">Si existía una imagen anterior, se obtiene su nombre desde la URL y se elimina del </w:t>
      </w:r>
      <w:proofErr w:type="spellStart"/>
      <w:r w:rsidRPr="00F31103">
        <w:rPr>
          <w:rFonts w:cstheme="minorHAnsi"/>
          <w:lang w:val="es-NI"/>
        </w:rPr>
        <w:t>bucket</w:t>
      </w:r>
      <w:proofErr w:type="spellEnd"/>
      <w:r w:rsidRPr="00F31103">
        <w:rPr>
          <w:rFonts w:cstheme="minorHAnsi"/>
          <w:lang w:val="es-NI"/>
        </w:rPr>
        <w:t xml:space="preserve"> para evitar archivos innecesarios.</w:t>
      </w:r>
    </w:p>
    <w:p w14:paraId="7E5F0501" w14:textId="27B9FC75" w:rsidR="00F31103" w:rsidRP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t xml:space="preserve">Finalmente, se actualizan los datos del producto en la tabla productos usando su </w:t>
      </w:r>
      <w:proofErr w:type="spellStart"/>
      <w:r w:rsidRPr="00F31103">
        <w:rPr>
          <w:rFonts w:cstheme="minorHAnsi"/>
          <w:lang w:val="es-NI"/>
        </w:rPr>
        <w:t>id_producto</w:t>
      </w:r>
      <w:proofErr w:type="spellEnd"/>
      <w:r w:rsidRPr="00F31103">
        <w:rPr>
          <w:rFonts w:cstheme="minorHAnsi"/>
          <w:lang w:val="es-NI"/>
        </w:rPr>
        <w:t>.</w:t>
      </w:r>
    </w:p>
    <w:p w14:paraId="1E4FF206" w14:textId="491F2735" w:rsidR="00F31103" w:rsidRPr="00F31103" w:rsidRDefault="00F31103" w:rsidP="00F31103">
      <w:pPr>
        <w:pStyle w:val="Prrafodelista"/>
        <w:numPr>
          <w:ilvl w:val="0"/>
          <w:numId w:val="4"/>
        </w:numPr>
        <w:ind w:left="567"/>
        <w:jc w:val="both"/>
        <w:rPr>
          <w:rFonts w:cstheme="minorHAnsi"/>
          <w:lang w:val="es-NI"/>
        </w:rPr>
      </w:pPr>
      <w:r w:rsidRPr="00F31103">
        <w:rPr>
          <w:rFonts w:cstheme="minorHAnsi"/>
          <w:lang w:val="es-NI"/>
        </w:rPr>
        <w:t>Si todo se realiza correctamente, se recargan los productos y se muestra un mensaje de actualización exitosa.</w:t>
      </w:r>
    </w:p>
    <w:p w14:paraId="5FAACD89" w14:textId="77777777" w:rsidR="000043CD" w:rsidRPr="0051165B" w:rsidRDefault="000043CD" w:rsidP="000043CD">
      <w:pPr>
        <w:jc w:val="both"/>
        <w:rPr>
          <w:rFonts w:cstheme="minorHAnsi"/>
          <w:lang w:val="es-NI"/>
        </w:rPr>
      </w:pPr>
    </w:p>
    <w:p w14:paraId="23654EC9" w14:textId="734B3744" w:rsidR="00C8040F" w:rsidRDefault="00C8040F" w:rsidP="00893854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Implemente el modal de edición debajo del modal de inserción.</w:t>
      </w:r>
    </w:p>
    <w:p w14:paraId="383D7265" w14:textId="3139D2C8" w:rsidR="00C8040F" w:rsidRDefault="00D2647E" w:rsidP="00C8040F">
      <w:pPr>
        <w:pStyle w:val="Prrafodelista"/>
        <w:jc w:val="both"/>
        <w:rPr>
          <w:rFonts w:cstheme="minorHAnsi"/>
          <w:lang w:val="es-NI"/>
        </w:rPr>
      </w:pPr>
      <w:r w:rsidRPr="00D2647E">
        <w:rPr>
          <w:rFonts w:cstheme="minorHAnsi"/>
          <w:lang w:val="es-NI"/>
        </w:rPr>
        <w:drawing>
          <wp:anchor distT="0" distB="0" distL="114300" distR="114300" simplePos="0" relativeHeight="251805696" behindDoc="0" locked="0" layoutInCell="1" allowOverlap="1" wp14:anchorId="53B2F95D" wp14:editId="4F3BB49F">
            <wp:simplePos x="0" y="0"/>
            <wp:positionH relativeFrom="margin">
              <wp:posOffset>1006475</wp:posOffset>
            </wp:positionH>
            <wp:positionV relativeFrom="paragraph">
              <wp:posOffset>117475</wp:posOffset>
            </wp:positionV>
            <wp:extent cx="3599815" cy="1431290"/>
            <wp:effectExtent l="0" t="0" r="635" b="0"/>
            <wp:wrapTopAndBottom/>
            <wp:docPr id="18876606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F8277" w14:textId="73433B8C" w:rsidR="000043CD" w:rsidRDefault="00C8040F" w:rsidP="00893854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Asegúrese de pasar el método de apertura del modal a </w:t>
      </w:r>
      <w:r w:rsidR="00D2647E">
        <w:rPr>
          <w:rFonts w:cstheme="minorHAnsi"/>
          <w:lang w:val="es-NI"/>
        </w:rPr>
        <w:t>sus componentes</w:t>
      </w:r>
      <w:r>
        <w:rPr>
          <w:rFonts w:cstheme="minorHAnsi"/>
          <w:lang w:val="es-NI"/>
        </w:rPr>
        <w:t xml:space="preserve"> de tarjeta y tabla desde donde visualizará los registros de los productos</w:t>
      </w:r>
      <w:r w:rsidR="00D2647E">
        <w:rPr>
          <w:rFonts w:cstheme="minorHAnsi"/>
          <w:lang w:val="es-NI"/>
        </w:rPr>
        <w:t>, por ejemplo:</w:t>
      </w:r>
    </w:p>
    <w:p w14:paraId="70270CC6" w14:textId="77777777" w:rsidR="00D2647E" w:rsidRPr="00D2647E" w:rsidRDefault="00D2647E" w:rsidP="00D2647E">
      <w:pPr>
        <w:pStyle w:val="Prrafodelista"/>
        <w:rPr>
          <w:rFonts w:cstheme="minorHAnsi"/>
          <w:lang w:val="es-NI"/>
        </w:rPr>
      </w:pPr>
    </w:p>
    <w:p w14:paraId="32B9473D" w14:textId="4C7FD1E7" w:rsidR="00D2647E" w:rsidRPr="00D2647E" w:rsidRDefault="00D2647E" w:rsidP="00D2647E">
      <w:pPr>
        <w:jc w:val="both"/>
        <w:rPr>
          <w:rFonts w:cstheme="minorHAnsi"/>
          <w:lang w:val="es-NI"/>
        </w:rPr>
      </w:pPr>
      <w:r w:rsidRPr="00D2647E">
        <w:rPr>
          <w:rFonts w:cstheme="minorHAnsi"/>
          <w:lang w:val="es-NI"/>
        </w:rPr>
        <w:drawing>
          <wp:anchor distT="0" distB="0" distL="114300" distR="114300" simplePos="0" relativeHeight="251806720" behindDoc="0" locked="0" layoutInCell="1" allowOverlap="1" wp14:anchorId="421174C3" wp14:editId="71B1DB6C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3600000" cy="2560489"/>
            <wp:effectExtent l="0" t="0" r="635" b="0"/>
            <wp:wrapTopAndBottom/>
            <wp:docPr id="96118804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6960A" w14:textId="77777777" w:rsidR="000043CD" w:rsidRDefault="000043CD" w:rsidP="000043CD">
      <w:pPr>
        <w:rPr>
          <w:rFonts w:cstheme="minorHAnsi"/>
          <w:lang w:val="es-NI"/>
        </w:rPr>
      </w:pPr>
    </w:p>
    <w:p w14:paraId="6496F4D8" w14:textId="77777777" w:rsidR="000043CD" w:rsidRPr="00BD4D97" w:rsidRDefault="000043CD" w:rsidP="000043CD">
      <w:pPr>
        <w:rPr>
          <w:rFonts w:cstheme="minorHAnsi"/>
          <w:lang w:val="es-NI"/>
        </w:rPr>
      </w:pPr>
      <w:r w:rsidRPr="00BD4D97">
        <w:rPr>
          <w:rFonts w:cstheme="minorHAnsi"/>
          <w:lang w:val="es-NI"/>
        </w:rPr>
        <w:br w:type="page"/>
      </w:r>
    </w:p>
    <w:p w14:paraId="0E3BDC03" w14:textId="77777777" w:rsidR="000043CD" w:rsidRPr="00BD4D97" w:rsidRDefault="000043CD" w:rsidP="000043CD">
      <w:pPr>
        <w:pStyle w:val="Prrafodelista"/>
        <w:spacing w:line="276" w:lineRule="auto"/>
        <w:jc w:val="both"/>
        <w:rPr>
          <w:rFonts w:cstheme="minorHAnsi"/>
          <w:lang w:val="es-NI"/>
        </w:rPr>
      </w:pPr>
    </w:p>
    <w:p w14:paraId="297414E4" w14:textId="77777777" w:rsidR="000043CD" w:rsidRPr="00BD4D97" w:rsidRDefault="000043CD" w:rsidP="000043CD">
      <w:pPr>
        <w:jc w:val="both"/>
        <w:rPr>
          <w:lang w:val="es-NI"/>
        </w:rPr>
      </w:pPr>
      <w:r w:rsidRPr="005E75B9">
        <w:rPr>
          <w:rFonts w:cstheme="minorHAnsi"/>
          <w:noProof/>
          <w:szCs w:val="28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1227D53A" wp14:editId="1D2BD7C2">
                <wp:simplePos x="0" y="0"/>
                <wp:positionH relativeFrom="margin">
                  <wp:align>left</wp:align>
                </wp:positionH>
                <wp:positionV relativeFrom="paragraph">
                  <wp:posOffset>133</wp:posOffset>
                </wp:positionV>
                <wp:extent cx="5596890" cy="342900"/>
                <wp:effectExtent l="0" t="0" r="22860" b="19050"/>
                <wp:wrapTopAndBottom/>
                <wp:docPr id="1663261382" name="Grupo 166326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235328762" name="Rectángulo 235328762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17ED26" w14:textId="77777777" w:rsidR="000043CD" w:rsidRPr="000C405C" w:rsidRDefault="000043CD" w:rsidP="000043CD">
                              <w:pPr>
                                <w:rPr>
                                  <w:b/>
                                  <w:bCs/>
                                  <w:color w:val="555A3C" w:themeColor="accent3" w:themeShade="80"/>
                                  <w:lang w:val="es-NI"/>
                                </w:rPr>
                              </w:pPr>
                              <w:r w:rsidRPr="000C405C">
                                <w:rPr>
                                  <w:b/>
                                  <w:bCs/>
                                  <w:color w:val="555A3C" w:themeColor="accent3" w:themeShade="80"/>
                                  <w:szCs w:val="28"/>
                                  <w:lang w:val="es-NI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076327" name="Rectángulo 1178076327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F1A11E" w14:textId="77777777" w:rsidR="000043CD" w:rsidRPr="00A5140E" w:rsidRDefault="000043CD" w:rsidP="000043CD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7D53A" id="Grupo 1663261382" o:spid="_x0000_s1029" style="position:absolute;left:0;text-align:left;margin-left:0;margin-top:0;width:440.7pt;height:27pt;z-index:251787264;mso-position-horizontal:left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">
                <v:rect id="Rectángulo 235328762" o:spid="_x0000_s1030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" filled="f" strokecolor="#00b050" strokeweight="1pt">
                  <v:textbox inset="2.5mm,0,0,0">
                    <w:txbxContent>
                      <w:p w14:paraId="4717ED26" w14:textId="77777777" w:rsidR="000043CD" w:rsidRPr="000C405C" w:rsidRDefault="000043CD" w:rsidP="000043CD">
                        <w:pPr>
                          <w:rPr>
                            <w:b/>
                            <w:bCs/>
                            <w:color w:val="555A3C" w:themeColor="accent3" w:themeShade="80"/>
                            <w:lang w:val="es-NI"/>
                          </w:rPr>
                        </w:pPr>
                        <w:r w:rsidRPr="000C405C">
                          <w:rPr>
                            <w:b/>
                            <w:bCs/>
                            <w:color w:val="555A3C" w:themeColor="accent3" w:themeShade="80"/>
                            <w:szCs w:val="28"/>
                            <w:lang w:val="es-NI"/>
                          </w:rPr>
                          <w:t>Actividades</w:t>
                        </w:r>
                      </w:p>
                    </w:txbxContent>
                  </v:textbox>
                </v:rect>
                <v:rect id="Rectángulo 1178076327" o:spid="_x0000_s1031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" fillcolor="#bfbfbf [2412]" strokecolor="#00b050" strokeweight="1pt">
                  <v:textbox inset="2.5mm,0,0,0">
                    <w:txbxContent>
                      <w:p w14:paraId="7BF1A11E" w14:textId="77777777" w:rsidR="000043CD" w:rsidRPr="00A5140E" w:rsidRDefault="000043CD" w:rsidP="000043CD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65523256" w14:textId="77777777" w:rsidR="000043CD" w:rsidRPr="00831618" w:rsidRDefault="000043CD" w:rsidP="000043CD">
      <w:pPr>
        <w:pStyle w:val="Prrafodelista"/>
        <w:numPr>
          <w:ilvl w:val="0"/>
          <w:numId w:val="2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>Asignación individual:</w:t>
      </w:r>
    </w:p>
    <w:p w14:paraId="1D620056" w14:textId="77777777" w:rsidR="000043CD" w:rsidRDefault="000043CD" w:rsidP="000043CD">
      <w:pPr>
        <w:jc w:val="both"/>
      </w:pPr>
    </w:p>
    <w:p w14:paraId="53B396B8" w14:textId="77777777" w:rsidR="000043CD" w:rsidRDefault="000043CD" w:rsidP="000043CD">
      <w:pPr>
        <w:pStyle w:val="Prrafodelista"/>
        <w:numPr>
          <w:ilvl w:val="1"/>
          <w:numId w:val="2"/>
        </w:numPr>
        <w:jc w:val="both"/>
      </w:pPr>
      <w:r>
        <w:t xml:space="preserve">En el espacio designado en </w:t>
      </w:r>
      <w:proofErr w:type="spellStart"/>
      <w:r>
        <w:t>Classroom</w:t>
      </w:r>
      <w:proofErr w:type="spellEnd"/>
      <w:r>
        <w:t xml:space="preserve"> entregue lo siguiente:</w:t>
      </w:r>
    </w:p>
    <w:p w14:paraId="2BA9E284" w14:textId="77777777" w:rsidR="000043CD" w:rsidRDefault="000043CD" w:rsidP="000043CD">
      <w:pPr>
        <w:jc w:val="both"/>
      </w:pPr>
    </w:p>
    <w:p w14:paraId="2F63BB58" w14:textId="77777777" w:rsidR="000043CD" w:rsidRDefault="000043CD" w:rsidP="000043CD">
      <w:pPr>
        <w:pStyle w:val="Prrafodelista"/>
        <w:numPr>
          <w:ilvl w:val="2"/>
          <w:numId w:val="2"/>
        </w:numPr>
        <w:jc w:val="both"/>
      </w:pPr>
      <w:r>
        <w:t>Enlace de confirmación con los cambios realizados en el repositorio de GitHub de la práctica de esta guía.</w:t>
      </w:r>
    </w:p>
    <w:p w14:paraId="2016ED32" w14:textId="77777777" w:rsidR="000043CD" w:rsidRDefault="000043CD" w:rsidP="000043CD">
      <w:pPr>
        <w:pStyle w:val="Prrafodelista"/>
        <w:numPr>
          <w:ilvl w:val="2"/>
          <w:numId w:val="2"/>
        </w:numPr>
        <w:jc w:val="both"/>
      </w:pPr>
      <w:r>
        <w:t xml:space="preserve">Enlace de </w:t>
      </w:r>
      <w:proofErr w:type="spellStart"/>
      <w:r>
        <w:t>Netlify</w:t>
      </w:r>
      <w:proofErr w:type="spellEnd"/>
      <w:r>
        <w:t xml:space="preserve"> con los cambios aplicados en la aplicación desplegada.</w:t>
      </w:r>
    </w:p>
    <w:p w14:paraId="2A9662EB" w14:textId="77777777" w:rsidR="000043CD" w:rsidRPr="002368BB" w:rsidRDefault="000043CD" w:rsidP="000043CD">
      <w:pPr>
        <w:pStyle w:val="Prrafodelista"/>
        <w:ind w:left="1440"/>
        <w:jc w:val="both"/>
      </w:pPr>
    </w:p>
    <w:p w14:paraId="665D9D59" w14:textId="77777777" w:rsidR="000043CD" w:rsidRPr="00831618" w:rsidRDefault="000043CD" w:rsidP="000043CD">
      <w:pPr>
        <w:pStyle w:val="Prrafodelista"/>
        <w:numPr>
          <w:ilvl w:val="0"/>
          <w:numId w:val="2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>
        <w:rPr>
          <w:b/>
          <w:bCs/>
          <w:u w:val="single"/>
        </w:rPr>
        <w:t>grupal</w:t>
      </w:r>
      <w:r w:rsidRPr="00831618">
        <w:rPr>
          <w:b/>
          <w:bCs/>
          <w:u w:val="single"/>
        </w:rPr>
        <w:t>:</w:t>
      </w:r>
    </w:p>
    <w:p w14:paraId="306A4037" w14:textId="77777777" w:rsidR="000043CD" w:rsidRDefault="000043CD" w:rsidP="000043CD">
      <w:pPr>
        <w:jc w:val="both"/>
      </w:pPr>
    </w:p>
    <w:p w14:paraId="772E527F" w14:textId="77777777" w:rsidR="000043CD" w:rsidRDefault="000043CD" w:rsidP="000043CD">
      <w:pPr>
        <w:pStyle w:val="Prrafodelista"/>
        <w:numPr>
          <w:ilvl w:val="1"/>
          <w:numId w:val="2"/>
        </w:numPr>
        <w:jc w:val="both"/>
      </w:pPr>
      <w:r>
        <w:t>Codifique y configure el proyecto Vite grupal siguiendo las funcionalidades practicadas.</w:t>
      </w:r>
    </w:p>
    <w:p w14:paraId="471FCE25" w14:textId="77777777" w:rsidR="000043CD" w:rsidRDefault="000043CD" w:rsidP="000043CD">
      <w:pPr>
        <w:pStyle w:val="Prrafodelista"/>
        <w:numPr>
          <w:ilvl w:val="1"/>
          <w:numId w:val="2"/>
        </w:numPr>
        <w:jc w:val="both"/>
      </w:pPr>
      <w:r>
        <w:t>Entregue enlace de repositorio grupal de GitHub con el código del proyecto. Agregue al docente (eliabjselvacruz51@gmail.com) como colaborador del proyecto grupal. Todos los integrantes del grupo deben colaborar (realizar confirmaciones) con el proyecto.</w:t>
      </w:r>
    </w:p>
    <w:p w14:paraId="2A342C99" w14:textId="77777777" w:rsidR="000043CD" w:rsidRPr="00BF475D" w:rsidRDefault="000043CD" w:rsidP="000043CD">
      <w:pPr>
        <w:pStyle w:val="Prrafodelista"/>
        <w:numPr>
          <w:ilvl w:val="1"/>
          <w:numId w:val="2"/>
        </w:numPr>
        <w:jc w:val="both"/>
      </w:pPr>
      <w:r>
        <w:t xml:space="preserve">Entregue enlace de </w:t>
      </w:r>
      <w:proofErr w:type="spellStart"/>
      <w:r>
        <w:t>Netlify</w:t>
      </w:r>
      <w:proofErr w:type="spellEnd"/>
      <w:r>
        <w:t xml:space="preserve"> con el proyecto grupal desplegado.</w:t>
      </w:r>
    </w:p>
    <w:p w14:paraId="27A8BD04" w14:textId="3D0B9012" w:rsidR="00F52E25" w:rsidRPr="00BF475D" w:rsidRDefault="00F52E25">
      <w:pPr>
        <w:pStyle w:val="Prrafodelista"/>
        <w:numPr>
          <w:ilvl w:val="1"/>
          <w:numId w:val="2"/>
        </w:numPr>
        <w:jc w:val="both"/>
      </w:pPr>
      <w:r>
        <w:t>.</w:t>
      </w:r>
    </w:p>
    <w:sectPr w:rsidR="00F52E25" w:rsidRPr="00BF475D" w:rsidSect="004A30D8">
      <w:headerReference w:type="default" r:id="rId20"/>
      <w:footerReference w:type="default" r:id="rId21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298BF" w14:textId="77777777" w:rsidR="009E17FA" w:rsidRDefault="009E17FA" w:rsidP="00F316AD">
      <w:r>
        <w:separator/>
      </w:r>
    </w:p>
  </w:endnote>
  <w:endnote w:type="continuationSeparator" w:id="0">
    <w:p w14:paraId="3A1079B3" w14:textId="77777777" w:rsidR="009E17FA" w:rsidRDefault="009E17FA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3430D" w14:paraId="1770B653" w14:textId="77777777" w:rsidTr="00AF1C2B">
      <w:trPr>
        <w:trHeight w:hRule="exact" w:val="115"/>
        <w:jc w:val="center"/>
      </w:trPr>
      <w:tc>
        <w:tcPr>
          <w:tcW w:w="4686" w:type="dxa"/>
          <w:shd w:val="clear" w:color="auto" w:fill="00B0F0"/>
          <w:tcMar>
            <w:top w:w="0" w:type="dxa"/>
            <w:bottom w:w="0" w:type="dxa"/>
          </w:tcMar>
        </w:tcPr>
        <w:p w14:paraId="5934F85C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00B0F0"/>
          <w:tcMar>
            <w:top w:w="0" w:type="dxa"/>
            <w:bottom w:w="0" w:type="dxa"/>
          </w:tcMar>
        </w:tcPr>
        <w:p w14:paraId="6028C73F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3063E" w14:paraId="7B53C06F" w14:textId="77777777">
      <w:trPr>
        <w:jc w:val="center"/>
      </w:trPr>
      <w:tc>
        <w:tcPr>
          <w:tcW w:w="4686" w:type="dxa"/>
          <w:vAlign w:val="center"/>
        </w:tcPr>
        <w:p w14:paraId="5A0F39FC" w14:textId="473A0A3E" w:rsidR="008E481A" w:rsidRDefault="008A027A">
          <w:pPr>
            <w:pStyle w:val="Piedepgina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 w:rsidRPr="008A027A">
            <w:rPr>
              <w:color w:val="A6A6A6" w:themeColor="background1" w:themeShade="A6"/>
              <w:sz w:val="18"/>
              <w:szCs w:val="18"/>
            </w:rPr>
            <w:t>Eliab Javier Selva Cruz</w:t>
          </w:r>
        </w:p>
      </w:tc>
      <w:tc>
        <w:tcPr>
          <w:tcW w:w="4674" w:type="dxa"/>
          <w:vAlign w:val="center"/>
        </w:tcPr>
        <w:p w14:paraId="15305C5B" w14:textId="77777777" w:rsidR="008E481A" w:rsidRDefault="008E481A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440041D" w14:textId="77777777" w:rsidR="004A30D8" w:rsidRDefault="004A30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FB2F4" w14:textId="77777777" w:rsidR="009E17FA" w:rsidRDefault="009E17FA" w:rsidP="00F316AD">
      <w:r>
        <w:separator/>
      </w:r>
    </w:p>
  </w:footnote>
  <w:footnote w:type="continuationSeparator" w:id="0">
    <w:p w14:paraId="3F404A6D" w14:textId="77777777" w:rsidR="009E17FA" w:rsidRDefault="009E17FA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CB5D" w14:textId="7A2832E0" w:rsidR="004A30D8" w:rsidRPr="004A30D8" w:rsidRDefault="004A30D8">
    <w:pPr>
      <w:pStyle w:val="Encabezado"/>
      <w:rPr>
        <w:lang w:val="es-NI"/>
      </w:rPr>
    </w:pPr>
    <w:r w:rsidRPr="004A30D8">
      <w:rPr>
        <w:noProof/>
        <w:lang w:val="es-NI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34A851" wp14:editId="255EA3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7620" b="635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948E69" w14:textId="45912398" w:rsidR="004A30D8" w:rsidRPr="005D5526" w:rsidRDefault="00891859">
                          <w:pPr>
                            <w:pStyle w:val="Encabezado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891859">
                            <w:rPr>
                              <w:rFonts w:asciiTheme="majorHAnsi" w:hAnsiTheme="majorHAnsi" w:cstheme="majorHAnsi"/>
                              <w:bCs/>
                              <w:color w:val="FFFFFF" w:themeColor="background1"/>
                            </w:rPr>
                            <w:t>Tema I: Fundamentos de Desarrollo Móvil Híbrido.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34A851" id="Rectángulo 197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" o:allowoverlap="f" fillcolor="#00b0f0" stroked="f" strokeweight="1pt">
              <v:textbox style="mso-fit-shape-to-text:t">
                <w:txbxContent>
                  <w:p w14:paraId="4C948E69" w14:textId="45912398" w:rsidR="004A30D8" w:rsidRPr="005D5526" w:rsidRDefault="00891859">
                    <w:pPr>
                      <w:pStyle w:val="Encabezado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891859">
                      <w:rPr>
                        <w:rFonts w:asciiTheme="majorHAnsi" w:hAnsiTheme="majorHAnsi" w:cstheme="majorHAnsi"/>
                        <w:bCs/>
                        <w:color w:val="FFFFFF" w:themeColor="background1"/>
                      </w:rPr>
                      <w:t>Tema I: Fundamentos de Desarrollo Móvil Híbrido.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70D43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F9268" w:themeColor="accent2"/>
      </w:rPr>
    </w:lvl>
  </w:abstractNum>
  <w:abstractNum w:abstractNumId="1" w15:restartNumberingAfterBreak="0">
    <w:nsid w:val="3D163CAB"/>
    <w:multiLevelType w:val="hybridMultilevel"/>
    <w:tmpl w:val="A03CB624"/>
    <w:lvl w:ilvl="0" w:tplc="32ECE2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976BE"/>
    <w:multiLevelType w:val="hybridMultilevel"/>
    <w:tmpl w:val="6FC4228E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014EA"/>
    <w:multiLevelType w:val="hybridMultilevel"/>
    <w:tmpl w:val="C5283EC2"/>
    <w:lvl w:ilvl="0" w:tplc="D3DAE3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A43D1"/>
    <w:multiLevelType w:val="hybridMultilevel"/>
    <w:tmpl w:val="EDDE16D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9CD2C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C45B3"/>
    <w:multiLevelType w:val="multilevel"/>
    <w:tmpl w:val="3558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9641">
    <w:abstractNumId w:val="0"/>
  </w:num>
  <w:num w:numId="2" w16cid:durableId="726682203">
    <w:abstractNumId w:val="2"/>
  </w:num>
  <w:num w:numId="3" w16cid:durableId="1725594978">
    <w:abstractNumId w:val="3"/>
  </w:num>
  <w:num w:numId="4" w16cid:durableId="541553784">
    <w:abstractNumId w:val="4"/>
  </w:num>
  <w:num w:numId="5" w16cid:durableId="1002587021">
    <w:abstractNumId w:val="1"/>
  </w:num>
  <w:num w:numId="6" w16cid:durableId="19374019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7C"/>
    <w:rsid w:val="00001A04"/>
    <w:rsid w:val="00003E75"/>
    <w:rsid w:val="000043CD"/>
    <w:rsid w:val="00004E35"/>
    <w:rsid w:val="000053F4"/>
    <w:rsid w:val="0001026B"/>
    <w:rsid w:val="00011F28"/>
    <w:rsid w:val="000132E4"/>
    <w:rsid w:val="0001530F"/>
    <w:rsid w:val="0001711F"/>
    <w:rsid w:val="00023DC2"/>
    <w:rsid w:val="00023F78"/>
    <w:rsid w:val="0002504C"/>
    <w:rsid w:val="000272CC"/>
    <w:rsid w:val="00032715"/>
    <w:rsid w:val="00033F5E"/>
    <w:rsid w:val="000350D3"/>
    <w:rsid w:val="00035862"/>
    <w:rsid w:val="000421EF"/>
    <w:rsid w:val="00043A63"/>
    <w:rsid w:val="0004570E"/>
    <w:rsid w:val="00045EF4"/>
    <w:rsid w:val="00050213"/>
    <w:rsid w:val="0005248C"/>
    <w:rsid w:val="0005252A"/>
    <w:rsid w:val="000538EA"/>
    <w:rsid w:val="00053B13"/>
    <w:rsid w:val="00054ABA"/>
    <w:rsid w:val="00057DFB"/>
    <w:rsid w:val="00063524"/>
    <w:rsid w:val="000638A2"/>
    <w:rsid w:val="00064564"/>
    <w:rsid w:val="00070432"/>
    <w:rsid w:val="00070AFA"/>
    <w:rsid w:val="000759E9"/>
    <w:rsid w:val="0008007F"/>
    <w:rsid w:val="00080EBC"/>
    <w:rsid w:val="000836D0"/>
    <w:rsid w:val="00090262"/>
    <w:rsid w:val="00090D83"/>
    <w:rsid w:val="00091AD3"/>
    <w:rsid w:val="00093A5C"/>
    <w:rsid w:val="00095036"/>
    <w:rsid w:val="00095762"/>
    <w:rsid w:val="00095930"/>
    <w:rsid w:val="000977E2"/>
    <w:rsid w:val="000A1B18"/>
    <w:rsid w:val="000A2BA1"/>
    <w:rsid w:val="000A2F7C"/>
    <w:rsid w:val="000A4B2F"/>
    <w:rsid w:val="000A4D68"/>
    <w:rsid w:val="000A640C"/>
    <w:rsid w:val="000B1173"/>
    <w:rsid w:val="000B32F8"/>
    <w:rsid w:val="000B5125"/>
    <w:rsid w:val="000C2BD0"/>
    <w:rsid w:val="000C405C"/>
    <w:rsid w:val="000C5D6D"/>
    <w:rsid w:val="000C6800"/>
    <w:rsid w:val="000D0254"/>
    <w:rsid w:val="000D04DF"/>
    <w:rsid w:val="000D171F"/>
    <w:rsid w:val="000D252A"/>
    <w:rsid w:val="000D462D"/>
    <w:rsid w:val="000D7897"/>
    <w:rsid w:val="000D7ECD"/>
    <w:rsid w:val="000E03E6"/>
    <w:rsid w:val="000E0CA7"/>
    <w:rsid w:val="000E3303"/>
    <w:rsid w:val="000E672C"/>
    <w:rsid w:val="000F0552"/>
    <w:rsid w:val="000F0701"/>
    <w:rsid w:val="000F58A9"/>
    <w:rsid w:val="000F6042"/>
    <w:rsid w:val="00101D01"/>
    <w:rsid w:val="0010399B"/>
    <w:rsid w:val="00105600"/>
    <w:rsid w:val="00107A7F"/>
    <w:rsid w:val="001104B7"/>
    <w:rsid w:val="001120B8"/>
    <w:rsid w:val="0011322A"/>
    <w:rsid w:val="001142C5"/>
    <w:rsid w:val="001145D7"/>
    <w:rsid w:val="00115343"/>
    <w:rsid w:val="00116C22"/>
    <w:rsid w:val="00121DC1"/>
    <w:rsid w:val="00122FE7"/>
    <w:rsid w:val="00126431"/>
    <w:rsid w:val="0012660C"/>
    <w:rsid w:val="00127C0F"/>
    <w:rsid w:val="001300ED"/>
    <w:rsid w:val="00130E8E"/>
    <w:rsid w:val="0013278D"/>
    <w:rsid w:val="00133A55"/>
    <w:rsid w:val="0013531B"/>
    <w:rsid w:val="00135748"/>
    <w:rsid w:val="00135F91"/>
    <w:rsid w:val="001375FA"/>
    <w:rsid w:val="001376DA"/>
    <w:rsid w:val="0014005E"/>
    <w:rsid w:val="001430C4"/>
    <w:rsid w:val="0014360C"/>
    <w:rsid w:val="00144112"/>
    <w:rsid w:val="00144C96"/>
    <w:rsid w:val="001473CF"/>
    <w:rsid w:val="00150AD6"/>
    <w:rsid w:val="001514A9"/>
    <w:rsid w:val="001525FE"/>
    <w:rsid w:val="0015575C"/>
    <w:rsid w:val="00156DF4"/>
    <w:rsid w:val="0015795C"/>
    <w:rsid w:val="00160196"/>
    <w:rsid w:val="00160BCD"/>
    <w:rsid w:val="00163EA0"/>
    <w:rsid w:val="00164D56"/>
    <w:rsid w:val="00164D86"/>
    <w:rsid w:val="00164F10"/>
    <w:rsid w:val="00167EA3"/>
    <w:rsid w:val="001700F2"/>
    <w:rsid w:val="00170F04"/>
    <w:rsid w:val="001715FA"/>
    <w:rsid w:val="00176C15"/>
    <w:rsid w:val="00177491"/>
    <w:rsid w:val="00177831"/>
    <w:rsid w:val="00180E64"/>
    <w:rsid w:val="00182452"/>
    <w:rsid w:val="00185119"/>
    <w:rsid w:val="001871FF"/>
    <w:rsid w:val="00191BE2"/>
    <w:rsid w:val="0019218C"/>
    <w:rsid w:val="00195CA4"/>
    <w:rsid w:val="00197239"/>
    <w:rsid w:val="001A0DDA"/>
    <w:rsid w:val="001A158E"/>
    <w:rsid w:val="001A43C4"/>
    <w:rsid w:val="001B038B"/>
    <w:rsid w:val="001B2E86"/>
    <w:rsid w:val="001B31EC"/>
    <w:rsid w:val="001B681F"/>
    <w:rsid w:val="001B6AA0"/>
    <w:rsid w:val="001B76B0"/>
    <w:rsid w:val="001C1AC1"/>
    <w:rsid w:val="001D0E07"/>
    <w:rsid w:val="001D0F9B"/>
    <w:rsid w:val="001D45AE"/>
    <w:rsid w:val="001D6B72"/>
    <w:rsid w:val="001E1A1F"/>
    <w:rsid w:val="001E2336"/>
    <w:rsid w:val="001E2B37"/>
    <w:rsid w:val="001E4A9D"/>
    <w:rsid w:val="001E5E03"/>
    <w:rsid w:val="001F0A36"/>
    <w:rsid w:val="001F0B09"/>
    <w:rsid w:val="001F29F2"/>
    <w:rsid w:val="001F3413"/>
    <w:rsid w:val="001F4150"/>
    <w:rsid w:val="00200C06"/>
    <w:rsid w:val="00201E96"/>
    <w:rsid w:val="00202F82"/>
    <w:rsid w:val="00204564"/>
    <w:rsid w:val="00207988"/>
    <w:rsid w:val="00210772"/>
    <w:rsid w:val="002115E0"/>
    <w:rsid w:val="00212370"/>
    <w:rsid w:val="0021244B"/>
    <w:rsid w:val="002134E4"/>
    <w:rsid w:val="002137CF"/>
    <w:rsid w:val="002146CD"/>
    <w:rsid w:val="00214FE5"/>
    <w:rsid w:val="00215F2F"/>
    <w:rsid w:val="00215F4B"/>
    <w:rsid w:val="00216682"/>
    <w:rsid w:val="00217118"/>
    <w:rsid w:val="002172B1"/>
    <w:rsid w:val="00220330"/>
    <w:rsid w:val="00220346"/>
    <w:rsid w:val="00221BE9"/>
    <w:rsid w:val="00223276"/>
    <w:rsid w:val="0022408F"/>
    <w:rsid w:val="00225458"/>
    <w:rsid w:val="00231CC3"/>
    <w:rsid w:val="0023448E"/>
    <w:rsid w:val="002368BB"/>
    <w:rsid w:val="00237E6D"/>
    <w:rsid w:val="0024333C"/>
    <w:rsid w:val="00245427"/>
    <w:rsid w:val="00261C0E"/>
    <w:rsid w:val="00261F19"/>
    <w:rsid w:val="00262D30"/>
    <w:rsid w:val="0026316F"/>
    <w:rsid w:val="00266248"/>
    <w:rsid w:val="0027012A"/>
    <w:rsid w:val="00270249"/>
    <w:rsid w:val="00271A8E"/>
    <w:rsid w:val="00275282"/>
    <w:rsid w:val="00276124"/>
    <w:rsid w:val="0028194A"/>
    <w:rsid w:val="0028290D"/>
    <w:rsid w:val="00284C7D"/>
    <w:rsid w:val="0028588B"/>
    <w:rsid w:val="00286DF0"/>
    <w:rsid w:val="00287CA2"/>
    <w:rsid w:val="0029069E"/>
    <w:rsid w:val="00292D3C"/>
    <w:rsid w:val="002949BE"/>
    <w:rsid w:val="00296DD7"/>
    <w:rsid w:val="0029715D"/>
    <w:rsid w:val="0029772B"/>
    <w:rsid w:val="002B0181"/>
    <w:rsid w:val="002B11BF"/>
    <w:rsid w:val="002B2AC5"/>
    <w:rsid w:val="002B4C1C"/>
    <w:rsid w:val="002B62FA"/>
    <w:rsid w:val="002B6F5B"/>
    <w:rsid w:val="002B6F72"/>
    <w:rsid w:val="002C249A"/>
    <w:rsid w:val="002C253A"/>
    <w:rsid w:val="002C3F31"/>
    <w:rsid w:val="002C4F63"/>
    <w:rsid w:val="002C5C75"/>
    <w:rsid w:val="002C6DDD"/>
    <w:rsid w:val="002C774F"/>
    <w:rsid w:val="002C7D36"/>
    <w:rsid w:val="002D0F8D"/>
    <w:rsid w:val="002D1157"/>
    <w:rsid w:val="002D1798"/>
    <w:rsid w:val="002D2761"/>
    <w:rsid w:val="002D3B6A"/>
    <w:rsid w:val="002D40A0"/>
    <w:rsid w:val="002D4411"/>
    <w:rsid w:val="002D691C"/>
    <w:rsid w:val="002E14BB"/>
    <w:rsid w:val="002E1533"/>
    <w:rsid w:val="002E2021"/>
    <w:rsid w:val="002E321E"/>
    <w:rsid w:val="002E3A31"/>
    <w:rsid w:val="002E535C"/>
    <w:rsid w:val="002E53A1"/>
    <w:rsid w:val="002E5A09"/>
    <w:rsid w:val="002E67A7"/>
    <w:rsid w:val="002F079B"/>
    <w:rsid w:val="002F3468"/>
    <w:rsid w:val="002F4150"/>
    <w:rsid w:val="002F4ADB"/>
    <w:rsid w:val="002F5125"/>
    <w:rsid w:val="002F5917"/>
    <w:rsid w:val="00300479"/>
    <w:rsid w:val="003033FB"/>
    <w:rsid w:val="0030344D"/>
    <w:rsid w:val="00304B83"/>
    <w:rsid w:val="00305F3D"/>
    <w:rsid w:val="00306D3C"/>
    <w:rsid w:val="00307235"/>
    <w:rsid w:val="003103FC"/>
    <w:rsid w:val="00314BED"/>
    <w:rsid w:val="00316406"/>
    <w:rsid w:val="00320E27"/>
    <w:rsid w:val="0032388D"/>
    <w:rsid w:val="003263B3"/>
    <w:rsid w:val="00326F9D"/>
    <w:rsid w:val="00331A83"/>
    <w:rsid w:val="00335569"/>
    <w:rsid w:val="003355EB"/>
    <w:rsid w:val="00337062"/>
    <w:rsid w:val="003413CF"/>
    <w:rsid w:val="00341B20"/>
    <w:rsid w:val="00342D7D"/>
    <w:rsid w:val="00347093"/>
    <w:rsid w:val="003511E1"/>
    <w:rsid w:val="00353EFD"/>
    <w:rsid w:val="00356816"/>
    <w:rsid w:val="00360720"/>
    <w:rsid w:val="00360E6E"/>
    <w:rsid w:val="00365B01"/>
    <w:rsid w:val="00370564"/>
    <w:rsid w:val="003710CC"/>
    <w:rsid w:val="00371916"/>
    <w:rsid w:val="00375FDB"/>
    <w:rsid w:val="00376A45"/>
    <w:rsid w:val="00376C1F"/>
    <w:rsid w:val="00383551"/>
    <w:rsid w:val="00383CE8"/>
    <w:rsid w:val="00385501"/>
    <w:rsid w:val="00385D8E"/>
    <w:rsid w:val="00390510"/>
    <w:rsid w:val="00390A3B"/>
    <w:rsid w:val="00392F92"/>
    <w:rsid w:val="003932B0"/>
    <w:rsid w:val="003A02B7"/>
    <w:rsid w:val="003A0FDC"/>
    <w:rsid w:val="003A24E4"/>
    <w:rsid w:val="003A2B4C"/>
    <w:rsid w:val="003A3A60"/>
    <w:rsid w:val="003A6DA8"/>
    <w:rsid w:val="003A7BF7"/>
    <w:rsid w:val="003B13C6"/>
    <w:rsid w:val="003B262B"/>
    <w:rsid w:val="003B4B4A"/>
    <w:rsid w:val="003B5C66"/>
    <w:rsid w:val="003B6848"/>
    <w:rsid w:val="003B75A4"/>
    <w:rsid w:val="003C20BA"/>
    <w:rsid w:val="003C2A73"/>
    <w:rsid w:val="003C32ED"/>
    <w:rsid w:val="003C734A"/>
    <w:rsid w:val="003C783C"/>
    <w:rsid w:val="003D4E65"/>
    <w:rsid w:val="003D7386"/>
    <w:rsid w:val="003D7CB9"/>
    <w:rsid w:val="003E2287"/>
    <w:rsid w:val="003E5D3D"/>
    <w:rsid w:val="003E72B7"/>
    <w:rsid w:val="00400330"/>
    <w:rsid w:val="0040193C"/>
    <w:rsid w:val="0040233B"/>
    <w:rsid w:val="00403606"/>
    <w:rsid w:val="00414980"/>
    <w:rsid w:val="00415B34"/>
    <w:rsid w:val="0041622C"/>
    <w:rsid w:val="004166A7"/>
    <w:rsid w:val="004211CE"/>
    <w:rsid w:val="004238ED"/>
    <w:rsid w:val="00425806"/>
    <w:rsid w:val="004300FA"/>
    <w:rsid w:val="00430840"/>
    <w:rsid w:val="00436205"/>
    <w:rsid w:val="0043671B"/>
    <w:rsid w:val="00436D40"/>
    <w:rsid w:val="00437964"/>
    <w:rsid w:val="004430F2"/>
    <w:rsid w:val="00443266"/>
    <w:rsid w:val="0044405C"/>
    <w:rsid w:val="00447B9D"/>
    <w:rsid w:val="00447C71"/>
    <w:rsid w:val="0045148E"/>
    <w:rsid w:val="00453B57"/>
    <w:rsid w:val="00455593"/>
    <w:rsid w:val="00455C7D"/>
    <w:rsid w:val="00457C72"/>
    <w:rsid w:val="004602AB"/>
    <w:rsid w:val="0046120C"/>
    <w:rsid w:val="004629EF"/>
    <w:rsid w:val="004639C7"/>
    <w:rsid w:val="004650AB"/>
    <w:rsid w:val="004660D6"/>
    <w:rsid w:val="00466F1E"/>
    <w:rsid w:val="0047090F"/>
    <w:rsid w:val="00470AB3"/>
    <w:rsid w:val="00474AF0"/>
    <w:rsid w:val="00474ECE"/>
    <w:rsid w:val="00476999"/>
    <w:rsid w:val="00476AC4"/>
    <w:rsid w:val="00476C59"/>
    <w:rsid w:val="00476D25"/>
    <w:rsid w:val="004773CC"/>
    <w:rsid w:val="0047764A"/>
    <w:rsid w:val="0048037F"/>
    <w:rsid w:val="00480933"/>
    <w:rsid w:val="00480A35"/>
    <w:rsid w:val="004815D2"/>
    <w:rsid w:val="00481975"/>
    <w:rsid w:val="00484590"/>
    <w:rsid w:val="00486216"/>
    <w:rsid w:val="004870A9"/>
    <w:rsid w:val="0049035E"/>
    <w:rsid w:val="004935CB"/>
    <w:rsid w:val="00493CF6"/>
    <w:rsid w:val="00494B57"/>
    <w:rsid w:val="00494EE3"/>
    <w:rsid w:val="004A0FF1"/>
    <w:rsid w:val="004A30D8"/>
    <w:rsid w:val="004A6140"/>
    <w:rsid w:val="004B0192"/>
    <w:rsid w:val="004B1BDD"/>
    <w:rsid w:val="004B1E46"/>
    <w:rsid w:val="004B4D6A"/>
    <w:rsid w:val="004B55FF"/>
    <w:rsid w:val="004C0299"/>
    <w:rsid w:val="004C0345"/>
    <w:rsid w:val="004C0661"/>
    <w:rsid w:val="004C2C0B"/>
    <w:rsid w:val="004C31E8"/>
    <w:rsid w:val="004C3295"/>
    <w:rsid w:val="004C46E2"/>
    <w:rsid w:val="004C47B9"/>
    <w:rsid w:val="004D0355"/>
    <w:rsid w:val="004D1E7D"/>
    <w:rsid w:val="004D4371"/>
    <w:rsid w:val="004D6B08"/>
    <w:rsid w:val="004E00D3"/>
    <w:rsid w:val="004E13F1"/>
    <w:rsid w:val="004E2F46"/>
    <w:rsid w:val="004E3881"/>
    <w:rsid w:val="004E4366"/>
    <w:rsid w:val="004E504D"/>
    <w:rsid w:val="004E6224"/>
    <w:rsid w:val="004F2E61"/>
    <w:rsid w:val="004F3A0A"/>
    <w:rsid w:val="004F52F9"/>
    <w:rsid w:val="004F604F"/>
    <w:rsid w:val="004F6822"/>
    <w:rsid w:val="00501CDE"/>
    <w:rsid w:val="00501DEF"/>
    <w:rsid w:val="005021D1"/>
    <w:rsid w:val="005036C8"/>
    <w:rsid w:val="005053B9"/>
    <w:rsid w:val="00506D5C"/>
    <w:rsid w:val="00510AF4"/>
    <w:rsid w:val="0051116E"/>
    <w:rsid w:val="00512241"/>
    <w:rsid w:val="00512261"/>
    <w:rsid w:val="005140FA"/>
    <w:rsid w:val="00514CEA"/>
    <w:rsid w:val="0052188B"/>
    <w:rsid w:val="005271CE"/>
    <w:rsid w:val="00527EB0"/>
    <w:rsid w:val="00534549"/>
    <w:rsid w:val="005347D1"/>
    <w:rsid w:val="005349D7"/>
    <w:rsid w:val="00534BD1"/>
    <w:rsid w:val="00534CBD"/>
    <w:rsid w:val="005355BD"/>
    <w:rsid w:val="00537EC0"/>
    <w:rsid w:val="00540AC6"/>
    <w:rsid w:val="00543107"/>
    <w:rsid w:val="005434C9"/>
    <w:rsid w:val="00545A65"/>
    <w:rsid w:val="005506B6"/>
    <w:rsid w:val="0055210C"/>
    <w:rsid w:val="005534C8"/>
    <w:rsid w:val="00553C60"/>
    <w:rsid w:val="005552EB"/>
    <w:rsid w:val="0055563B"/>
    <w:rsid w:val="00555812"/>
    <w:rsid w:val="00556551"/>
    <w:rsid w:val="00557416"/>
    <w:rsid w:val="00557B36"/>
    <w:rsid w:val="0056099D"/>
    <w:rsid w:val="005671B1"/>
    <w:rsid w:val="00567531"/>
    <w:rsid w:val="00570132"/>
    <w:rsid w:val="00570245"/>
    <w:rsid w:val="005714BA"/>
    <w:rsid w:val="00581399"/>
    <w:rsid w:val="0058298A"/>
    <w:rsid w:val="005851BA"/>
    <w:rsid w:val="00585717"/>
    <w:rsid w:val="005914EC"/>
    <w:rsid w:val="005951C8"/>
    <w:rsid w:val="00596E0F"/>
    <w:rsid w:val="005A2BDC"/>
    <w:rsid w:val="005A40A5"/>
    <w:rsid w:val="005A698E"/>
    <w:rsid w:val="005A7F02"/>
    <w:rsid w:val="005B35DD"/>
    <w:rsid w:val="005B6B5B"/>
    <w:rsid w:val="005B7D77"/>
    <w:rsid w:val="005C02ED"/>
    <w:rsid w:val="005C16A2"/>
    <w:rsid w:val="005C25FD"/>
    <w:rsid w:val="005C2E5B"/>
    <w:rsid w:val="005C43B5"/>
    <w:rsid w:val="005C71A6"/>
    <w:rsid w:val="005D01D8"/>
    <w:rsid w:val="005D104F"/>
    <w:rsid w:val="005D2581"/>
    <w:rsid w:val="005D3EC2"/>
    <w:rsid w:val="005D4CD1"/>
    <w:rsid w:val="005D5526"/>
    <w:rsid w:val="005D5854"/>
    <w:rsid w:val="005E054D"/>
    <w:rsid w:val="005E20A2"/>
    <w:rsid w:val="005E4B0B"/>
    <w:rsid w:val="005E6F33"/>
    <w:rsid w:val="005E75B9"/>
    <w:rsid w:val="005F32CC"/>
    <w:rsid w:val="005F3D67"/>
    <w:rsid w:val="005F428B"/>
    <w:rsid w:val="005F600B"/>
    <w:rsid w:val="006016FA"/>
    <w:rsid w:val="00602E51"/>
    <w:rsid w:val="0060522A"/>
    <w:rsid w:val="00606860"/>
    <w:rsid w:val="00611EAF"/>
    <w:rsid w:val="0061216E"/>
    <w:rsid w:val="006123EE"/>
    <w:rsid w:val="0061368F"/>
    <w:rsid w:val="00614294"/>
    <w:rsid w:val="00614895"/>
    <w:rsid w:val="00614B12"/>
    <w:rsid w:val="0061522D"/>
    <w:rsid w:val="00615E7B"/>
    <w:rsid w:val="00616B03"/>
    <w:rsid w:val="00617740"/>
    <w:rsid w:val="006208CC"/>
    <w:rsid w:val="0062487D"/>
    <w:rsid w:val="006251AB"/>
    <w:rsid w:val="006263C7"/>
    <w:rsid w:val="00635158"/>
    <w:rsid w:val="00636B78"/>
    <w:rsid w:val="00637776"/>
    <w:rsid w:val="00641440"/>
    <w:rsid w:val="00642EC5"/>
    <w:rsid w:val="006442F3"/>
    <w:rsid w:val="00644499"/>
    <w:rsid w:val="0064625D"/>
    <w:rsid w:val="00650B78"/>
    <w:rsid w:val="00654C1B"/>
    <w:rsid w:val="00656788"/>
    <w:rsid w:val="00656A5C"/>
    <w:rsid w:val="00656F55"/>
    <w:rsid w:val="00660429"/>
    <w:rsid w:val="006608D2"/>
    <w:rsid w:val="0066135C"/>
    <w:rsid w:val="00662061"/>
    <w:rsid w:val="0067039F"/>
    <w:rsid w:val="00670CA4"/>
    <w:rsid w:val="00675313"/>
    <w:rsid w:val="00680D64"/>
    <w:rsid w:val="006820AB"/>
    <w:rsid w:val="00682C40"/>
    <w:rsid w:val="006864B0"/>
    <w:rsid w:val="00686E4A"/>
    <w:rsid w:val="006901EA"/>
    <w:rsid w:val="006A6C7D"/>
    <w:rsid w:val="006A78B0"/>
    <w:rsid w:val="006B1740"/>
    <w:rsid w:val="006C29EB"/>
    <w:rsid w:val="006C5C79"/>
    <w:rsid w:val="006C60E6"/>
    <w:rsid w:val="006C6834"/>
    <w:rsid w:val="006D05F3"/>
    <w:rsid w:val="006D43BE"/>
    <w:rsid w:val="006E3ACD"/>
    <w:rsid w:val="006E475B"/>
    <w:rsid w:val="006F1355"/>
    <w:rsid w:val="006F1556"/>
    <w:rsid w:val="006F4775"/>
    <w:rsid w:val="006F5CF9"/>
    <w:rsid w:val="00702FC8"/>
    <w:rsid w:val="00705713"/>
    <w:rsid w:val="007058F9"/>
    <w:rsid w:val="00711B09"/>
    <w:rsid w:val="00712B3D"/>
    <w:rsid w:val="007134D7"/>
    <w:rsid w:val="00714D65"/>
    <w:rsid w:val="00715BA7"/>
    <w:rsid w:val="00716373"/>
    <w:rsid w:val="00720AB8"/>
    <w:rsid w:val="007214E6"/>
    <w:rsid w:val="00721A7F"/>
    <w:rsid w:val="00726733"/>
    <w:rsid w:val="00726F0F"/>
    <w:rsid w:val="00727077"/>
    <w:rsid w:val="00727259"/>
    <w:rsid w:val="00727CFB"/>
    <w:rsid w:val="0073063E"/>
    <w:rsid w:val="00732F32"/>
    <w:rsid w:val="00733AC7"/>
    <w:rsid w:val="00733EB3"/>
    <w:rsid w:val="0073430D"/>
    <w:rsid w:val="00734480"/>
    <w:rsid w:val="00734A24"/>
    <w:rsid w:val="00740BB9"/>
    <w:rsid w:val="007412F5"/>
    <w:rsid w:val="00741C9E"/>
    <w:rsid w:val="0074262C"/>
    <w:rsid w:val="007513E6"/>
    <w:rsid w:val="00751704"/>
    <w:rsid w:val="00751B22"/>
    <w:rsid w:val="00752CF8"/>
    <w:rsid w:val="00753CD0"/>
    <w:rsid w:val="00754F50"/>
    <w:rsid w:val="0075681E"/>
    <w:rsid w:val="00760B04"/>
    <w:rsid w:val="00763037"/>
    <w:rsid w:val="00767B51"/>
    <w:rsid w:val="007725F0"/>
    <w:rsid w:val="00772C5C"/>
    <w:rsid w:val="00774A05"/>
    <w:rsid w:val="00774F57"/>
    <w:rsid w:val="0077584F"/>
    <w:rsid w:val="007758CC"/>
    <w:rsid w:val="007764D5"/>
    <w:rsid w:val="00777669"/>
    <w:rsid w:val="0078044A"/>
    <w:rsid w:val="0078066C"/>
    <w:rsid w:val="00781358"/>
    <w:rsid w:val="007878E4"/>
    <w:rsid w:val="007921B1"/>
    <w:rsid w:val="00792662"/>
    <w:rsid w:val="00792A5F"/>
    <w:rsid w:val="007938D6"/>
    <w:rsid w:val="00797382"/>
    <w:rsid w:val="00797D6E"/>
    <w:rsid w:val="007A0507"/>
    <w:rsid w:val="007A0E10"/>
    <w:rsid w:val="007A20A5"/>
    <w:rsid w:val="007A38F1"/>
    <w:rsid w:val="007A5B20"/>
    <w:rsid w:val="007A6AE4"/>
    <w:rsid w:val="007A7361"/>
    <w:rsid w:val="007B0D5D"/>
    <w:rsid w:val="007B1866"/>
    <w:rsid w:val="007B20DB"/>
    <w:rsid w:val="007B2CBA"/>
    <w:rsid w:val="007B382D"/>
    <w:rsid w:val="007C0324"/>
    <w:rsid w:val="007C2654"/>
    <w:rsid w:val="007C320A"/>
    <w:rsid w:val="007C562B"/>
    <w:rsid w:val="007C6CD9"/>
    <w:rsid w:val="007D161F"/>
    <w:rsid w:val="007E2E94"/>
    <w:rsid w:val="007E7126"/>
    <w:rsid w:val="007E7F88"/>
    <w:rsid w:val="007F013A"/>
    <w:rsid w:val="007F1159"/>
    <w:rsid w:val="007F2353"/>
    <w:rsid w:val="007F2A8F"/>
    <w:rsid w:val="007F39BE"/>
    <w:rsid w:val="007F3AB7"/>
    <w:rsid w:val="007F5134"/>
    <w:rsid w:val="008007A8"/>
    <w:rsid w:val="0080521C"/>
    <w:rsid w:val="00810E31"/>
    <w:rsid w:val="00813598"/>
    <w:rsid w:val="0081374B"/>
    <w:rsid w:val="008140E0"/>
    <w:rsid w:val="00815D02"/>
    <w:rsid w:val="00815EF9"/>
    <w:rsid w:val="00816187"/>
    <w:rsid w:val="00816519"/>
    <w:rsid w:val="008212AB"/>
    <w:rsid w:val="0082179F"/>
    <w:rsid w:val="00821B72"/>
    <w:rsid w:val="008222B4"/>
    <w:rsid w:val="00826505"/>
    <w:rsid w:val="0082761C"/>
    <w:rsid w:val="00830585"/>
    <w:rsid w:val="00831618"/>
    <w:rsid w:val="00832B6C"/>
    <w:rsid w:val="00833A04"/>
    <w:rsid w:val="00833DC2"/>
    <w:rsid w:val="00835C32"/>
    <w:rsid w:val="00837616"/>
    <w:rsid w:val="00841987"/>
    <w:rsid w:val="00843F55"/>
    <w:rsid w:val="00844FAF"/>
    <w:rsid w:val="0084559A"/>
    <w:rsid w:val="0084652E"/>
    <w:rsid w:val="00851076"/>
    <w:rsid w:val="00851DCC"/>
    <w:rsid w:val="0085227A"/>
    <w:rsid w:val="00855620"/>
    <w:rsid w:val="00855747"/>
    <w:rsid w:val="00855D63"/>
    <w:rsid w:val="00857736"/>
    <w:rsid w:val="00862D41"/>
    <w:rsid w:val="00863EAF"/>
    <w:rsid w:val="00864982"/>
    <w:rsid w:val="0086772C"/>
    <w:rsid w:val="00867EEE"/>
    <w:rsid w:val="00870EAB"/>
    <w:rsid w:val="0087113E"/>
    <w:rsid w:val="00871982"/>
    <w:rsid w:val="008731D5"/>
    <w:rsid w:val="00874B83"/>
    <w:rsid w:val="008851BD"/>
    <w:rsid w:val="00885B5E"/>
    <w:rsid w:val="00886487"/>
    <w:rsid w:val="00886BD9"/>
    <w:rsid w:val="00891859"/>
    <w:rsid w:val="00896EDE"/>
    <w:rsid w:val="0089710E"/>
    <w:rsid w:val="008971ED"/>
    <w:rsid w:val="00897E7D"/>
    <w:rsid w:val="008A027A"/>
    <w:rsid w:val="008A0854"/>
    <w:rsid w:val="008A1E62"/>
    <w:rsid w:val="008A35B0"/>
    <w:rsid w:val="008A4896"/>
    <w:rsid w:val="008A4E43"/>
    <w:rsid w:val="008A6FEC"/>
    <w:rsid w:val="008A71CD"/>
    <w:rsid w:val="008A7C71"/>
    <w:rsid w:val="008B01EA"/>
    <w:rsid w:val="008B3CC3"/>
    <w:rsid w:val="008B48CF"/>
    <w:rsid w:val="008B555B"/>
    <w:rsid w:val="008B7807"/>
    <w:rsid w:val="008B7A58"/>
    <w:rsid w:val="008B7ECB"/>
    <w:rsid w:val="008C02D7"/>
    <w:rsid w:val="008C2630"/>
    <w:rsid w:val="008C47CC"/>
    <w:rsid w:val="008C53DB"/>
    <w:rsid w:val="008C5F5E"/>
    <w:rsid w:val="008C6657"/>
    <w:rsid w:val="008C6DDE"/>
    <w:rsid w:val="008D0264"/>
    <w:rsid w:val="008D102F"/>
    <w:rsid w:val="008D235E"/>
    <w:rsid w:val="008D2C5C"/>
    <w:rsid w:val="008D4E79"/>
    <w:rsid w:val="008D64A5"/>
    <w:rsid w:val="008E04B4"/>
    <w:rsid w:val="008E0CDE"/>
    <w:rsid w:val="008E0E66"/>
    <w:rsid w:val="008E11CE"/>
    <w:rsid w:val="008E3ACE"/>
    <w:rsid w:val="008E481A"/>
    <w:rsid w:val="008E4B98"/>
    <w:rsid w:val="008E5992"/>
    <w:rsid w:val="008E6184"/>
    <w:rsid w:val="008E6681"/>
    <w:rsid w:val="008F029A"/>
    <w:rsid w:val="008F15F0"/>
    <w:rsid w:val="008F1CE9"/>
    <w:rsid w:val="008F34FB"/>
    <w:rsid w:val="008F3A27"/>
    <w:rsid w:val="008F40B2"/>
    <w:rsid w:val="008F585E"/>
    <w:rsid w:val="008F5FF8"/>
    <w:rsid w:val="00901E2C"/>
    <w:rsid w:val="00902E28"/>
    <w:rsid w:val="00904D7B"/>
    <w:rsid w:val="00905BE3"/>
    <w:rsid w:val="00907DCF"/>
    <w:rsid w:val="00910EB8"/>
    <w:rsid w:val="00913FCD"/>
    <w:rsid w:val="009143BF"/>
    <w:rsid w:val="0091646A"/>
    <w:rsid w:val="009213F6"/>
    <w:rsid w:val="009275EA"/>
    <w:rsid w:val="00930B34"/>
    <w:rsid w:val="00940E13"/>
    <w:rsid w:val="009412BB"/>
    <w:rsid w:val="0094212C"/>
    <w:rsid w:val="00943686"/>
    <w:rsid w:val="00945167"/>
    <w:rsid w:val="00946E9F"/>
    <w:rsid w:val="00950777"/>
    <w:rsid w:val="00950ACE"/>
    <w:rsid w:val="00950BF1"/>
    <w:rsid w:val="00950FD3"/>
    <w:rsid w:val="00952334"/>
    <w:rsid w:val="009564F4"/>
    <w:rsid w:val="00956FD2"/>
    <w:rsid w:val="0096343C"/>
    <w:rsid w:val="00964F6F"/>
    <w:rsid w:val="009671A3"/>
    <w:rsid w:val="0096780D"/>
    <w:rsid w:val="009705A8"/>
    <w:rsid w:val="00973584"/>
    <w:rsid w:val="00975A0B"/>
    <w:rsid w:val="0097766C"/>
    <w:rsid w:val="009821F6"/>
    <w:rsid w:val="00982632"/>
    <w:rsid w:val="009857C8"/>
    <w:rsid w:val="00992453"/>
    <w:rsid w:val="009A0234"/>
    <w:rsid w:val="009A0570"/>
    <w:rsid w:val="009A502C"/>
    <w:rsid w:val="009A532F"/>
    <w:rsid w:val="009A6564"/>
    <w:rsid w:val="009A66BB"/>
    <w:rsid w:val="009C27EB"/>
    <w:rsid w:val="009C40DA"/>
    <w:rsid w:val="009D05C7"/>
    <w:rsid w:val="009D147B"/>
    <w:rsid w:val="009D4271"/>
    <w:rsid w:val="009D45B7"/>
    <w:rsid w:val="009D58C5"/>
    <w:rsid w:val="009E066F"/>
    <w:rsid w:val="009E0928"/>
    <w:rsid w:val="009E139A"/>
    <w:rsid w:val="009E17FA"/>
    <w:rsid w:val="009E18C6"/>
    <w:rsid w:val="009E1DF5"/>
    <w:rsid w:val="009E34A4"/>
    <w:rsid w:val="009E39DA"/>
    <w:rsid w:val="009E5DBB"/>
    <w:rsid w:val="009E62F2"/>
    <w:rsid w:val="009E69E2"/>
    <w:rsid w:val="009F0B0D"/>
    <w:rsid w:val="009F12B7"/>
    <w:rsid w:val="009F3430"/>
    <w:rsid w:val="009F546C"/>
    <w:rsid w:val="009F6DBA"/>
    <w:rsid w:val="00A02C04"/>
    <w:rsid w:val="00A1398B"/>
    <w:rsid w:val="00A16745"/>
    <w:rsid w:val="00A2021F"/>
    <w:rsid w:val="00A2108E"/>
    <w:rsid w:val="00A212B1"/>
    <w:rsid w:val="00A2326B"/>
    <w:rsid w:val="00A24837"/>
    <w:rsid w:val="00A25CCF"/>
    <w:rsid w:val="00A270B6"/>
    <w:rsid w:val="00A319EE"/>
    <w:rsid w:val="00A36BD7"/>
    <w:rsid w:val="00A40FEC"/>
    <w:rsid w:val="00A4255A"/>
    <w:rsid w:val="00A448E8"/>
    <w:rsid w:val="00A44985"/>
    <w:rsid w:val="00A44F74"/>
    <w:rsid w:val="00A4673F"/>
    <w:rsid w:val="00A4699F"/>
    <w:rsid w:val="00A52DA6"/>
    <w:rsid w:val="00A53DBF"/>
    <w:rsid w:val="00A57486"/>
    <w:rsid w:val="00A64DED"/>
    <w:rsid w:val="00A738E7"/>
    <w:rsid w:val="00A73D31"/>
    <w:rsid w:val="00A74B03"/>
    <w:rsid w:val="00A74E15"/>
    <w:rsid w:val="00A74F05"/>
    <w:rsid w:val="00A75C1D"/>
    <w:rsid w:val="00A77657"/>
    <w:rsid w:val="00A808E4"/>
    <w:rsid w:val="00A82C1A"/>
    <w:rsid w:val="00A86C6D"/>
    <w:rsid w:val="00A86D62"/>
    <w:rsid w:val="00A90F0E"/>
    <w:rsid w:val="00A92846"/>
    <w:rsid w:val="00A96329"/>
    <w:rsid w:val="00A974BE"/>
    <w:rsid w:val="00AA07EA"/>
    <w:rsid w:val="00AA0B35"/>
    <w:rsid w:val="00AA52DD"/>
    <w:rsid w:val="00AA63C4"/>
    <w:rsid w:val="00AA7B7A"/>
    <w:rsid w:val="00AB1D19"/>
    <w:rsid w:val="00AB2BF1"/>
    <w:rsid w:val="00AB62C6"/>
    <w:rsid w:val="00AB647F"/>
    <w:rsid w:val="00AB7104"/>
    <w:rsid w:val="00AC1B19"/>
    <w:rsid w:val="00AC1EF0"/>
    <w:rsid w:val="00AC61C3"/>
    <w:rsid w:val="00AD02F8"/>
    <w:rsid w:val="00AD057C"/>
    <w:rsid w:val="00AD0938"/>
    <w:rsid w:val="00AD0D55"/>
    <w:rsid w:val="00AD20E6"/>
    <w:rsid w:val="00AD6F66"/>
    <w:rsid w:val="00AE1344"/>
    <w:rsid w:val="00AE2768"/>
    <w:rsid w:val="00AE4F7E"/>
    <w:rsid w:val="00AE69E4"/>
    <w:rsid w:val="00AF0EC7"/>
    <w:rsid w:val="00AF1C2B"/>
    <w:rsid w:val="00AF29FC"/>
    <w:rsid w:val="00AF2B90"/>
    <w:rsid w:val="00B000E2"/>
    <w:rsid w:val="00B01F85"/>
    <w:rsid w:val="00B02532"/>
    <w:rsid w:val="00B0651D"/>
    <w:rsid w:val="00B0666C"/>
    <w:rsid w:val="00B13CEE"/>
    <w:rsid w:val="00B1788B"/>
    <w:rsid w:val="00B25BDC"/>
    <w:rsid w:val="00B30C27"/>
    <w:rsid w:val="00B33BB2"/>
    <w:rsid w:val="00B33C72"/>
    <w:rsid w:val="00B340F4"/>
    <w:rsid w:val="00B348ED"/>
    <w:rsid w:val="00B3498C"/>
    <w:rsid w:val="00B3503E"/>
    <w:rsid w:val="00B35DD5"/>
    <w:rsid w:val="00B40B51"/>
    <w:rsid w:val="00B40F15"/>
    <w:rsid w:val="00B411DB"/>
    <w:rsid w:val="00B42CDF"/>
    <w:rsid w:val="00B44863"/>
    <w:rsid w:val="00B45C4F"/>
    <w:rsid w:val="00B5766B"/>
    <w:rsid w:val="00B57A2D"/>
    <w:rsid w:val="00B609D4"/>
    <w:rsid w:val="00B60BA1"/>
    <w:rsid w:val="00B60F29"/>
    <w:rsid w:val="00B61B88"/>
    <w:rsid w:val="00B6229A"/>
    <w:rsid w:val="00B65809"/>
    <w:rsid w:val="00B665FF"/>
    <w:rsid w:val="00B677AC"/>
    <w:rsid w:val="00B72F70"/>
    <w:rsid w:val="00B744FD"/>
    <w:rsid w:val="00B83032"/>
    <w:rsid w:val="00B90E54"/>
    <w:rsid w:val="00B94FD6"/>
    <w:rsid w:val="00BA3D89"/>
    <w:rsid w:val="00BA54B4"/>
    <w:rsid w:val="00BA567D"/>
    <w:rsid w:val="00BB2F50"/>
    <w:rsid w:val="00BB3AA4"/>
    <w:rsid w:val="00BB3DBC"/>
    <w:rsid w:val="00BB3E2D"/>
    <w:rsid w:val="00BB4709"/>
    <w:rsid w:val="00BB6990"/>
    <w:rsid w:val="00BC06FB"/>
    <w:rsid w:val="00BC107E"/>
    <w:rsid w:val="00BC2832"/>
    <w:rsid w:val="00BC35AC"/>
    <w:rsid w:val="00BC78F2"/>
    <w:rsid w:val="00BD147A"/>
    <w:rsid w:val="00BD2440"/>
    <w:rsid w:val="00BD4552"/>
    <w:rsid w:val="00BD4C66"/>
    <w:rsid w:val="00BD4D97"/>
    <w:rsid w:val="00BD7E16"/>
    <w:rsid w:val="00BE0114"/>
    <w:rsid w:val="00BE0C4C"/>
    <w:rsid w:val="00BE6258"/>
    <w:rsid w:val="00BE6A04"/>
    <w:rsid w:val="00BE6CC6"/>
    <w:rsid w:val="00BE74D7"/>
    <w:rsid w:val="00BF0BC5"/>
    <w:rsid w:val="00BF17E6"/>
    <w:rsid w:val="00BF1A65"/>
    <w:rsid w:val="00BF2F3B"/>
    <w:rsid w:val="00BF475D"/>
    <w:rsid w:val="00BF7420"/>
    <w:rsid w:val="00BF7BC7"/>
    <w:rsid w:val="00C05C43"/>
    <w:rsid w:val="00C10FEB"/>
    <w:rsid w:val="00C1118D"/>
    <w:rsid w:val="00C17537"/>
    <w:rsid w:val="00C2434D"/>
    <w:rsid w:val="00C25C18"/>
    <w:rsid w:val="00C26E7D"/>
    <w:rsid w:val="00C270AD"/>
    <w:rsid w:val="00C303D0"/>
    <w:rsid w:val="00C32B51"/>
    <w:rsid w:val="00C33466"/>
    <w:rsid w:val="00C34249"/>
    <w:rsid w:val="00C35557"/>
    <w:rsid w:val="00C37600"/>
    <w:rsid w:val="00C40AE9"/>
    <w:rsid w:val="00C40AFC"/>
    <w:rsid w:val="00C4359F"/>
    <w:rsid w:val="00C453E9"/>
    <w:rsid w:val="00C45DDD"/>
    <w:rsid w:val="00C4625D"/>
    <w:rsid w:val="00C472F0"/>
    <w:rsid w:val="00C47B44"/>
    <w:rsid w:val="00C50B6B"/>
    <w:rsid w:val="00C52B7B"/>
    <w:rsid w:val="00C535B8"/>
    <w:rsid w:val="00C539AF"/>
    <w:rsid w:val="00C55486"/>
    <w:rsid w:val="00C55D85"/>
    <w:rsid w:val="00C56806"/>
    <w:rsid w:val="00C60CCE"/>
    <w:rsid w:val="00C62808"/>
    <w:rsid w:val="00C64527"/>
    <w:rsid w:val="00C647F8"/>
    <w:rsid w:val="00C65576"/>
    <w:rsid w:val="00C657AA"/>
    <w:rsid w:val="00C66AEF"/>
    <w:rsid w:val="00C7242C"/>
    <w:rsid w:val="00C728E0"/>
    <w:rsid w:val="00C7330A"/>
    <w:rsid w:val="00C744D1"/>
    <w:rsid w:val="00C74D95"/>
    <w:rsid w:val="00C766CE"/>
    <w:rsid w:val="00C7694D"/>
    <w:rsid w:val="00C80243"/>
    <w:rsid w:val="00C80288"/>
    <w:rsid w:val="00C8040F"/>
    <w:rsid w:val="00C83185"/>
    <w:rsid w:val="00C86D06"/>
    <w:rsid w:val="00C9330F"/>
    <w:rsid w:val="00C94C18"/>
    <w:rsid w:val="00C95791"/>
    <w:rsid w:val="00C97B7C"/>
    <w:rsid w:val="00CA12FF"/>
    <w:rsid w:val="00CA1F99"/>
    <w:rsid w:val="00CA415B"/>
    <w:rsid w:val="00CA61A3"/>
    <w:rsid w:val="00CB1E47"/>
    <w:rsid w:val="00CB3576"/>
    <w:rsid w:val="00CB4FA3"/>
    <w:rsid w:val="00CB73BF"/>
    <w:rsid w:val="00CC0E9C"/>
    <w:rsid w:val="00CC2D4C"/>
    <w:rsid w:val="00CC4306"/>
    <w:rsid w:val="00CD0934"/>
    <w:rsid w:val="00CD2C73"/>
    <w:rsid w:val="00CD50FD"/>
    <w:rsid w:val="00CD6A22"/>
    <w:rsid w:val="00CE0F52"/>
    <w:rsid w:val="00CE1874"/>
    <w:rsid w:val="00CE26A0"/>
    <w:rsid w:val="00CE28C0"/>
    <w:rsid w:val="00CE3D96"/>
    <w:rsid w:val="00CE5588"/>
    <w:rsid w:val="00CE5DC6"/>
    <w:rsid w:val="00CF38D9"/>
    <w:rsid w:val="00CF4462"/>
    <w:rsid w:val="00CF4848"/>
    <w:rsid w:val="00CF48AB"/>
    <w:rsid w:val="00CF6D6A"/>
    <w:rsid w:val="00D02119"/>
    <w:rsid w:val="00D04102"/>
    <w:rsid w:val="00D065C0"/>
    <w:rsid w:val="00D06F7F"/>
    <w:rsid w:val="00D106BC"/>
    <w:rsid w:val="00D11152"/>
    <w:rsid w:val="00D13C72"/>
    <w:rsid w:val="00D14CDA"/>
    <w:rsid w:val="00D15636"/>
    <w:rsid w:val="00D16B08"/>
    <w:rsid w:val="00D20DA9"/>
    <w:rsid w:val="00D21F40"/>
    <w:rsid w:val="00D2638F"/>
    <w:rsid w:val="00D2647E"/>
    <w:rsid w:val="00D26A79"/>
    <w:rsid w:val="00D26B76"/>
    <w:rsid w:val="00D30F1D"/>
    <w:rsid w:val="00D33A34"/>
    <w:rsid w:val="00D34776"/>
    <w:rsid w:val="00D34859"/>
    <w:rsid w:val="00D4250D"/>
    <w:rsid w:val="00D4341A"/>
    <w:rsid w:val="00D43477"/>
    <w:rsid w:val="00D4499A"/>
    <w:rsid w:val="00D4561F"/>
    <w:rsid w:val="00D477E6"/>
    <w:rsid w:val="00D51601"/>
    <w:rsid w:val="00D516C2"/>
    <w:rsid w:val="00D54918"/>
    <w:rsid w:val="00D66E81"/>
    <w:rsid w:val="00D7363B"/>
    <w:rsid w:val="00D76EB5"/>
    <w:rsid w:val="00D804D9"/>
    <w:rsid w:val="00D8089F"/>
    <w:rsid w:val="00D8337E"/>
    <w:rsid w:val="00D838F8"/>
    <w:rsid w:val="00D91699"/>
    <w:rsid w:val="00D9202C"/>
    <w:rsid w:val="00D932B5"/>
    <w:rsid w:val="00D96CDA"/>
    <w:rsid w:val="00D979B0"/>
    <w:rsid w:val="00DA05C4"/>
    <w:rsid w:val="00DA22C7"/>
    <w:rsid w:val="00DA2416"/>
    <w:rsid w:val="00DA27C9"/>
    <w:rsid w:val="00DA2D78"/>
    <w:rsid w:val="00DB1F43"/>
    <w:rsid w:val="00DB3618"/>
    <w:rsid w:val="00DB59B3"/>
    <w:rsid w:val="00DB629B"/>
    <w:rsid w:val="00DC07FC"/>
    <w:rsid w:val="00DC30C8"/>
    <w:rsid w:val="00DC485F"/>
    <w:rsid w:val="00DC6C90"/>
    <w:rsid w:val="00DD33A6"/>
    <w:rsid w:val="00DD5C35"/>
    <w:rsid w:val="00DD67F2"/>
    <w:rsid w:val="00DE1652"/>
    <w:rsid w:val="00DE1743"/>
    <w:rsid w:val="00DE3F12"/>
    <w:rsid w:val="00DE4F6B"/>
    <w:rsid w:val="00DF3F84"/>
    <w:rsid w:val="00DF44B2"/>
    <w:rsid w:val="00DF7668"/>
    <w:rsid w:val="00DF7AD3"/>
    <w:rsid w:val="00E00C53"/>
    <w:rsid w:val="00E0131B"/>
    <w:rsid w:val="00E01820"/>
    <w:rsid w:val="00E027E1"/>
    <w:rsid w:val="00E02C76"/>
    <w:rsid w:val="00E035D6"/>
    <w:rsid w:val="00E06430"/>
    <w:rsid w:val="00E0752E"/>
    <w:rsid w:val="00E075B5"/>
    <w:rsid w:val="00E1272D"/>
    <w:rsid w:val="00E13E21"/>
    <w:rsid w:val="00E14015"/>
    <w:rsid w:val="00E170B5"/>
    <w:rsid w:val="00E179E0"/>
    <w:rsid w:val="00E17F63"/>
    <w:rsid w:val="00E20D36"/>
    <w:rsid w:val="00E22164"/>
    <w:rsid w:val="00E255B0"/>
    <w:rsid w:val="00E25C16"/>
    <w:rsid w:val="00E26B3C"/>
    <w:rsid w:val="00E26F4B"/>
    <w:rsid w:val="00E276AB"/>
    <w:rsid w:val="00E309FA"/>
    <w:rsid w:val="00E31396"/>
    <w:rsid w:val="00E33800"/>
    <w:rsid w:val="00E33B43"/>
    <w:rsid w:val="00E3587D"/>
    <w:rsid w:val="00E36A71"/>
    <w:rsid w:val="00E3722A"/>
    <w:rsid w:val="00E37B93"/>
    <w:rsid w:val="00E42B0F"/>
    <w:rsid w:val="00E44B35"/>
    <w:rsid w:val="00E460BC"/>
    <w:rsid w:val="00E46D6A"/>
    <w:rsid w:val="00E4790E"/>
    <w:rsid w:val="00E55BD3"/>
    <w:rsid w:val="00E5688F"/>
    <w:rsid w:val="00E56E84"/>
    <w:rsid w:val="00E5743A"/>
    <w:rsid w:val="00E5761D"/>
    <w:rsid w:val="00E63EE6"/>
    <w:rsid w:val="00E65E3F"/>
    <w:rsid w:val="00E66A96"/>
    <w:rsid w:val="00E67F4E"/>
    <w:rsid w:val="00E70A51"/>
    <w:rsid w:val="00E81842"/>
    <w:rsid w:val="00E82EBE"/>
    <w:rsid w:val="00E82F9A"/>
    <w:rsid w:val="00E84745"/>
    <w:rsid w:val="00E874A8"/>
    <w:rsid w:val="00E91061"/>
    <w:rsid w:val="00E962B8"/>
    <w:rsid w:val="00E97145"/>
    <w:rsid w:val="00EA03EF"/>
    <w:rsid w:val="00EA206F"/>
    <w:rsid w:val="00EA5D60"/>
    <w:rsid w:val="00EA7906"/>
    <w:rsid w:val="00EB07D9"/>
    <w:rsid w:val="00EB14AC"/>
    <w:rsid w:val="00EB2DF7"/>
    <w:rsid w:val="00EB49FE"/>
    <w:rsid w:val="00EB6FFE"/>
    <w:rsid w:val="00EC065C"/>
    <w:rsid w:val="00EC3998"/>
    <w:rsid w:val="00EC3CB6"/>
    <w:rsid w:val="00EC461F"/>
    <w:rsid w:val="00EC4BB4"/>
    <w:rsid w:val="00EC51B1"/>
    <w:rsid w:val="00EC6EA0"/>
    <w:rsid w:val="00ED00BA"/>
    <w:rsid w:val="00ED50C6"/>
    <w:rsid w:val="00ED6A40"/>
    <w:rsid w:val="00ED7175"/>
    <w:rsid w:val="00EE08A8"/>
    <w:rsid w:val="00EE0EB3"/>
    <w:rsid w:val="00EE275A"/>
    <w:rsid w:val="00EE2F16"/>
    <w:rsid w:val="00EE66E3"/>
    <w:rsid w:val="00EF4993"/>
    <w:rsid w:val="00EF5E62"/>
    <w:rsid w:val="00EF624B"/>
    <w:rsid w:val="00EF6512"/>
    <w:rsid w:val="00EF6B66"/>
    <w:rsid w:val="00F029D0"/>
    <w:rsid w:val="00F03C95"/>
    <w:rsid w:val="00F04C9E"/>
    <w:rsid w:val="00F076AE"/>
    <w:rsid w:val="00F13F73"/>
    <w:rsid w:val="00F14E33"/>
    <w:rsid w:val="00F1692D"/>
    <w:rsid w:val="00F21712"/>
    <w:rsid w:val="00F227C3"/>
    <w:rsid w:val="00F22CE5"/>
    <w:rsid w:val="00F23DEA"/>
    <w:rsid w:val="00F24662"/>
    <w:rsid w:val="00F24859"/>
    <w:rsid w:val="00F248F5"/>
    <w:rsid w:val="00F24D1A"/>
    <w:rsid w:val="00F263AF"/>
    <w:rsid w:val="00F31103"/>
    <w:rsid w:val="00F316AD"/>
    <w:rsid w:val="00F31704"/>
    <w:rsid w:val="00F35341"/>
    <w:rsid w:val="00F428DA"/>
    <w:rsid w:val="00F4410B"/>
    <w:rsid w:val="00F44609"/>
    <w:rsid w:val="00F447BC"/>
    <w:rsid w:val="00F46223"/>
    <w:rsid w:val="00F46E3C"/>
    <w:rsid w:val="00F52E25"/>
    <w:rsid w:val="00F53CB4"/>
    <w:rsid w:val="00F5596D"/>
    <w:rsid w:val="00F60876"/>
    <w:rsid w:val="00F61D70"/>
    <w:rsid w:val="00F66241"/>
    <w:rsid w:val="00F66CF8"/>
    <w:rsid w:val="00F66E0B"/>
    <w:rsid w:val="00F71F04"/>
    <w:rsid w:val="00F73103"/>
    <w:rsid w:val="00F73B24"/>
    <w:rsid w:val="00F75415"/>
    <w:rsid w:val="00F83AD4"/>
    <w:rsid w:val="00F83D5B"/>
    <w:rsid w:val="00F84B88"/>
    <w:rsid w:val="00F84C7B"/>
    <w:rsid w:val="00F866F4"/>
    <w:rsid w:val="00F86FCD"/>
    <w:rsid w:val="00F87737"/>
    <w:rsid w:val="00F87CCD"/>
    <w:rsid w:val="00F90759"/>
    <w:rsid w:val="00F91595"/>
    <w:rsid w:val="00F92230"/>
    <w:rsid w:val="00F92FB0"/>
    <w:rsid w:val="00F933CB"/>
    <w:rsid w:val="00F94D4D"/>
    <w:rsid w:val="00F95BA4"/>
    <w:rsid w:val="00F962CF"/>
    <w:rsid w:val="00F977C9"/>
    <w:rsid w:val="00FA0CE0"/>
    <w:rsid w:val="00FA1F2C"/>
    <w:rsid w:val="00FA2F69"/>
    <w:rsid w:val="00FA4D78"/>
    <w:rsid w:val="00FA67EF"/>
    <w:rsid w:val="00FA754E"/>
    <w:rsid w:val="00FB01AE"/>
    <w:rsid w:val="00FB5737"/>
    <w:rsid w:val="00FC094F"/>
    <w:rsid w:val="00FC0C96"/>
    <w:rsid w:val="00FC3324"/>
    <w:rsid w:val="00FC43FC"/>
    <w:rsid w:val="00FC4423"/>
    <w:rsid w:val="00FC45F8"/>
    <w:rsid w:val="00FC678B"/>
    <w:rsid w:val="00FC72E7"/>
    <w:rsid w:val="00FC7E8B"/>
    <w:rsid w:val="00FD2115"/>
    <w:rsid w:val="00FD3B2E"/>
    <w:rsid w:val="00FD3D61"/>
    <w:rsid w:val="00FD6D61"/>
    <w:rsid w:val="00FD7D4F"/>
    <w:rsid w:val="00FE4630"/>
    <w:rsid w:val="00FF217C"/>
    <w:rsid w:val="00FF2393"/>
    <w:rsid w:val="00FF3A8F"/>
    <w:rsid w:val="00FF497A"/>
    <w:rsid w:val="00FF4D96"/>
    <w:rsid w:val="00FF4DA6"/>
    <w:rsid w:val="00FF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E3E316"/>
  <w15:chartTrackingRefBased/>
  <w15:docId w15:val="{EEDC24F4-27A2-4FBE-9FB5-7D5F6B8F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B677AC"/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EE2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0DA9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DA9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tuloCar">
    <w:name w:val="Título Car"/>
    <w:basedOn w:val="Fuentedeprrafopredeter"/>
    <w:link w:val="Ttulo"/>
    <w:rsid w:val="00D20DA9"/>
    <w:rPr>
      <w:rFonts w:cs="Times New Roman (Body CS)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tuloCar">
    <w:name w:val="Subtítulo Car"/>
    <w:basedOn w:val="Fuentedeprrafopredeter"/>
    <w:link w:val="Subttulo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tulo1Car">
    <w:name w:val="Título 1 Car"/>
    <w:basedOn w:val="Fuentedeprrafopredeter"/>
    <w:link w:val="Ttulo1"/>
    <w:uiPriority w:val="9"/>
    <w:rsid w:val="00D20DA9"/>
    <w:rPr>
      <w:rFonts w:cs="Times New Roman (Body CS)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Textopequeo">
    <w:name w:val="Texto pequeño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D20DA9"/>
    <w:rPr>
      <w:color w:val="808080"/>
    </w:rPr>
  </w:style>
  <w:style w:type="character" w:customStyle="1" w:styleId="Resaltar">
    <w:name w:val="Resaltar"/>
    <w:basedOn w:val="Fuentedeprrafopredeter"/>
    <w:uiPriority w:val="1"/>
    <w:qFormat/>
    <w:rsid w:val="00D26A79"/>
    <w:rPr>
      <w:color w:val="BF9268" w:themeColor="accent2"/>
    </w:rPr>
  </w:style>
  <w:style w:type="character" w:customStyle="1" w:styleId="Ttulo3Car">
    <w:name w:val="Título 3 Car"/>
    <w:basedOn w:val="Fuentedeprrafopredeter"/>
    <w:link w:val="Ttulo3"/>
    <w:uiPriority w:val="9"/>
    <w:rsid w:val="00EE275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Listaconvietas">
    <w:name w:val="List Bullet"/>
    <w:basedOn w:val="Normal"/>
    <w:uiPriority w:val="99"/>
    <w:unhideWhenUsed/>
    <w:rsid w:val="00EE275A"/>
    <w:pPr>
      <w:numPr>
        <w:numId w:val="1"/>
      </w:numPr>
      <w:spacing w:before="120" w:after="120"/>
      <w:contextualSpacing/>
    </w:pPr>
  </w:style>
  <w:style w:type="paragraph" w:customStyle="1" w:styleId="Delimitadorgrfico">
    <w:name w:val="Delimitador gráfico"/>
    <w:basedOn w:val="Normal"/>
    <w:uiPriority w:val="6"/>
    <w:qFormat/>
    <w:rsid w:val="00127C0F"/>
  </w:style>
  <w:style w:type="paragraph" w:styleId="Sinespaciado">
    <w:name w:val="No Spacing"/>
    <w:link w:val="SinespaciadoCar"/>
    <w:qFormat/>
    <w:rsid w:val="00675313"/>
    <w:rPr>
      <w:rFonts w:ascii="Arial" w:eastAsia="Calibri" w:hAnsi="Arial" w:cs="Calibri"/>
      <w:szCs w:val="22"/>
      <w:lang w:val="es-NI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385D8E"/>
    <w:rPr>
      <w:color w:val="808080"/>
    </w:rPr>
  </w:style>
  <w:style w:type="paragraph" w:styleId="Prrafodelista">
    <w:name w:val="List Paragraph"/>
    <w:basedOn w:val="Normal"/>
    <w:uiPriority w:val="34"/>
    <w:qFormat/>
    <w:rsid w:val="00001A0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01A0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01A04"/>
    <w:rPr>
      <w:color w:val="000000" w:themeColor="text1"/>
      <w:sz w:val="22"/>
    </w:rPr>
  </w:style>
  <w:style w:type="character" w:styleId="Fuerte">
    <w:name w:val="Strong"/>
    <w:basedOn w:val="Fuentedeprrafopredeter"/>
    <w:uiPriority w:val="22"/>
    <w:qFormat/>
    <w:rsid w:val="003355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A40A5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0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0F04"/>
    <w:rPr>
      <w:color w:val="704404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F1A65"/>
    <w:pPr>
      <w:spacing w:after="200"/>
    </w:pPr>
    <w:rPr>
      <w:i/>
      <w:iCs/>
      <w:color w:val="775F55" w:themeColor="text2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locked/>
    <w:rsid w:val="00767B51"/>
    <w:rPr>
      <w:rFonts w:ascii="Arial" w:eastAsia="Calibri" w:hAnsi="Arial" w:cs="Calibri"/>
      <w:szCs w:val="22"/>
      <w:lang w:val="es-NI"/>
    </w:rPr>
  </w:style>
  <w:style w:type="paragraph" w:styleId="NormalWeb">
    <w:name w:val="Normal (Web)"/>
    <w:basedOn w:val="Normal"/>
    <w:uiPriority w:val="99"/>
    <w:semiHidden/>
    <w:unhideWhenUsed/>
    <w:rsid w:val="000A4B2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s-NI" w:eastAsia="es-NI"/>
    </w:rPr>
  </w:style>
  <w:style w:type="character" w:styleId="Refdecomentario">
    <w:name w:val="annotation reference"/>
    <w:basedOn w:val="Fuentedeprrafopredeter"/>
    <w:uiPriority w:val="99"/>
    <w:semiHidden/>
    <w:unhideWhenUsed/>
    <w:rsid w:val="002949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49B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49BE"/>
    <w:rPr>
      <w:rFonts w:ascii="Arial" w:hAnsi="Arial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49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49BE"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8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8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61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96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84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316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ab%20J.%20Selva%20Cruz\AppData\Roaming\Microsoft\Templates\Carta%20con%20portada%20minimalista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A875E0-5BAE-4BD9-A36A-EDAD423B39A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5204680A-0D1D-460F-8EA2-C89316996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365E85-B3C9-4EC2-B89F-17599EBA45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BD1C97-63DC-4AE3-B850-F629615CAA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con portada minimalista.dotx</Template>
  <TotalTime>1132</TotalTime>
  <Pages>6</Pages>
  <Words>558</Words>
  <Characters>3075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Unidad IV: SQL (Lenguaje de consulta estructurada)</vt:lpstr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IV: SQL (Lenguaje de consulta estructurada)</dc:title>
  <dc:subject/>
  <dc:creator>MICHL</dc:creator>
  <cp:keywords/>
  <dc:description/>
  <cp:lastModifiedBy>Eliab Javier Selva Cruz</cp:lastModifiedBy>
  <cp:revision>222</cp:revision>
  <cp:lastPrinted>2024-08-12T04:58:00Z</cp:lastPrinted>
  <dcterms:created xsi:type="dcterms:W3CDTF">2024-08-12T00:30:00Z</dcterms:created>
  <dcterms:modified xsi:type="dcterms:W3CDTF">2026-04-29T19:00:00Z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