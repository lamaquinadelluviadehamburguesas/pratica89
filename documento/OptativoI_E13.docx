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A4ED" id="Rectángulo 2" o:spid="_x0000_s1026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2F9E9EF7" w:rsidR="00767B51" w:rsidRDefault="00CF48A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Lunes </w:t>
            </w:r>
            <w:r w:rsidR="00143A13">
              <w:rPr>
                <w:rFonts w:asciiTheme="majorHAnsi" w:hAnsiTheme="majorHAnsi" w:cstheme="majorHAnsi"/>
              </w:rPr>
              <w:t>2</w:t>
            </w:r>
            <w:r w:rsidR="00C645FC">
              <w:rPr>
                <w:rFonts w:asciiTheme="majorHAnsi" w:hAnsiTheme="majorHAnsi" w:cstheme="majorHAnsi"/>
              </w:rPr>
              <w:t>7</w:t>
            </w:r>
            <w:r w:rsidR="004D4371">
              <w:rPr>
                <w:rFonts w:asciiTheme="majorHAnsi" w:hAnsiTheme="majorHAnsi" w:cstheme="majorHAnsi"/>
              </w:rPr>
              <w:t xml:space="preserve"> de </w:t>
            </w:r>
            <w:r w:rsidR="002B62FA">
              <w:rPr>
                <w:rFonts w:asciiTheme="majorHAnsi" w:hAnsiTheme="majorHAnsi" w:cstheme="majorHAnsi"/>
              </w:rPr>
              <w:t xml:space="preserve">Abril </w:t>
            </w:r>
            <w:r w:rsidR="002D2761">
              <w:rPr>
                <w:rFonts w:asciiTheme="majorHAnsi" w:hAnsiTheme="majorHAnsi" w:cstheme="majorHAnsi"/>
              </w:rPr>
              <w:t>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637C1FEF" w:rsidR="00767B51" w:rsidRDefault="00A212B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4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4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1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0F6A1B20" w14:textId="7AD6A9B9" w:rsidR="00E44B35" w:rsidRPr="00177831" w:rsidRDefault="002D2761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5E75B9"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3AB6C031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E44B35" w:rsidRPr="00177831">
        <w:rPr>
          <w:rFonts w:cstheme="minorHAnsi"/>
        </w:rPr>
        <w:t>Desarrollar aplicaciones móviles híbridas desde cero, comprendiendo su estructura y funcionamiento.</w:t>
      </w:r>
    </w:p>
    <w:p w14:paraId="04CCE20B" w14:textId="77777777" w:rsidR="00177831" w:rsidRDefault="00177831" w:rsidP="00177831">
      <w:pPr>
        <w:spacing w:line="276" w:lineRule="auto"/>
        <w:jc w:val="both"/>
      </w:pPr>
    </w:p>
    <w:p w14:paraId="255C002E" w14:textId="14B1C586" w:rsidR="002D4411" w:rsidRPr="00177831" w:rsidRDefault="00C645FC" w:rsidP="00AD0938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t>Registro de productos con imágenes (</w:t>
      </w:r>
      <w:proofErr w:type="spellStart"/>
      <w:r>
        <w:rPr>
          <w:rFonts w:cstheme="minorHAnsi"/>
          <w:b/>
          <w:bCs/>
        </w:rPr>
        <w:t>storage</w:t>
      </w:r>
      <w:proofErr w:type="spellEnd"/>
      <w:r>
        <w:rPr>
          <w:rFonts w:cstheme="minorHAnsi"/>
          <w:b/>
          <w:bCs/>
        </w:rPr>
        <w:t>)</w:t>
      </w:r>
    </w:p>
    <w:p w14:paraId="249FA169" w14:textId="1E23C52A" w:rsidR="002D4411" w:rsidRPr="00C645FC" w:rsidRDefault="00204C64">
      <w:pPr>
        <w:rPr>
          <w:rFonts w:cstheme="minorHAns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33344" behindDoc="0" locked="0" layoutInCell="1" allowOverlap="1" wp14:anchorId="2307CB1C" wp14:editId="7078CC2A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2880000" cy="2058651"/>
            <wp:effectExtent l="0" t="0" r="0" b="0"/>
            <wp:wrapSquare wrapText="bothSides"/>
            <wp:docPr id="124591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08" name="Imagen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5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F762E" w14:textId="10BA1C53" w:rsidR="002D4411" w:rsidRDefault="007B20DB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461845">
        <w:rPr>
          <w:rFonts w:cstheme="minorHAnsi"/>
        </w:rPr>
        <w:t xml:space="preserve">En el archivo </w:t>
      </w:r>
      <w:proofErr w:type="spellStart"/>
      <w:r w:rsidR="00882132">
        <w:rPr>
          <w:rFonts w:cstheme="minorHAnsi"/>
          <w:b/>
          <w:bCs/>
        </w:rPr>
        <w:t>ModalRegistroProducto</w:t>
      </w:r>
      <w:r w:rsidRPr="00461845">
        <w:rPr>
          <w:rFonts w:cstheme="minorHAnsi"/>
          <w:b/>
          <w:bCs/>
        </w:rPr>
        <w:t>.jsx</w:t>
      </w:r>
      <w:proofErr w:type="spellEnd"/>
      <w:r w:rsidRPr="00461845">
        <w:rPr>
          <w:rFonts w:cstheme="minorHAnsi"/>
        </w:rPr>
        <w:t>, codifique las siguientes importaciones, defina y exporte por defecto el componente, además de agregar la variable de estado, método y retorno como se muestra a continuación:</w:t>
      </w:r>
    </w:p>
    <w:p w14:paraId="6358CB2E" w14:textId="77777777" w:rsidR="00C94898" w:rsidRDefault="00C94898" w:rsidP="00C94898">
      <w:pPr>
        <w:pStyle w:val="Prrafodelista"/>
        <w:jc w:val="both"/>
        <w:rPr>
          <w:rFonts w:cstheme="minorHAnsi"/>
          <w:lang w:val="es-NI"/>
        </w:rPr>
      </w:pPr>
    </w:p>
    <w:p w14:paraId="0D7A8F72" w14:textId="77777777" w:rsidR="00882132" w:rsidRDefault="00882132" w:rsidP="00C94898">
      <w:pPr>
        <w:pStyle w:val="Prrafodelista"/>
        <w:jc w:val="both"/>
        <w:rPr>
          <w:rFonts w:cstheme="minorHAnsi"/>
          <w:lang w:val="es-NI"/>
        </w:rPr>
      </w:pPr>
    </w:p>
    <w:p w14:paraId="16724ED8" w14:textId="77777777" w:rsidR="005F7073" w:rsidRDefault="005F7073" w:rsidP="00C94898">
      <w:pPr>
        <w:pStyle w:val="Prrafodelista"/>
        <w:jc w:val="both"/>
        <w:rPr>
          <w:rFonts w:cstheme="minorHAnsi"/>
          <w:lang w:val="es-NI"/>
        </w:rPr>
      </w:pPr>
    </w:p>
    <w:p w14:paraId="6645D74B" w14:textId="6E6CD31C" w:rsidR="00C94898" w:rsidRDefault="00C94898" w:rsidP="00C94898">
      <w:pPr>
        <w:pStyle w:val="Prrafodelista"/>
        <w:jc w:val="both"/>
        <w:rPr>
          <w:rFonts w:cstheme="minorHAnsi"/>
          <w:lang w:val="es-NI"/>
        </w:rPr>
      </w:pPr>
    </w:p>
    <w:p w14:paraId="2975D59B" w14:textId="5FEBD301" w:rsidR="00204C64" w:rsidRDefault="005F7073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F505FD">
        <w:rPr>
          <w:rFonts w:cstheme="minorHAnsi"/>
          <w:noProof/>
          <w:lang w:val="es-NI"/>
        </w:rPr>
        <w:drawing>
          <wp:anchor distT="0" distB="0" distL="114300" distR="114300" simplePos="0" relativeHeight="251834368" behindDoc="0" locked="0" layoutInCell="1" allowOverlap="1" wp14:anchorId="6A8F8D8A" wp14:editId="06B5332C">
            <wp:simplePos x="0" y="0"/>
            <wp:positionH relativeFrom="margin">
              <wp:posOffset>2732958</wp:posOffset>
            </wp:positionH>
            <wp:positionV relativeFrom="paragraph">
              <wp:posOffset>27711</wp:posOffset>
            </wp:positionV>
            <wp:extent cx="2880000" cy="1214469"/>
            <wp:effectExtent l="0" t="0" r="0" b="5080"/>
            <wp:wrapSquare wrapText="bothSides"/>
            <wp:docPr id="11098701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0188" name="Imagen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21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5FD">
        <w:rPr>
          <w:rFonts w:cstheme="minorHAnsi"/>
          <w:lang w:val="es-NI"/>
        </w:rPr>
        <w:t xml:space="preserve">Dentro de la lógica, codifique el siguiente método </w:t>
      </w:r>
      <w:r w:rsidR="009374DF">
        <w:rPr>
          <w:rFonts w:cstheme="minorHAnsi"/>
          <w:lang w:val="es-NI"/>
        </w:rPr>
        <w:t xml:space="preserve">y variable de estado, </w:t>
      </w:r>
      <w:r w:rsidR="00F505FD">
        <w:rPr>
          <w:rFonts w:cstheme="minorHAnsi"/>
          <w:lang w:val="es-NI"/>
        </w:rPr>
        <w:t>para validar el clic</w:t>
      </w:r>
      <w:r w:rsidR="00C94898">
        <w:rPr>
          <w:rFonts w:cstheme="minorHAnsi"/>
          <w:lang w:val="es-NI"/>
        </w:rPr>
        <w:t xml:space="preserve"> del botón de actualizar y evitar realizar la petición varias veces</w:t>
      </w:r>
      <w:r w:rsidR="00204C64">
        <w:rPr>
          <w:rFonts w:cstheme="minorHAnsi"/>
          <w:lang w:val="es-NI"/>
        </w:rPr>
        <w:t>.</w:t>
      </w:r>
    </w:p>
    <w:p w14:paraId="4D7DA49F" w14:textId="297FAF7D" w:rsidR="00204C64" w:rsidRDefault="00204C64" w:rsidP="00204C64">
      <w:pPr>
        <w:jc w:val="both"/>
        <w:rPr>
          <w:rFonts w:cstheme="minorHAnsi"/>
          <w:lang w:val="es-NI"/>
        </w:rPr>
      </w:pPr>
    </w:p>
    <w:p w14:paraId="1EB92077" w14:textId="457A0F85" w:rsidR="00204C64" w:rsidRDefault="00204C64" w:rsidP="00204C64">
      <w:pPr>
        <w:jc w:val="both"/>
        <w:rPr>
          <w:rFonts w:cstheme="minorHAnsi"/>
          <w:lang w:val="es-NI"/>
        </w:rPr>
      </w:pPr>
    </w:p>
    <w:p w14:paraId="622ECC48" w14:textId="77777777" w:rsidR="005F7073" w:rsidRDefault="005F7073" w:rsidP="00204C64">
      <w:pPr>
        <w:jc w:val="both"/>
        <w:rPr>
          <w:rFonts w:cstheme="minorHAnsi"/>
          <w:lang w:val="es-NI"/>
        </w:rPr>
      </w:pPr>
    </w:p>
    <w:p w14:paraId="221A0022" w14:textId="368FCB15" w:rsidR="001E2B37" w:rsidRDefault="005F7073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5F7073">
        <w:rPr>
          <w:rFonts w:cstheme="minorHAnsi"/>
          <w:lang w:val="es-NI"/>
        </w:rPr>
        <w:drawing>
          <wp:anchor distT="0" distB="0" distL="114300" distR="114300" simplePos="0" relativeHeight="251846656" behindDoc="0" locked="0" layoutInCell="1" allowOverlap="1" wp14:anchorId="5000BAAF" wp14:editId="0B2788BB">
            <wp:simplePos x="0" y="0"/>
            <wp:positionH relativeFrom="margin">
              <wp:align>center</wp:align>
            </wp:positionH>
            <wp:positionV relativeFrom="paragraph">
              <wp:posOffset>449961</wp:posOffset>
            </wp:positionV>
            <wp:extent cx="3600000" cy="2431176"/>
            <wp:effectExtent l="0" t="0" r="635" b="7620"/>
            <wp:wrapTopAndBottom/>
            <wp:docPr id="190812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435">
        <w:rPr>
          <w:rFonts w:cstheme="minorHAnsi"/>
          <w:lang w:val="es-NI"/>
        </w:rPr>
        <w:t>C</w:t>
      </w:r>
      <w:r w:rsidR="00177831">
        <w:rPr>
          <w:rFonts w:cstheme="minorHAnsi"/>
          <w:lang w:val="es-NI"/>
        </w:rPr>
        <w:t xml:space="preserve">odifique la siguiente estructura </w:t>
      </w:r>
      <w:r w:rsidR="002B2435">
        <w:rPr>
          <w:rFonts w:cstheme="minorHAnsi"/>
          <w:lang w:val="es-NI"/>
        </w:rPr>
        <w:t>de modal dentro del</w:t>
      </w:r>
      <w:r w:rsidR="00177831">
        <w:rPr>
          <w:rFonts w:cstheme="minorHAnsi"/>
          <w:lang w:val="es-NI"/>
        </w:rPr>
        <w:t xml:space="preserve"> retorno del </w:t>
      </w:r>
      <w:r w:rsidR="00204C64">
        <w:rPr>
          <w:rFonts w:cstheme="minorHAnsi"/>
          <w:lang w:val="es-NI"/>
        </w:rPr>
        <w:t>componente</w:t>
      </w:r>
      <w:r w:rsidR="009374DF">
        <w:rPr>
          <w:rFonts w:cstheme="minorHAnsi"/>
          <w:lang w:val="es-NI"/>
        </w:rPr>
        <w:t xml:space="preserve"> </w:t>
      </w:r>
      <w:r w:rsidR="002B2435">
        <w:rPr>
          <w:rFonts w:cstheme="minorHAnsi"/>
          <w:lang w:val="es-NI"/>
        </w:rPr>
        <w:t>creado</w:t>
      </w:r>
      <w:r w:rsidR="00204C64">
        <w:rPr>
          <w:rFonts w:cstheme="minorHAnsi"/>
          <w:lang w:val="es-NI"/>
        </w:rPr>
        <w:t>.</w:t>
      </w:r>
    </w:p>
    <w:p w14:paraId="5958C356" w14:textId="77777777" w:rsidR="005F7073" w:rsidRDefault="005F7073" w:rsidP="005F7073">
      <w:pPr>
        <w:jc w:val="both"/>
        <w:rPr>
          <w:rFonts w:cstheme="minorHAnsi"/>
          <w:lang w:val="es-NI"/>
        </w:rPr>
      </w:pPr>
    </w:p>
    <w:p w14:paraId="47069DFF" w14:textId="47E5860B" w:rsidR="005F7073" w:rsidRDefault="00513D9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513D9D">
        <w:rPr>
          <w:rFonts w:cstheme="minorHAnsi"/>
          <w:lang w:val="es-NI"/>
        </w:rPr>
        <w:lastRenderedPageBreak/>
        <w:drawing>
          <wp:anchor distT="0" distB="0" distL="114300" distR="114300" simplePos="0" relativeHeight="251848704" behindDoc="0" locked="0" layoutInCell="1" allowOverlap="1" wp14:anchorId="4ECA1092" wp14:editId="0B0D2371">
            <wp:simplePos x="0" y="0"/>
            <wp:positionH relativeFrom="margin">
              <wp:align>center</wp:align>
            </wp:positionH>
            <wp:positionV relativeFrom="paragraph">
              <wp:posOffset>453390</wp:posOffset>
            </wp:positionV>
            <wp:extent cx="3780000" cy="7632978"/>
            <wp:effectExtent l="0" t="0" r="0" b="6350"/>
            <wp:wrapTopAndBottom/>
            <wp:docPr id="134754047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763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435">
        <w:rPr>
          <w:rFonts w:cstheme="minorHAnsi"/>
          <w:lang w:val="es-NI"/>
        </w:rPr>
        <w:t>Codifique la siguiente estructura del formulario dentro del cuerpo del modal (</w:t>
      </w:r>
      <w:r w:rsidR="002B2435" w:rsidRPr="00513D9D">
        <w:rPr>
          <w:rFonts w:cstheme="minorHAnsi"/>
          <w:b/>
          <w:bCs/>
          <w:lang w:val="es-NI"/>
        </w:rPr>
        <w:t>&lt;</w:t>
      </w:r>
      <w:proofErr w:type="spellStart"/>
      <w:r w:rsidR="002B2435" w:rsidRPr="00513D9D">
        <w:rPr>
          <w:rFonts w:cstheme="minorHAnsi"/>
          <w:b/>
          <w:bCs/>
          <w:lang w:val="es-NI"/>
        </w:rPr>
        <w:t>Modal.Body</w:t>
      </w:r>
      <w:proofErr w:type="spellEnd"/>
      <w:r w:rsidR="002B2435" w:rsidRPr="00513D9D">
        <w:rPr>
          <w:rFonts w:cstheme="minorHAnsi"/>
          <w:b/>
          <w:bCs/>
          <w:lang w:val="es-NI"/>
        </w:rPr>
        <w:t>&gt;</w:t>
      </w:r>
      <w:r w:rsidR="002B2435" w:rsidRPr="00513D9D">
        <w:rPr>
          <w:rFonts w:cstheme="minorHAnsi"/>
          <w:lang w:val="es-NI"/>
        </w:rPr>
        <w:t>):</w:t>
      </w:r>
    </w:p>
    <w:p w14:paraId="04E553A6" w14:textId="77777777" w:rsidR="00204C64" w:rsidRPr="001E2B37" w:rsidRDefault="00204C64" w:rsidP="00035577">
      <w:pPr>
        <w:pStyle w:val="Prrafodelista"/>
        <w:jc w:val="both"/>
        <w:rPr>
          <w:rFonts w:cstheme="minorHAnsi"/>
          <w:lang w:val="es-NI"/>
        </w:rPr>
      </w:pPr>
    </w:p>
    <w:p w14:paraId="29C4D027" w14:textId="00C6FA11" w:rsidR="002D4411" w:rsidRPr="00370834" w:rsidRDefault="00370834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370834">
        <w:rPr>
          <w:rFonts w:cstheme="minorHAnsi"/>
          <w:lang w:val="es-NI"/>
        </w:rPr>
        <w:drawing>
          <wp:anchor distT="0" distB="0" distL="114300" distR="114300" simplePos="0" relativeHeight="251849728" behindDoc="0" locked="0" layoutInCell="1" allowOverlap="1" wp14:anchorId="1192F9E0" wp14:editId="12F27E0F">
            <wp:simplePos x="0" y="0"/>
            <wp:positionH relativeFrom="margin">
              <wp:align>center</wp:align>
            </wp:positionH>
            <wp:positionV relativeFrom="paragraph">
              <wp:posOffset>626613</wp:posOffset>
            </wp:positionV>
            <wp:extent cx="3240000" cy="1486412"/>
            <wp:effectExtent l="0" t="0" r="0" b="0"/>
            <wp:wrapTopAndBottom/>
            <wp:docPr id="61496564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48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3AF">
        <w:rPr>
          <w:rFonts w:cstheme="minorHAnsi"/>
          <w:lang w:val="es-NI"/>
        </w:rPr>
        <w:t xml:space="preserve">En la vista </w:t>
      </w:r>
      <w:proofErr w:type="spellStart"/>
      <w:r w:rsidR="00F263AF" w:rsidRPr="00F263AF">
        <w:rPr>
          <w:rFonts w:cstheme="minorHAnsi"/>
          <w:b/>
          <w:bCs/>
          <w:lang w:val="es-NI"/>
        </w:rPr>
        <w:t>Categorias</w:t>
      </w:r>
      <w:proofErr w:type="spellEnd"/>
      <w:r w:rsidR="00F263AF">
        <w:rPr>
          <w:rFonts w:cstheme="minorHAnsi"/>
          <w:lang w:val="es-NI"/>
        </w:rPr>
        <w:t>, a</w:t>
      </w:r>
      <w:r w:rsidR="00F263AF" w:rsidRPr="00F263AF">
        <w:rPr>
          <w:rFonts w:cstheme="minorHAnsi"/>
          <w:lang w:val="es-NI"/>
        </w:rPr>
        <w:t xml:space="preserve">segúrese de importar </w:t>
      </w:r>
      <w:r>
        <w:rPr>
          <w:rFonts w:cstheme="minorHAnsi"/>
          <w:lang w:val="es-NI"/>
        </w:rPr>
        <w:t>lo componentes y recursos necesarios para implementar la inserción de productos con imágenes de definir e importar la vista:</w:t>
      </w:r>
    </w:p>
    <w:p w14:paraId="1F2FEF47" w14:textId="77777777" w:rsidR="00370834" w:rsidRPr="00370834" w:rsidRDefault="00370834" w:rsidP="00370834">
      <w:pPr>
        <w:pStyle w:val="Prrafodelista"/>
        <w:rPr>
          <w:rFonts w:cstheme="minorHAnsi"/>
        </w:rPr>
      </w:pPr>
    </w:p>
    <w:p w14:paraId="4E88D26D" w14:textId="25A41957" w:rsidR="00370834" w:rsidRDefault="00C40B38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Dentro de la </w:t>
      </w:r>
      <w:r>
        <w:rPr>
          <w:rFonts w:cstheme="minorHAnsi"/>
          <w:lang w:val="es-NI"/>
        </w:rPr>
        <w:t xml:space="preserve">lógica de la </w:t>
      </w:r>
      <w:r>
        <w:rPr>
          <w:rFonts w:cstheme="minorHAnsi"/>
          <w:lang w:val="es-NI"/>
        </w:rPr>
        <w:t xml:space="preserve">vista </w:t>
      </w:r>
      <w:proofErr w:type="spellStart"/>
      <w:r w:rsidRPr="00110481">
        <w:rPr>
          <w:rFonts w:cstheme="minorHAnsi"/>
          <w:b/>
          <w:bCs/>
          <w:lang w:val="es-NI"/>
        </w:rPr>
        <w:t>Categorias</w:t>
      </w:r>
      <w:proofErr w:type="spellEnd"/>
      <w:r>
        <w:rPr>
          <w:rFonts w:cstheme="minorHAnsi"/>
          <w:lang w:val="es-NI"/>
        </w:rPr>
        <w:t xml:space="preserve"> asegúrese de codificar</w:t>
      </w:r>
      <w:r>
        <w:rPr>
          <w:rFonts w:cstheme="minorHAnsi"/>
          <w:lang w:val="es-NI"/>
        </w:rPr>
        <w:t xml:space="preserve"> las siguientes variables de estado:</w:t>
      </w:r>
    </w:p>
    <w:p w14:paraId="1A8456BF" w14:textId="77777777" w:rsidR="00C40B38" w:rsidRDefault="00C40B38" w:rsidP="00370834">
      <w:pPr>
        <w:jc w:val="both"/>
        <w:rPr>
          <w:rFonts w:cstheme="minorHAnsi"/>
          <w:lang w:val="es-NI"/>
        </w:rPr>
      </w:pPr>
    </w:p>
    <w:p w14:paraId="4A746398" w14:textId="606CDD3B" w:rsidR="001E2B37" w:rsidRDefault="00DA225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DA225D">
        <w:rPr>
          <w:rFonts w:cstheme="minorHAnsi"/>
          <w:lang w:val="es-NI"/>
        </w:rPr>
        <w:drawing>
          <wp:anchor distT="0" distB="0" distL="114300" distR="114300" simplePos="0" relativeHeight="251852800" behindDoc="0" locked="0" layoutInCell="1" allowOverlap="1" wp14:anchorId="09E67B3E" wp14:editId="26C94897">
            <wp:simplePos x="0" y="0"/>
            <wp:positionH relativeFrom="margin">
              <wp:posOffset>1186500</wp:posOffset>
            </wp:positionH>
            <wp:positionV relativeFrom="paragraph">
              <wp:posOffset>473611</wp:posOffset>
            </wp:positionV>
            <wp:extent cx="3240000" cy="1644929"/>
            <wp:effectExtent l="0" t="0" r="0" b="0"/>
            <wp:wrapTopAndBottom/>
            <wp:docPr id="30312471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64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B38" w:rsidRPr="00C40B38">
        <w:rPr>
          <w:rFonts w:cstheme="minorHAnsi"/>
          <w:lang w:val="es-NI"/>
        </w:rPr>
        <w:drawing>
          <wp:anchor distT="0" distB="0" distL="114300" distR="114300" simplePos="0" relativeHeight="251850752" behindDoc="0" locked="0" layoutInCell="1" allowOverlap="1" wp14:anchorId="03AA78AF" wp14:editId="4B701B04">
            <wp:simplePos x="0" y="0"/>
            <wp:positionH relativeFrom="margin">
              <wp:align>center</wp:align>
            </wp:positionH>
            <wp:positionV relativeFrom="paragraph">
              <wp:posOffset>-2185</wp:posOffset>
            </wp:positionV>
            <wp:extent cx="3240000" cy="2655640"/>
            <wp:effectExtent l="0" t="0" r="0" b="0"/>
            <wp:wrapTopAndBottom/>
            <wp:docPr id="189690510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C64">
        <w:rPr>
          <w:rFonts w:cstheme="minorHAnsi"/>
          <w:lang w:val="es-NI"/>
        </w:rPr>
        <w:t>Dentro de la</w:t>
      </w:r>
      <w:r w:rsidR="00C40B38">
        <w:rPr>
          <w:rFonts w:cstheme="minorHAnsi"/>
          <w:lang w:val="es-NI"/>
        </w:rPr>
        <w:t xml:space="preserve"> lógica</w:t>
      </w:r>
      <w:r w:rsidR="00204C64">
        <w:rPr>
          <w:rFonts w:cstheme="minorHAnsi"/>
          <w:lang w:val="es-NI"/>
        </w:rPr>
        <w:t xml:space="preserve"> vista</w:t>
      </w:r>
      <w:r w:rsidR="00110481">
        <w:rPr>
          <w:rFonts w:cstheme="minorHAnsi"/>
          <w:lang w:val="es-NI"/>
        </w:rPr>
        <w:t xml:space="preserve"> </w:t>
      </w:r>
      <w:proofErr w:type="spellStart"/>
      <w:r w:rsidR="00110481" w:rsidRPr="00110481">
        <w:rPr>
          <w:rFonts w:cstheme="minorHAnsi"/>
          <w:b/>
          <w:bCs/>
          <w:lang w:val="es-NI"/>
        </w:rPr>
        <w:t>Categorias</w:t>
      </w:r>
      <w:proofErr w:type="spellEnd"/>
      <w:r w:rsidR="00204C64">
        <w:rPr>
          <w:rFonts w:cstheme="minorHAnsi"/>
          <w:lang w:val="es-NI"/>
        </w:rPr>
        <w:t xml:space="preserve"> </w:t>
      </w:r>
      <w:r w:rsidR="00C40B38">
        <w:rPr>
          <w:rFonts w:cstheme="minorHAnsi"/>
          <w:lang w:val="es-NI"/>
        </w:rPr>
        <w:t xml:space="preserve">y debajo </w:t>
      </w:r>
      <w:r w:rsidR="001F594B">
        <w:rPr>
          <w:rFonts w:cstheme="minorHAnsi"/>
          <w:lang w:val="es-NI"/>
        </w:rPr>
        <w:t>del punto anterior</w:t>
      </w:r>
      <w:r w:rsidR="00C40B38">
        <w:rPr>
          <w:rFonts w:cstheme="minorHAnsi"/>
          <w:lang w:val="es-NI"/>
        </w:rPr>
        <w:t xml:space="preserve">, </w:t>
      </w:r>
      <w:r w:rsidR="00204C64">
        <w:rPr>
          <w:rFonts w:cstheme="minorHAnsi"/>
          <w:lang w:val="es-NI"/>
        </w:rPr>
        <w:t xml:space="preserve">asegúrese de codificar </w:t>
      </w:r>
      <w:r w:rsidR="00C40B38">
        <w:rPr>
          <w:rFonts w:cstheme="minorHAnsi"/>
          <w:lang w:val="es-NI"/>
        </w:rPr>
        <w:t xml:space="preserve">los </w:t>
      </w:r>
      <w:r w:rsidR="001F594B">
        <w:rPr>
          <w:rFonts w:cstheme="minorHAnsi"/>
          <w:lang w:val="es-NI"/>
        </w:rPr>
        <w:t xml:space="preserve">siguientes </w:t>
      </w:r>
      <w:r w:rsidR="00C40B38">
        <w:rPr>
          <w:rFonts w:cstheme="minorHAnsi"/>
          <w:lang w:val="es-NI"/>
        </w:rPr>
        <w:t>métodos</w:t>
      </w:r>
      <w:r w:rsidR="001F594B">
        <w:rPr>
          <w:rFonts w:cstheme="minorHAnsi"/>
          <w:lang w:val="es-NI"/>
        </w:rPr>
        <w:t xml:space="preserve"> de manejo las variables de estados.</w:t>
      </w:r>
    </w:p>
    <w:p w14:paraId="7C288B70" w14:textId="2E287067" w:rsidR="001F594B" w:rsidRPr="001F594B" w:rsidRDefault="001F594B" w:rsidP="001F594B">
      <w:pPr>
        <w:pStyle w:val="Prrafodelista"/>
        <w:rPr>
          <w:rFonts w:cstheme="minorHAnsi"/>
          <w:lang w:val="es-NI"/>
        </w:rPr>
      </w:pPr>
    </w:p>
    <w:p w14:paraId="2525C0FA" w14:textId="722EA0C5" w:rsidR="00C653A9" w:rsidRPr="00DA225D" w:rsidRDefault="0051165B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6808D9">
        <w:rPr>
          <w:rFonts w:cstheme="minorHAnsi"/>
          <w:lang w:val="es-NI"/>
        </w:rPr>
        <w:lastRenderedPageBreak/>
        <w:drawing>
          <wp:anchor distT="0" distB="0" distL="114300" distR="114300" simplePos="0" relativeHeight="251853824" behindDoc="0" locked="0" layoutInCell="1" allowOverlap="1" wp14:anchorId="6030718E" wp14:editId="06E2C81D">
            <wp:simplePos x="0" y="0"/>
            <wp:positionH relativeFrom="margin">
              <wp:align>right</wp:align>
            </wp:positionH>
            <wp:positionV relativeFrom="paragraph">
              <wp:posOffset>380</wp:posOffset>
            </wp:positionV>
            <wp:extent cx="2879725" cy="1807210"/>
            <wp:effectExtent l="0" t="0" r="0" b="2540"/>
            <wp:wrapSquare wrapText="bothSides"/>
            <wp:docPr id="204411910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3A9">
        <w:rPr>
          <w:rFonts w:cstheme="minorHAnsi"/>
          <w:lang w:val="es-NI"/>
        </w:rPr>
        <w:t xml:space="preserve">Codifique métodos </w:t>
      </w:r>
      <w:proofErr w:type="spellStart"/>
      <w:r w:rsidR="00C653A9" w:rsidRPr="00C653A9">
        <w:rPr>
          <w:rFonts w:cstheme="minorHAnsi"/>
          <w:b/>
          <w:bCs/>
          <w:lang w:val="es-NI"/>
        </w:rPr>
        <w:t>useEffect</w:t>
      </w:r>
      <w:proofErr w:type="spellEnd"/>
      <w:r w:rsidR="00C653A9">
        <w:rPr>
          <w:rFonts w:cstheme="minorHAnsi"/>
          <w:lang w:val="es-NI"/>
        </w:rPr>
        <w:t xml:space="preserve"> para el estado inicial y manejo del cuadro de búsqueda y la carga de las categorías </w:t>
      </w:r>
      <w:r>
        <w:rPr>
          <w:rFonts w:cstheme="minorHAnsi"/>
          <w:lang w:val="es-NI"/>
        </w:rPr>
        <w:t xml:space="preserve">de </w:t>
      </w:r>
      <w:r w:rsidR="006808D9">
        <w:rPr>
          <w:rFonts w:cstheme="minorHAnsi"/>
          <w:lang w:val="es-NI"/>
        </w:rPr>
        <w:t xml:space="preserve">los </w:t>
      </w:r>
      <w:r w:rsidR="00C653A9">
        <w:rPr>
          <w:rFonts w:cstheme="minorHAnsi"/>
          <w:lang w:val="es-NI"/>
        </w:rPr>
        <w:t>productos.</w:t>
      </w:r>
    </w:p>
    <w:p w14:paraId="7086BDB4" w14:textId="1DDDB3F5" w:rsidR="001F594B" w:rsidRDefault="001F594B" w:rsidP="001F594B">
      <w:pPr>
        <w:jc w:val="both"/>
        <w:rPr>
          <w:rFonts w:cstheme="minorHAnsi"/>
          <w:lang w:val="es-NI"/>
        </w:rPr>
      </w:pPr>
    </w:p>
    <w:p w14:paraId="53EF3EAE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0B0C93BB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28A9F7F6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120F8D9B" w14:textId="3DC6EBBF" w:rsidR="0051165B" w:rsidRDefault="0051165B" w:rsidP="001F594B">
      <w:pPr>
        <w:jc w:val="both"/>
        <w:rPr>
          <w:rFonts w:cstheme="minorHAnsi"/>
          <w:lang w:val="es-NI"/>
        </w:rPr>
      </w:pPr>
    </w:p>
    <w:p w14:paraId="41AEF840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3D813DB6" w14:textId="134EC7E5" w:rsidR="006808D9" w:rsidRPr="006808D9" w:rsidRDefault="0051165B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D0373A">
        <w:rPr>
          <w:rFonts w:cstheme="minorHAnsi"/>
          <w:lang w:val="es-NI"/>
        </w:rPr>
        <w:drawing>
          <wp:anchor distT="0" distB="0" distL="114300" distR="114300" simplePos="0" relativeHeight="251854848" behindDoc="0" locked="0" layoutInCell="1" allowOverlap="1" wp14:anchorId="29A5B729" wp14:editId="3196F286">
            <wp:simplePos x="0" y="0"/>
            <wp:positionH relativeFrom="margin">
              <wp:align>right</wp:align>
            </wp:positionH>
            <wp:positionV relativeFrom="paragraph">
              <wp:posOffset>42759</wp:posOffset>
            </wp:positionV>
            <wp:extent cx="2879725" cy="1116965"/>
            <wp:effectExtent l="0" t="0" r="0" b="6985"/>
            <wp:wrapSquare wrapText="bothSides"/>
            <wp:docPr id="214697438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373A">
        <w:rPr>
          <w:rFonts w:cstheme="minorHAnsi"/>
          <w:lang w:val="es-NI"/>
        </w:rPr>
        <w:t>Defina el método para la carga de las categorías a emplear en el registro.</w:t>
      </w:r>
    </w:p>
    <w:p w14:paraId="200084A4" w14:textId="3ABF2274" w:rsidR="001F594B" w:rsidRDefault="001F594B" w:rsidP="001F594B">
      <w:pPr>
        <w:jc w:val="both"/>
        <w:rPr>
          <w:rFonts w:cstheme="minorHAnsi"/>
          <w:lang w:val="es-NI"/>
        </w:rPr>
      </w:pPr>
    </w:p>
    <w:p w14:paraId="7A530578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1F915FA7" w14:textId="77777777" w:rsidR="0051165B" w:rsidRDefault="0051165B" w:rsidP="001F594B">
      <w:pPr>
        <w:jc w:val="both"/>
        <w:rPr>
          <w:rFonts w:cstheme="minorHAnsi"/>
          <w:lang w:val="es-NI"/>
        </w:rPr>
      </w:pPr>
    </w:p>
    <w:p w14:paraId="2E0EF8D2" w14:textId="1845E0E1" w:rsidR="0051165B" w:rsidRDefault="0051165B" w:rsidP="001F594B">
      <w:pPr>
        <w:jc w:val="both"/>
        <w:rPr>
          <w:rFonts w:cstheme="minorHAnsi"/>
          <w:lang w:val="es-NI"/>
        </w:rPr>
      </w:pPr>
    </w:p>
    <w:p w14:paraId="497310BA" w14:textId="5120C1C5" w:rsidR="0051165B" w:rsidRDefault="0051165B" w:rsidP="001F594B">
      <w:pPr>
        <w:jc w:val="both"/>
        <w:rPr>
          <w:rFonts w:cstheme="minorHAnsi"/>
          <w:lang w:val="es-NI"/>
        </w:rPr>
      </w:pPr>
    </w:p>
    <w:p w14:paraId="55707BAE" w14:textId="662E5159" w:rsidR="00D0373A" w:rsidRDefault="0051165B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Defina el método para subir la imagen y crear el producto.</w:t>
      </w:r>
    </w:p>
    <w:p w14:paraId="355E70D5" w14:textId="4FA57597" w:rsidR="0051165B" w:rsidRDefault="0051165B" w:rsidP="00D0373A">
      <w:pPr>
        <w:jc w:val="both"/>
        <w:rPr>
          <w:rFonts w:cstheme="minorHAnsi"/>
          <w:lang w:val="es-NI"/>
        </w:rPr>
      </w:pPr>
    </w:p>
    <w:p w14:paraId="3F76F36B" w14:textId="19F39FB9" w:rsidR="0051165B" w:rsidRDefault="00686257" w:rsidP="0051165B">
      <w:pPr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drawing>
          <wp:anchor distT="0" distB="0" distL="114300" distR="114300" simplePos="0" relativeHeight="251855872" behindDoc="0" locked="0" layoutInCell="1" allowOverlap="1" wp14:anchorId="33173DBE" wp14:editId="78BCD275">
            <wp:simplePos x="0" y="0"/>
            <wp:positionH relativeFrom="margin">
              <wp:posOffset>2375324</wp:posOffset>
            </wp:positionH>
            <wp:positionV relativeFrom="paragraph">
              <wp:posOffset>79233</wp:posOffset>
            </wp:positionV>
            <wp:extent cx="3240000" cy="4151385"/>
            <wp:effectExtent l="0" t="0" r="0" b="1905"/>
            <wp:wrapSquare wrapText="bothSides"/>
            <wp:docPr id="78414393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3935" name="Imagen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65B" w:rsidRPr="0051165B">
        <w:rPr>
          <w:rFonts w:cstheme="minorHAnsi"/>
          <w:lang w:val="es-NI"/>
        </w:rPr>
        <w:t>Al subir la imagen a Supabase, sucede lo siguiente</w:t>
      </w:r>
      <w:r w:rsidR="0051165B" w:rsidRPr="0051165B">
        <w:rPr>
          <w:rFonts w:cstheme="minorHAnsi"/>
          <w:lang w:val="es-NI"/>
        </w:rPr>
        <w:t>:</w:t>
      </w:r>
    </w:p>
    <w:p w14:paraId="47033126" w14:textId="77777777" w:rsidR="0051165B" w:rsidRPr="0051165B" w:rsidRDefault="0051165B" w:rsidP="0051165B">
      <w:pPr>
        <w:jc w:val="both"/>
        <w:rPr>
          <w:rFonts w:cstheme="minorHAnsi"/>
          <w:lang w:val="es-NI"/>
        </w:rPr>
      </w:pPr>
    </w:p>
    <w:p w14:paraId="5165212B" w14:textId="443B5581" w:rsidR="0051165B" w:rsidRDefault="0051165B">
      <w:pPr>
        <w:numPr>
          <w:ilvl w:val="0"/>
          <w:numId w:val="5"/>
        </w:numPr>
        <w:tabs>
          <w:tab w:val="clear" w:pos="720"/>
          <w:tab w:val="num" w:pos="426"/>
        </w:tabs>
        <w:ind w:left="426"/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t xml:space="preserve">Se </w:t>
      </w:r>
      <w:r w:rsidRPr="0051165B">
        <w:rPr>
          <w:rFonts w:cstheme="minorHAnsi"/>
          <w:b/>
          <w:bCs/>
          <w:lang w:val="es-NI"/>
        </w:rPr>
        <w:t>genera un nombre único</w:t>
      </w:r>
      <w:r w:rsidRPr="0051165B">
        <w:rPr>
          <w:rFonts w:cstheme="minorHAnsi"/>
          <w:lang w:val="es-NI"/>
        </w:rPr>
        <w:t xml:space="preserve"> para la imagen usando la fecha actual (</w:t>
      </w:r>
      <w:proofErr w:type="spellStart"/>
      <w:r w:rsidRPr="0051165B">
        <w:rPr>
          <w:rFonts w:cstheme="minorHAnsi"/>
          <w:lang w:val="es-NI"/>
        </w:rPr>
        <w:t>Date.now</w:t>
      </w:r>
      <w:proofErr w:type="spellEnd"/>
      <w:r w:rsidRPr="0051165B">
        <w:rPr>
          <w:rFonts w:cstheme="minorHAnsi"/>
          <w:lang w:val="es-NI"/>
        </w:rPr>
        <w:t>()) más el nombre original del archivo.</w:t>
      </w:r>
      <w:r>
        <w:rPr>
          <w:rFonts w:cstheme="minorHAnsi"/>
          <w:lang w:val="es-NI"/>
        </w:rPr>
        <w:t xml:space="preserve"> </w:t>
      </w:r>
      <w:r w:rsidRPr="0051165B">
        <w:rPr>
          <w:rFonts w:cstheme="minorHAnsi"/>
          <w:lang w:val="es-NI"/>
        </w:rPr>
        <w:t>Esto evita que dos imágenes tengan el mismo nombre.</w:t>
      </w:r>
    </w:p>
    <w:p w14:paraId="08D234C1" w14:textId="77777777" w:rsidR="0051165B" w:rsidRPr="0051165B" w:rsidRDefault="0051165B" w:rsidP="0051165B">
      <w:pPr>
        <w:ind w:left="426"/>
        <w:jc w:val="both"/>
        <w:rPr>
          <w:rFonts w:cstheme="minorHAnsi"/>
          <w:lang w:val="es-NI"/>
        </w:rPr>
      </w:pPr>
    </w:p>
    <w:p w14:paraId="7F7C833C" w14:textId="39191B73" w:rsidR="0051165B" w:rsidRDefault="0051165B">
      <w:pPr>
        <w:numPr>
          <w:ilvl w:val="0"/>
          <w:numId w:val="5"/>
        </w:numPr>
        <w:tabs>
          <w:tab w:val="clear" w:pos="720"/>
          <w:tab w:val="num" w:pos="426"/>
        </w:tabs>
        <w:ind w:left="426"/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t xml:space="preserve">Se utiliza </w:t>
      </w:r>
      <w:r w:rsidRPr="0051165B">
        <w:rPr>
          <w:rFonts w:cstheme="minorHAnsi"/>
          <w:b/>
          <w:bCs/>
          <w:lang w:val="es-NI"/>
        </w:rPr>
        <w:t>Supabase Storage</w:t>
      </w:r>
      <w:r w:rsidRPr="0051165B">
        <w:rPr>
          <w:rFonts w:cstheme="minorHAnsi"/>
          <w:lang w:val="es-NI"/>
        </w:rPr>
        <w:t xml:space="preserve"> para </w:t>
      </w:r>
      <w:r w:rsidRPr="0051165B">
        <w:rPr>
          <w:rFonts w:cstheme="minorHAnsi"/>
          <w:b/>
          <w:bCs/>
          <w:lang w:val="es-NI"/>
        </w:rPr>
        <w:t>subir el archivo</w:t>
      </w:r>
      <w:r w:rsidRPr="0051165B">
        <w:rPr>
          <w:rFonts w:cstheme="minorHAnsi"/>
          <w:lang w:val="es-NI"/>
        </w:rPr>
        <w:t xml:space="preserve"> al contenedor (</w:t>
      </w:r>
      <w:proofErr w:type="spellStart"/>
      <w:r w:rsidRPr="0051165B">
        <w:rPr>
          <w:rFonts w:cstheme="minorHAnsi"/>
          <w:lang w:val="es-NI"/>
        </w:rPr>
        <w:t>bucket</w:t>
      </w:r>
      <w:proofErr w:type="spellEnd"/>
      <w:r w:rsidRPr="0051165B">
        <w:rPr>
          <w:rFonts w:cstheme="minorHAnsi"/>
          <w:lang w:val="es-NI"/>
        </w:rPr>
        <w:t xml:space="preserve">) llamado </w:t>
      </w:r>
      <w:proofErr w:type="spellStart"/>
      <w:r w:rsidRPr="0051165B">
        <w:rPr>
          <w:rFonts w:cstheme="minorHAnsi"/>
          <w:b/>
          <w:bCs/>
          <w:lang w:val="es-NI"/>
        </w:rPr>
        <w:t>imagenes_productos</w:t>
      </w:r>
      <w:proofErr w:type="spellEnd"/>
      <w:r>
        <w:rPr>
          <w:rFonts w:cstheme="minorHAnsi"/>
          <w:lang w:val="es-NI"/>
        </w:rPr>
        <w:t>.</w:t>
      </w:r>
    </w:p>
    <w:p w14:paraId="16AD63CE" w14:textId="77777777" w:rsidR="0051165B" w:rsidRDefault="0051165B" w:rsidP="0051165B">
      <w:pPr>
        <w:pStyle w:val="Prrafodelista"/>
        <w:rPr>
          <w:rFonts w:cstheme="minorHAnsi"/>
          <w:lang w:val="es-NI"/>
        </w:rPr>
      </w:pPr>
    </w:p>
    <w:p w14:paraId="6EBE541A" w14:textId="77777777" w:rsidR="0051165B" w:rsidRPr="0051165B" w:rsidRDefault="0051165B" w:rsidP="0051165B">
      <w:pPr>
        <w:ind w:left="426"/>
        <w:jc w:val="both"/>
        <w:rPr>
          <w:rFonts w:cstheme="minorHAnsi"/>
          <w:lang w:val="es-NI"/>
        </w:rPr>
      </w:pPr>
    </w:p>
    <w:p w14:paraId="66C3850A" w14:textId="77777777" w:rsidR="0051165B" w:rsidRDefault="0051165B">
      <w:pPr>
        <w:numPr>
          <w:ilvl w:val="0"/>
          <w:numId w:val="5"/>
        </w:numPr>
        <w:tabs>
          <w:tab w:val="clear" w:pos="720"/>
          <w:tab w:val="num" w:pos="426"/>
        </w:tabs>
        <w:ind w:left="426"/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t xml:space="preserve">Si ocurre un error durante la subida, el proceso se </w:t>
      </w:r>
      <w:r w:rsidRPr="0051165B">
        <w:rPr>
          <w:rFonts w:cstheme="minorHAnsi"/>
          <w:b/>
          <w:bCs/>
          <w:lang w:val="es-NI"/>
        </w:rPr>
        <w:t>detiene inmediatamente</w:t>
      </w:r>
      <w:r w:rsidRPr="0051165B">
        <w:rPr>
          <w:rFonts w:cstheme="minorHAnsi"/>
          <w:lang w:val="es-NI"/>
        </w:rPr>
        <w:t xml:space="preserve"> (</w:t>
      </w:r>
      <w:proofErr w:type="spellStart"/>
      <w:r w:rsidRPr="0051165B">
        <w:rPr>
          <w:rFonts w:cstheme="minorHAnsi"/>
          <w:lang w:val="es-NI"/>
        </w:rPr>
        <w:t>throw</w:t>
      </w:r>
      <w:proofErr w:type="spellEnd"/>
      <w:r w:rsidRPr="0051165B">
        <w:rPr>
          <w:rFonts w:cstheme="minorHAnsi"/>
          <w:lang w:val="es-NI"/>
        </w:rPr>
        <w:t xml:space="preserve"> </w:t>
      </w:r>
      <w:proofErr w:type="spellStart"/>
      <w:r w:rsidRPr="0051165B">
        <w:rPr>
          <w:rFonts w:cstheme="minorHAnsi"/>
          <w:lang w:val="es-NI"/>
        </w:rPr>
        <w:t>uploadError</w:t>
      </w:r>
      <w:proofErr w:type="spellEnd"/>
      <w:r w:rsidRPr="0051165B">
        <w:rPr>
          <w:rFonts w:cstheme="minorHAnsi"/>
          <w:lang w:val="es-NI"/>
        </w:rPr>
        <w:t xml:space="preserve">). </w:t>
      </w:r>
    </w:p>
    <w:p w14:paraId="736996E9" w14:textId="77777777" w:rsidR="0051165B" w:rsidRDefault="0051165B" w:rsidP="0051165B">
      <w:pPr>
        <w:ind w:left="720"/>
        <w:jc w:val="both"/>
        <w:rPr>
          <w:rFonts w:cstheme="minorHAnsi"/>
          <w:lang w:val="es-NI"/>
        </w:rPr>
      </w:pPr>
    </w:p>
    <w:p w14:paraId="0D5E6106" w14:textId="77777777" w:rsidR="00686257" w:rsidRPr="0051165B" w:rsidRDefault="00686257" w:rsidP="0051165B">
      <w:pPr>
        <w:ind w:left="720"/>
        <w:jc w:val="both"/>
        <w:rPr>
          <w:rFonts w:cstheme="minorHAnsi"/>
          <w:lang w:val="es-NI"/>
        </w:rPr>
      </w:pPr>
    </w:p>
    <w:p w14:paraId="75D3AE5D" w14:textId="77777777" w:rsidR="0051165B" w:rsidRPr="0051165B" w:rsidRDefault="0051165B">
      <w:pPr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lastRenderedPageBreak/>
        <w:t xml:space="preserve">Una vez que la imagen se sube correctamente, se </w:t>
      </w:r>
      <w:r w:rsidRPr="0051165B">
        <w:rPr>
          <w:rFonts w:cstheme="minorHAnsi"/>
          <w:b/>
          <w:bCs/>
          <w:lang w:val="es-NI"/>
        </w:rPr>
        <w:t>obtiene la URL pública</w:t>
      </w:r>
      <w:r w:rsidRPr="0051165B">
        <w:rPr>
          <w:rFonts w:cstheme="minorHAnsi"/>
          <w:lang w:val="es-NI"/>
        </w:rPr>
        <w:t xml:space="preserve"> de esa imagen desde el mismo </w:t>
      </w:r>
      <w:proofErr w:type="spellStart"/>
      <w:r w:rsidRPr="0051165B">
        <w:rPr>
          <w:rFonts w:cstheme="minorHAnsi"/>
          <w:lang w:val="es-NI"/>
        </w:rPr>
        <w:t>bucket</w:t>
      </w:r>
      <w:proofErr w:type="spellEnd"/>
      <w:r w:rsidRPr="0051165B">
        <w:rPr>
          <w:rFonts w:cstheme="minorHAnsi"/>
          <w:lang w:val="es-NI"/>
        </w:rPr>
        <w:t>:</w:t>
      </w:r>
    </w:p>
    <w:p w14:paraId="11C0B8B8" w14:textId="77777777" w:rsidR="0051165B" w:rsidRDefault="0051165B" w:rsidP="0051165B">
      <w:pPr>
        <w:ind w:left="720"/>
        <w:jc w:val="both"/>
        <w:rPr>
          <w:rFonts w:cstheme="minorHAnsi"/>
          <w:lang w:val="es-NI"/>
        </w:rPr>
      </w:pPr>
    </w:p>
    <w:p w14:paraId="11753D58" w14:textId="033E8D55" w:rsidR="0051165B" w:rsidRPr="0051165B" w:rsidRDefault="0051165B">
      <w:pPr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51165B">
        <w:rPr>
          <w:rFonts w:cstheme="minorHAnsi"/>
          <w:lang w:val="es-NI"/>
        </w:rPr>
        <w:t xml:space="preserve">Esa </w:t>
      </w:r>
      <w:r w:rsidRPr="0051165B">
        <w:rPr>
          <w:rFonts w:cstheme="minorHAnsi"/>
          <w:b/>
          <w:bCs/>
          <w:lang w:val="es-NI"/>
        </w:rPr>
        <w:t>URL pública</w:t>
      </w:r>
      <w:r w:rsidRPr="0051165B">
        <w:rPr>
          <w:rFonts w:cstheme="minorHAnsi"/>
          <w:lang w:val="es-NI"/>
        </w:rPr>
        <w:t xml:space="preserve"> representa la dirección web de la imagen almacenada en Supabase y luego se guarda en una variable (</w:t>
      </w:r>
      <w:proofErr w:type="spellStart"/>
      <w:r w:rsidRPr="0051165B">
        <w:rPr>
          <w:rFonts w:cstheme="minorHAnsi"/>
          <w:lang w:val="es-NI"/>
        </w:rPr>
        <w:t>urlPublica</w:t>
      </w:r>
      <w:proofErr w:type="spellEnd"/>
      <w:r w:rsidRPr="0051165B">
        <w:rPr>
          <w:rFonts w:cstheme="minorHAnsi"/>
          <w:lang w:val="es-NI"/>
        </w:rPr>
        <w:t>) para usarse posteriormente.</w:t>
      </w:r>
    </w:p>
    <w:p w14:paraId="1DA87CEA" w14:textId="1F17D198" w:rsidR="0051165B" w:rsidRPr="0051165B" w:rsidRDefault="0051165B" w:rsidP="0051165B">
      <w:pPr>
        <w:jc w:val="both"/>
        <w:rPr>
          <w:rFonts w:cstheme="minorHAnsi"/>
          <w:lang w:val="es-NI"/>
        </w:rPr>
      </w:pPr>
    </w:p>
    <w:p w14:paraId="50CB673D" w14:textId="638B00F4" w:rsidR="0051165B" w:rsidRPr="00D0373A" w:rsidRDefault="00345EC5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En el retorno de la vista define el título, botón de registro, cuadro de búsqueda e implementación de componente modal y notificaciones, similar a categorías.</w:t>
      </w:r>
    </w:p>
    <w:p w14:paraId="123DDDA2" w14:textId="3DDFEC3A" w:rsidR="00345EC5" w:rsidRDefault="00345EC5">
      <w:pPr>
        <w:rPr>
          <w:rFonts w:cstheme="minorHAnsi"/>
          <w:lang w:val="es-NI"/>
        </w:rPr>
      </w:pPr>
      <w:r w:rsidRPr="00345EC5">
        <w:rPr>
          <w:rFonts w:cstheme="minorHAnsi"/>
          <w:lang w:val="es-NI"/>
        </w:rPr>
        <w:drawing>
          <wp:anchor distT="0" distB="0" distL="114300" distR="114300" simplePos="0" relativeHeight="251856896" behindDoc="0" locked="0" layoutInCell="1" allowOverlap="1" wp14:anchorId="18FB8D3A" wp14:editId="1A5E2EE9">
            <wp:simplePos x="0" y="0"/>
            <wp:positionH relativeFrom="margin">
              <wp:align>center</wp:align>
            </wp:positionH>
            <wp:positionV relativeFrom="paragraph">
              <wp:posOffset>177165</wp:posOffset>
            </wp:positionV>
            <wp:extent cx="4140000" cy="5769370"/>
            <wp:effectExtent l="0" t="0" r="0" b="3175"/>
            <wp:wrapTopAndBottom/>
            <wp:docPr id="185395807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76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5B753" w14:textId="7E271F12" w:rsidR="00345EC5" w:rsidRPr="00345EC5" w:rsidRDefault="00345EC5" w:rsidP="00345EC5">
      <w:pPr>
        <w:rPr>
          <w:rFonts w:cstheme="minorHAnsi"/>
          <w:lang w:val="es-NI"/>
        </w:rPr>
      </w:pPr>
    </w:p>
    <w:p w14:paraId="269D282B" w14:textId="3F9F5F80" w:rsidR="00345EC5" w:rsidRDefault="00345EC5">
      <w:pPr>
        <w:rPr>
          <w:rFonts w:cstheme="minorHAnsi"/>
          <w:lang w:val="es-NI"/>
        </w:rPr>
      </w:pPr>
    </w:p>
    <w:p w14:paraId="32F55404" w14:textId="2C8D87E4" w:rsidR="006209F6" w:rsidRDefault="0054298A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noProof/>
        </w:rPr>
        <w:lastRenderedPageBreak/>
        <w:drawing>
          <wp:anchor distT="0" distB="0" distL="114300" distR="114300" simplePos="0" relativeHeight="251857920" behindDoc="0" locked="0" layoutInCell="1" allowOverlap="1" wp14:anchorId="101DD340" wp14:editId="74C6C3FD">
            <wp:simplePos x="0" y="0"/>
            <wp:positionH relativeFrom="margin">
              <wp:posOffset>643890</wp:posOffset>
            </wp:positionH>
            <wp:positionV relativeFrom="paragraph">
              <wp:posOffset>658495</wp:posOffset>
            </wp:positionV>
            <wp:extent cx="4320000" cy="1872656"/>
            <wp:effectExtent l="0" t="0" r="4445" b="0"/>
            <wp:wrapTopAndBottom/>
            <wp:docPr id="207842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708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2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9F6">
        <w:rPr>
          <w:rFonts w:cstheme="minorHAnsi"/>
          <w:lang w:val="es-NI"/>
        </w:rPr>
        <w:t>En supabase</w:t>
      </w:r>
      <w:r w:rsidR="00E5491F">
        <w:rPr>
          <w:rFonts w:cstheme="minorHAnsi"/>
          <w:lang w:val="es-NI"/>
        </w:rPr>
        <w:t xml:space="preserve"> (</w:t>
      </w:r>
      <w:proofErr w:type="spellStart"/>
      <w:r w:rsidR="00E5491F">
        <w:rPr>
          <w:rFonts w:cstheme="minorHAnsi"/>
          <w:lang w:val="es-NI"/>
        </w:rPr>
        <w:t>Database</w:t>
      </w:r>
      <w:proofErr w:type="spellEnd"/>
      <w:r w:rsidR="00E5491F">
        <w:rPr>
          <w:rFonts w:cstheme="minorHAnsi"/>
          <w:lang w:val="es-NI"/>
        </w:rPr>
        <w:t>)</w:t>
      </w:r>
      <w:r w:rsidR="006209F6">
        <w:rPr>
          <w:rFonts w:cstheme="minorHAnsi"/>
          <w:lang w:val="es-NI"/>
        </w:rPr>
        <w:t xml:space="preserve">, cree la tabla </w:t>
      </w:r>
      <w:r w:rsidR="006209F6" w:rsidRPr="006209F6">
        <w:rPr>
          <w:rFonts w:cstheme="minorHAnsi"/>
          <w:b/>
          <w:bCs/>
          <w:lang w:val="es-NI"/>
        </w:rPr>
        <w:t>productos</w:t>
      </w:r>
      <w:r w:rsidR="006209F6">
        <w:rPr>
          <w:rFonts w:cstheme="minorHAnsi"/>
          <w:lang w:val="es-NI"/>
        </w:rPr>
        <w:t xml:space="preserve"> y vincúlela con la tabla </w:t>
      </w:r>
      <w:proofErr w:type="spellStart"/>
      <w:r w:rsidR="006209F6" w:rsidRPr="006209F6">
        <w:rPr>
          <w:rFonts w:cstheme="minorHAnsi"/>
          <w:b/>
          <w:bCs/>
          <w:lang w:val="es-NI"/>
        </w:rPr>
        <w:t>categorias</w:t>
      </w:r>
      <w:proofErr w:type="spellEnd"/>
      <w:r>
        <w:rPr>
          <w:rFonts w:cstheme="minorHAnsi"/>
          <w:b/>
          <w:bCs/>
          <w:lang w:val="es-NI"/>
        </w:rPr>
        <w:t xml:space="preserve"> (</w:t>
      </w:r>
      <w:proofErr w:type="spellStart"/>
      <w:r>
        <w:rPr>
          <w:rFonts w:cstheme="minorHAnsi"/>
          <w:b/>
          <w:bCs/>
          <w:lang w:val="es-NI"/>
        </w:rPr>
        <w:t>id_categoria</w:t>
      </w:r>
      <w:proofErr w:type="spellEnd"/>
      <w:r>
        <w:rPr>
          <w:rFonts w:cstheme="minorHAnsi"/>
          <w:b/>
          <w:bCs/>
          <w:lang w:val="es-NI"/>
        </w:rPr>
        <w:t xml:space="preserve"> -&gt; </w:t>
      </w:r>
      <w:proofErr w:type="spellStart"/>
      <w:r>
        <w:rPr>
          <w:rFonts w:cstheme="minorHAnsi"/>
          <w:b/>
          <w:bCs/>
          <w:lang w:val="es-NI"/>
        </w:rPr>
        <w:t>categoría_producto</w:t>
      </w:r>
      <w:proofErr w:type="spellEnd"/>
      <w:r>
        <w:rPr>
          <w:rFonts w:cstheme="minorHAnsi"/>
          <w:b/>
          <w:bCs/>
          <w:lang w:val="es-NI"/>
        </w:rPr>
        <w:t>)</w:t>
      </w:r>
      <w:r w:rsidR="006209F6" w:rsidRPr="006209F6">
        <w:rPr>
          <w:rFonts w:cstheme="minorHAnsi"/>
          <w:lang w:val="es-NI"/>
        </w:rPr>
        <w:t>, q</w:t>
      </w:r>
      <w:r w:rsidR="006209F6">
        <w:rPr>
          <w:rFonts w:cstheme="minorHAnsi"/>
          <w:lang w:val="es-NI"/>
        </w:rPr>
        <w:t>uedando de la siguiente forma:</w:t>
      </w:r>
    </w:p>
    <w:p w14:paraId="380993F3" w14:textId="51459399" w:rsidR="006209F6" w:rsidRDefault="006209F6">
      <w:pPr>
        <w:rPr>
          <w:rFonts w:cstheme="minorHAnsi"/>
          <w:lang w:val="es-NI"/>
        </w:rPr>
      </w:pPr>
    </w:p>
    <w:p w14:paraId="0987D62B" w14:textId="7AA2E5C0" w:rsidR="006209F6" w:rsidRDefault="00E5491F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78655A7F" wp14:editId="0784BA49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2160000" cy="2414831"/>
            <wp:effectExtent l="0" t="0" r="0" b="5080"/>
            <wp:wrapSquare wrapText="bothSides"/>
            <wp:docPr id="151222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806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14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 xml:space="preserve">En el apartado Storage, cree un nuevo espacio de almacenamiento para las imágenes, dando clic en la opción </w:t>
      </w:r>
      <w:r w:rsidRPr="00E5491F">
        <w:rPr>
          <w:rFonts w:cstheme="minorHAnsi"/>
          <w:b/>
          <w:bCs/>
          <w:lang w:val="es-NI"/>
        </w:rPr>
        <w:t xml:space="preserve">+ New </w:t>
      </w:r>
      <w:proofErr w:type="spellStart"/>
      <w:r w:rsidRPr="00E5491F">
        <w:rPr>
          <w:rFonts w:cstheme="minorHAnsi"/>
          <w:b/>
          <w:bCs/>
          <w:lang w:val="es-NI"/>
        </w:rPr>
        <w:t>Bucket</w:t>
      </w:r>
      <w:proofErr w:type="spellEnd"/>
      <w:r>
        <w:rPr>
          <w:rFonts w:cstheme="minorHAnsi"/>
          <w:lang w:val="es-NI"/>
        </w:rPr>
        <w:t xml:space="preserve">, asegúrese de asignar el nombre de </w:t>
      </w:r>
      <w:r w:rsidRPr="00E5491F">
        <w:rPr>
          <w:rFonts w:cstheme="minorHAnsi"/>
          <w:b/>
          <w:bCs/>
          <w:lang w:val="es-NI"/>
        </w:rPr>
        <w:t>im</w:t>
      </w:r>
      <w:r>
        <w:rPr>
          <w:rFonts w:cstheme="minorHAnsi"/>
          <w:b/>
          <w:bCs/>
          <w:lang w:val="es-NI"/>
        </w:rPr>
        <w:t>a</w:t>
      </w:r>
      <w:r w:rsidRPr="00E5491F">
        <w:rPr>
          <w:rFonts w:cstheme="minorHAnsi"/>
          <w:b/>
          <w:bCs/>
          <w:lang w:val="es-NI"/>
        </w:rPr>
        <w:t>genes_productos</w:t>
      </w:r>
      <w:r>
        <w:rPr>
          <w:rFonts w:cstheme="minorHAnsi"/>
          <w:lang w:val="es-NI"/>
        </w:rPr>
        <w:t xml:space="preserve">, y active la opción </w:t>
      </w:r>
      <w:r w:rsidRPr="00E5491F">
        <w:rPr>
          <w:rFonts w:cstheme="minorHAnsi"/>
          <w:b/>
          <w:bCs/>
          <w:lang w:val="es-NI"/>
        </w:rPr>
        <w:t xml:space="preserve">Public </w:t>
      </w:r>
      <w:proofErr w:type="spellStart"/>
      <w:r w:rsidRPr="00E5491F">
        <w:rPr>
          <w:rFonts w:cstheme="minorHAnsi"/>
          <w:b/>
          <w:bCs/>
          <w:lang w:val="es-NI"/>
        </w:rPr>
        <w:t>bucket</w:t>
      </w:r>
      <w:proofErr w:type="spellEnd"/>
      <w:r>
        <w:rPr>
          <w:rFonts w:cstheme="minorHAnsi"/>
          <w:lang w:val="es-NI"/>
        </w:rPr>
        <w:t xml:space="preserve">, finalmente de clic en el botón </w:t>
      </w:r>
      <w:proofErr w:type="spellStart"/>
      <w:r w:rsidRPr="00E5491F">
        <w:rPr>
          <w:rFonts w:cstheme="minorHAnsi"/>
          <w:b/>
          <w:bCs/>
          <w:lang w:val="es-NI"/>
        </w:rPr>
        <w:t>Create</w:t>
      </w:r>
      <w:proofErr w:type="spellEnd"/>
      <w:r>
        <w:rPr>
          <w:rFonts w:cstheme="minorHAnsi"/>
          <w:lang w:val="es-NI"/>
        </w:rPr>
        <w:t>.</w:t>
      </w:r>
    </w:p>
    <w:p w14:paraId="7C941A07" w14:textId="6F689CD4" w:rsidR="00345EC5" w:rsidRDefault="00345EC5">
      <w:pPr>
        <w:rPr>
          <w:rFonts w:cstheme="minorHAnsi"/>
          <w:lang w:val="es-NI"/>
        </w:rPr>
      </w:pPr>
    </w:p>
    <w:p w14:paraId="600BA829" w14:textId="77777777" w:rsidR="00E5491F" w:rsidRDefault="00E5491F">
      <w:pPr>
        <w:rPr>
          <w:rFonts w:cstheme="minorHAnsi"/>
          <w:lang w:val="es-NI"/>
        </w:rPr>
      </w:pPr>
    </w:p>
    <w:p w14:paraId="22C1687A" w14:textId="77777777" w:rsidR="00E5491F" w:rsidRDefault="00E5491F">
      <w:pPr>
        <w:rPr>
          <w:rFonts w:cstheme="minorHAnsi"/>
          <w:lang w:val="es-NI"/>
        </w:rPr>
      </w:pPr>
    </w:p>
    <w:p w14:paraId="3C6AC299" w14:textId="77777777" w:rsidR="00E5491F" w:rsidRDefault="00E5491F">
      <w:pPr>
        <w:rPr>
          <w:rFonts w:cstheme="minorHAnsi"/>
          <w:lang w:val="es-NI"/>
        </w:rPr>
      </w:pPr>
    </w:p>
    <w:p w14:paraId="4522E45F" w14:textId="77777777" w:rsidR="00E5491F" w:rsidRDefault="00E5491F">
      <w:pPr>
        <w:rPr>
          <w:rFonts w:cstheme="minorHAnsi"/>
          <w:lang w:val="es-NI"/>
        </w:rPr>
      </w:pPr>
    </w:p>
    <w:p w14:paraId="21FF3893" w14:textId="77777777" w:rsidR="00E5491F" w:rsidRDefault="00E5491F">
      <w:pPr>
        <w:rPr>
          <w:rFonts w:cstheme="minorHAnsi"/>
          <w:lang w:val="es-NI"/>
        </w:rPr>
      </w:pPr>
    </w:p>
    <w:p w14:paraId="056AC4AC" w14:textId="77777777" w:rsidR="00E5491F" w:rsidRDefault="00E5491F">
      <w:pPr>
        <w:rPr>
          <w:rFonts w:cstheme="minorHAnsi"/>
          <w:lang w:val="es-NI"/>
        </w:rPr>
      </w:pPr>
    </w:p>
    <w:p w14:paraId="7C2E191B" w14:textId="77777777" w:rsidR="00E5491F" w:rsidRDefault="00E5491F">
      <w:pPr>
        <w:rPr>
          <w:rFonts w:cstheme="minorHAnsi"/>
          <w:lang w:val="es-NI"/>
        </w:rPr>
      </w:pPr>
    </w:p>
    <w:p w14:paraId="28AA3675" w14:textId="77777777" w:rsidR="00E5491F" w:rsidRDefault="00E5491F">
      <w:pPr>
        <w:rPr>
          <w:rFonts w:cstheme="minorHAnsi"/>
          <w:lang w:val="es-NI"/>
        </w:rPr>
      </w:pPr>
    </w:p>
    <w:p w14:paraId="57913464" w14:textId="00066280" w:rsidR="00E5491F" w:rsidRDefault="00995EBA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59968" behindDoc="0" locked="0" layoutInCell="1" allowOverlap="1" wp14:anchorId="097AAA80" wp14:editId="0FFD67D3">
            <wp:simplePos x="0" y="0"/>
            <wp:positionH relativeFrom="margin">
              <wp:align>center</wp:align>
            </wp:positionH>
            <wp:positionV relativeFrom="paragraph">
              <wp:posOffset>451485</wp:posOffset>
            </wp:positionV>
            <wp:extent cx="5400000" cy="1642972"/>
            <wp:effectExtent l="38100" t="38100" r="86995" b="90805"/>
            <wp:wrapTopAndBottom/>
            <wp:docPr id="203907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115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297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 xml:space="preserve">Una vez creado, diríjase al apartado </w:t>
      </w:r>
      <w:proofErr w:type="spellStart"/>
      <w:r w:rsidRPr="00995EBA">
        <w:rPr>
          <w:rFonts w:cstheme="minorHAnsi"/>
          <w:b/>
          <w:bCs/>
          <w:lang w:val="es-NI"/>
        </w:rPr>
        <w:t>Policies</w:t>
      </w:r>
      <w:proofErr w:type="spellEnd"/>
      <w:r>
        <w:rPr>
          <w:rFonts w:cstheme="minorHAnsi"/>
          <w:lang w:val="es-NI"/>
        </w:rPr>
        <w:t xml:space="preserve"> y de clic en </w:t>
      </w:r>
      <w:r w:rsidRPr="00995EBA">
        <w:rPr>
          <w:rFonts w:cstheme="minorHAnsi"/>
          <w:b/>
          <w:bCs/>
          <w:lang w:val="es-NI"/>
        </w:rPr>
        <w:t xml:space="preserve">New </w:t>
      </w:r>
      <w:proofErr w:type="spellStart"/>
      <w:r w:rsidRPr="00995EBA">
        <w:rPr>
          <w:rFonts w:cstheme="minorHAnsi"/>
          <w:b/>
          <w:bCs/>
          <w:lang w:val="es-NI"/>
        </w:rPr>
        <w:t>policy</w:t>
      </w:r>
      <w:proofErr w:type="spellEnd"/>
      <w:r>
        <w:rPr>
          <w:rFonts w:cstheme="minorHAnsi"/>
          <w:lang w:val="es-NI"/>
        </w:rPr>
        <w:t>:</w:t>
      </w:r>
    </w:p>
    <w:p w14:paraId="59988FEB" w14:textId="77777777" w:rsidR="00E5491F" w:rsidRDefault="00E5491F">
      <w:pPr>
        <w:rPr>
          <w:rFonts w:cstheme="minorHAnsi"/>
          <w:lang w:val="es-NI"/>
        </w:rPr>
      </w:pPr>
    </w:p>
    <w:p w14:paraId="491BE0E9" w14:textId="71BFD39B" w:rsidR="00E5491F" w:rsidRDefault="00E5491F">
      <w:pPr>
        <w:rPr>
          <w:rFonts w:cstheme="minorHAnsi"/>
          <w:lang w:val="es-NI"/>
        </w:rPr>
      </w:pPr>
    </w:p>
    <w:p w14:paraId="2DCEBAFB" w14:textId="77777777" w:rsidR="00E5491F" w:rsidRDefault="00E5491F">
      <w:pPr>
        <w:rPr>
          <w:rFonts w:cstheme="minorHAnsi"/>
          <w:lang w:val="es-NI"/>
        </w:rPr>
      </w:pPr>
    </w:p>
    <w:p w14:paraId="521A319E" w14:textId="7653D6A0" w:rsidR="00E5491F" w:rsidRDefault="00C71BED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lastRenderedPageBreak/>
        <w:t xml:space="preserve">De clic en la primera opción </w:t>
      </w:r>
      <w:r w:rsidRPr="00C71BED">
        <w:rPr>
          <w:rFonts w:cstheme="minorHAnsi"/>
          <w:b/>
          <w:bCs/>
          <w:lang w:val="es-NI"/>
        </w:rPr>
        <w:t xml:space="preserve">For full </w:t>
      </w:r>
      <w:proofErr w:type="spellStart"/>
      <w:r w:rsidRPr="00C71BED">
        <w:rPr>
          <w:rFonts w:cstheme="minorHAnsi"/>
          <w:b/>
          <w:bCs/>
          <w:lang w:val="es-NI"/>
        </w:rPr>
        <w:t>customization</w:t>
      </w:r>
      <w:proofErr w:type="spellEnd"/>
      <w:r>
        <w:rPr>
          <w:rFonts w:cstheme="minorHAnsi"/>
          <w:lang w:val="es-NI"/>
        </w:rPr>
        <w:t xml:space="preserve">, luego marque todas las casillas y asigne el nombre de </w:t>
      </w:r>
      <w:r w:rsidRPr="00C71BED">
        <w:rPr>
          <w:rFonts w:cstheme="minorHAnsi"/>
          <w:b/>
          <w:bCs/>
          <w:lang w:val="es-NI"/>
        </w:rPr>
        <w:t>permisos</w:t>
      </w:r>
      <w:r w:rsidR="00FE3FC8">
        <w:rPr>
          <w:rFonts w:cstheme="minorHAnsi"/>
          <w:lang w:val="es-NI"/>
        </w:rPr>
        <w:t xml:space="preserve">, luego de clic en </w:t>
      </w:r>
      <w:proofErr w:type="spellStart"/>
      <w:r w:rsidR="00FE3FC8" w:rsidRPr="00FE3FC8">
        <w:rPr>
          <w:rFonts w:cstheme="minorHAnsi"/>
          <w:b/>
          <w:bCs/>
          <w:lang w:val="es-NI"/>
        </w:rPr>
        <w:t>Review</w:t>
      </w:r>
      <w:proofErr w:type="spellEnd"/>
      <w:r w:rsidR="00FE3FC8">
        <w:rPr>
          <w:rFonts w:cstheme="minorHAnsi"/>
          <w:lang w:val="es-NI"/>
        </w:rPr>
        <w:t xml:space="preserve"> y finalmente en </w:t>
      </w:r>
      <w:r w:rsidR="00FE3FC8" w:rsidRPr="00FE3FC8">
        <w:rPr>
          <w:rFonts w:cstheme="minorHAnsi"/>
          <w:b/>
          <w:bCs/>
          <w:lang w:val="es-NI"/>
        </w:rPr>
        <w:t xml:space="preserve">Save </w:t>
      </w:r>
      <w:proofErr w:type="spellStart"/>
      <w:r w:rsidR="00FE3FC8" w:rsidRPr="00FE3FC8">
        <w:rPr>
          <w:rFonts w:cstheme="minorHAnsi"/>
          <w:b/>
          <w:bCs/>
          <w:lang w:val="es-NI"/>
        </w:rPr>
        <w:t>policy</w:t>
      </w:r>
      <w:proofErr w:type="spellEnd"/>
      <w:r w:rsidR="00FE3FC8">
        <w:rPr>
          <w:rFonts w:cstheme="minorHAnsi"/>
          <w:lang w:val="es-NI"/>
        </w:rPr>
        <w:t>:</w:t>
      </w:r>
    </w:p>
    <w:p w14:paraId="3E1A05BB" w14:textId="77777777" w:rsidR="00E5491F" w:rsidRDefault="00E5491F">
      <w:pPr>
        <w:rPr>
          <w:rFonts w:cstheme="minorHAnsi"/>
          <w:lang w:val="es-NI"/>
        </w:rPr>
      </w:pPr>
    </w:p>
    <w:p w14:paraId="2B4A9D62" w14:textId="5A4C38DC" w:rsidR="00C71BED" w:rsidRDefault="00FE3FC8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60992" behindDoc="0" locked="0" layoutInCell="1" allowOverlap="1" wp14:anchorId="15B05512" wp14:editId="0EF0B3CD">
            <wp:simplePos x="0" y="0"/>
            <wp:positionH relativeFrom="margin">
              <wp:align>center</wp:align>
            </wp:positionH>
            <wp:positionV relativeFrom="paragraph">
              <wp:posOffset>35469</wp:posOffset>
            </wp:positionV>
            <wp:extent cx="5400000" cy="2789817"/>
            <wp:effectExtent l="38100" t="38100" r="86995" b="86995"/>
            <wp:wrapTopAndBottom/>
            <wp:docPr id="196708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524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98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EC4">
        <w:rPr>
          <w:rFonts w:cstheme="minorHAnsi"/>
          <w:lang w:val="es-NI"/>
        </w:rPr>
        <w:t>Una vez creada se debe visualizar de la siguiente forma:</w:t>
      </w:r>
    </w:p>
    <w:p w14:paraId="701BC5ED" w14:textId="77777777" w:rsidR="005B1EC4" w:rsidRDefault="005B1EC4">
      <w:pPr>
        <w:rPr>
          <w:rFonts w:cstheme="minorHAnsi"/>
          <w:lang w:val="es-NI"/>
        </w:rPr>
      </w:pPr>
    </w:p>
    <w:p w14:paraId="28D2E747" w14:textId="33F60F2C" w:rsidR="005B1EC4" w:rsidRDefault="005B1EC4">
      <w:pPr>
        <w:rPr>
          <w:rFonts w:cstheme="minorHAnsi"/>
          <w:lang w:val="es-NI"/>
        </w:rPr>
      </w:pPr>
      <w:r>
        <w:rPr>
          <w:noProof/>
        </w:rPr>
        <w:drawing>
          <wp:anchor distT="0" distB="0" distL="114300" distR="114300" simplePos="0" relativeHeight="251862016" behindDoc="0" locked="0" layoutInCell="1" allowOverlap="1" wp14:anchorId="01B0CC67" wp14:editId="0F68BFC9">
            <wp:simplePos x="0" y="0"/>
            <wp:positionH relativeFrom="margin">
              <wp:align>center</wp:align>
            </wp:positionH>
            <wp:positionV relativeFrom="paragraph">
              <wp:posOffset>41119</wp:posOffset>
            </wp:positionV>
            <wp:extent cx="5400000" cy="2315071"/>
            <wp:effectExtent l="38100" t="38100" r="86995" b="104775"/>
            <wp:wrapTopAndBottom/>
            <wp:docPr id="74014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348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507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DFF7D" w14:textId="2E572B7C" w:rsidR="00C71BED" w:rsidRDefault="00B52D9C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Ejecute su proyecto, realice pruebas de inserción y verifique los datos en la base de datos y espacio de almacenamiento de archivos por cada operación realizada.</w:t>
      </w:r>
    </w:p>
    <w:p w14:paraId="30AF8D14" w14:textId="77777777" w:rsidR="00C71BED" w:rsidRDefault="00C71BED">
      <w:pPr>
        <w:rPr>
          <w:rFonts w:cstheme="minorHAnsi"/>
          <w:lang w:val="es-NI"/>
        </w:rPr>
      </w:pPr>
    </w:p>
    <w:p w14:paraId="5275E1CA" w14:textId="77777777" w:rsidR="00C71BED" w:rsidRDefault="00C71BED">
      <w:pPr>
        <w:rPr>
          <w:rFonts w:cstheme="minorHAnsi"/>
          <w:lang w:val="es-NI"/>
        </w:rPr>
      </w:pPr>
    </w:p>
    <w:p w14:paraId="3DDD811E" w14:textId="1C57BDF0" w:rsidR="00B5766B" w:rsidRPr="00BD4D97" w:rsidRDefault="00B5766B">
      <w:pPr>
        <w:rPr>
          <w:rFonts w:cstheme="minorHAnsi"/>
          <w:lang w:val="es-NI"/>
        </w:rPr>
      </w:pPr>
      <w:r w:rsidRPr="00BD4D97">
        <w:rPr>
          <w:rFonts w:cstheme="minorHAnsi"/>
          <w:lang w:val="es-NI"/>
        </w:rPr>
        <w:br w:type="page"/>
      </w:r>
    </w:p>
    <w:p w14:paraId="7C6B3609" w14:textId="31435288" w:rsidR="002D2761" w:rsidRPr="00BD4D97" w:rsidRDefault="002D2761" w:rsidP="00B5766B">
      <w:pPr>
        <w:pStyle w:val="Prrafodelista"/>
        <w:spacing w:line="276" w:lineRule="auto"/>
        <w:jc w:val="both"/>
        <w:rPr>
          <w:rFonts w:cstheme="minorHAnsi"/>
          <w:lang w:val="es-NI"/>
        </w:rPr>
      </w:pPr>
    </w:p>
    <w:p w14:paraId="27D31A36" w14:textId="3C521A2D" w:rsidR="001145D7" w:rsidRPr="00BD4D97" w:rsidRDefault="00831618" w:rsidP="00BF475D">
      <w:pPr>
        <w:jc w:val="both"/>
        <w:rPr>
          <w:lang w:val="es-NI"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DBC3D6B" wp14:editId="3C62C040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03180" w14:textId="2D1FAEAB" w:rsidR="00831618" w:rsidRPr="000C405C" w:rsidRDefault="00831618" w:rsidP="00831618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7FB8D" w14:textId="77777777" w:rsidR="00831618" w:rsidRPr="00A5140E" w:rsidRDefault="00831618" w:rsidP="00831618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C3D6B" id="Grupo 1663261382" o:spid="_x0000_s1029" style="position:absolute;left:0;text-align:left;margin-left:0;margin-top:0;width:440.7pt;height:27pt;z-index:25182310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SrVQ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">
                <v:rect id="Rectángulo 235328762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69A03180" w14:textId="2D1FAEAB" w:rsidR="00831618" w:rsidRPr="000C405C" w:rsidRDefault="00831618" w:rsidP="00831618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4197FB8D" w14:textId="77777777" w:rsidR="00831618" w:rsidRPr="00A5140E" w:rsidRDefault="00831618" w:rsidP="00831618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35E943" w14:textId="3D4FE006" w:rsidR="00BF475D" w:rsidRPr="00831618" w:rsidRDefault="00BF475D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31618" w:rsidRPr="00831618">
        <w:rPr>
          <w:b/>
          <w:bCs/>
          <w:u w:val="single"/>
        </w:rPr>
        <w:t>individual</w:t>
      </w:r>
      <w:r w:rsidRPr="00831618">
        <w:rPr>
          <w:b/>
          <w:bCs/>
          <w:u w:val="single"/>
        </w:rPr>
        <w:t>:</w:t>
      </w:r>
    </w:p>
    <w:p w14:paraId="4B35AF46" w14:textId="77777777" w:rsidR="00DF44B2" w:rsidRDefault="00DF44B2" w:rsidP="00855620">
      <w:pPr>
        <w:jc w:val="both"/>
      </w:pPr>
    </w:p>
    <w:p w14:paraId="57A028AA" w14:textId="5C52A043" w:rsidR="00C45DDD" w:rsidRDefault="00F52E25">
      <w:pPr>
        <w:pStyle w:val="Prrafodelista"/>
        <w:numPr>
          <w:ilvl w:val="1"/>
          <w:numId w:val="2"/>
        </w:numPr>
        <w:jc w:val="both"/>
      </w:pPr>
      <w:r>
        <w:t xml:space="preserve">En el espacio designado en </w:t>
      </w:r>
      <w:proofErr w:type="spellStart"/>
      <w:r>
        <w:t>Classroom</w:t>
      </w:r>
      <w:proofErr w:type="spellEnd"/>
      <w:r>
        <w:t xml:space="preserve"> entregue lo siguiente:</w:t>
      </w:r>
    </w:p>
    <w:p w14:paraId="2ACC5F9E" w14:textId="77777777" w:rsidR="00DF44B2" w:rsidRDefault="00DF44B2" w:rsidP="00DF44B2">
      <w:pPr>
        <w:jc w:val="both"/>
      </w:pPr>
    </w:p>
    <w:p w14:paraId="10EE7ADF" w14:textId="190BE13C" w:rsidR="00C45DDD" w:rsidRDefault="00F52E25">
      <w:pPr>
        <w:pStyle w:val="Prrafodelista"/>
        <w:numPr>
          <w:ilvl w:val="2"/>
          <w:numId w:val="2"/>
        </w:numPr>
        <w:jc w:val="both"/>
      </w:pPr>
      <w:r>
        <w:t xml:space="preserve">Enlace </w:t>
      </w:r>
      <w:r w:rsidR="005552EB">
        <w:t>de confirmación con los cambios realizados en el</w:t>
      </w:r>
      <w:r>
        <w:t xml:space="preserve"> repositorio de GitHub de la práctica de esta guía.</w:t>
      </w:r>
    </w:p>
    <w:p w14:paraId="4CBEFD54" w14:textId="19CE51AE" w:rsidR="00C45DDD" w:rsidRDefault="00F52E25">
      <w:pPr>
        <w:pStyle w:val="Prrafodelista"/>
        <w:numPr>
          <w:ilvl w:val="2"/>
          <w:numId w:val="2"/>
        </w:numPr>
        <w:jc w:val="both"/>
      </w:pPr>
      <w:r>
        <w:t xml:space="preserve">Enlace de </w:t>
      </w:r>
      <w:proofErr w:type="spellStart"/>
      <w:r>
        <w:t>Netlify</w:t>
      </w:r>
      <w:proofErr w:type="spellEnd"/>
      <w:r>
        <w:t xml:space="preserve"> con </w:t>
      </w:r>
      <w:r w:rsidR="005552EB">
        <w:t>los cambios aplicados en la</w:t>
      </w:r>
      <w:r>
        <w:t xml:space="preserve"> aplicación desplegada.</w:t>
      </w:r>
    </w:p>
    <w:p w14:paraId="0AE1C43D" w14:textId="77777777" w:rsidR="00C45DDD" w:rsidRPr="002368BB" w:rsidRDefault="00C45DDD" w:rsidP="00C45DDD">
      <w:pPr>
        <w:pStyle w:val="Prrafodelista"/>
        <w:ind w:left="1440"/>
        <w:jc w:val="both"/>
      </w:pPr>
    </w:p>
    <w:p w14:paraId="5E2F373A" w14:textId="518B4D22" w:rsidR="002368BB" w:rsidRPr="00831618" w:rsidRDefault="002368BB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C6657"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939978A" w14:textId="77777777" w:rsidR="00831618" w:rsidRDefault="00831618" w:rsidP="00831618">
      <w:pPr>
        <w:jc w:val="both"/>
      </w:pPr>
    </w:p>
    <w:p w14:paraId="624B3C28" w14:textId="4F84B4B8" w:rsidR="006123EE" w:rsidRDefault="00BB3E2D">
      <w:pPr>
        <w:pStyle w:val="Prrafodelista"/>
        <w:numPr>
          <w:ilvl w:val="1"/>
          <w:numId w:val="2"/>
        </w:numPr>
        <w:jc w:val="both"/>
      </w:pPr>
      <w:r>
        <w:t>Codifique y configure el</w:t>
      </w:r>
      <w:r w:rsidR="00F52E25">
        <w:t xml:space="preserve"> proyecto Vite grupal siguiendo las </w:t>
      </w:r>
      <w:r w:rsidR="00C52B7B">
        <w:t>funcionalidades</w:t>
      </w:r>
      <w:r w:rsidR="00F52E25">
        <w:t xml:space="preserve"> practicadas.</w:t>
      </w:r>
    </w:p>
    <w:p w14:paraId="5BE8E863" w14:textId="00EE6671" w:rsidR="00180E64" w:rsidRDefault="00F52E25">
      <w:pPr>
        <w:pStyle w:val="Prrafodelista"/>
        <w:numPr>
          <w:ilvl w:val="1"/>
          <w:numId w:val="2"/>
        </w:numPr>
        <w:jc w:val="both"/>
      </w:pPr>
      <w:r>
        <w:t>Entregue enlace de repositorio grupal de GitHub con el código del proyecto.</w:t>
      </w:r>
      <w:r w:rsidR="00180E64">
        <w:t xml:space="preserve"> Agregue al docente (eliabjselvacruz51@gmail.com) como colaborador del proyecto grupal. </w:t>
      </w:r>
      <w:r w:rsidR="004C31E8">
        <w:t>Todos los integrantes del grupo deben colaborar (realizar confirmaciones) con el proyecto.</w:t>
      </w:r>
    </w:p>
    <w:p w14:paraId="27A8BD04" w14:textId="6D727B16" w:rsidR="00F52E25" w:rsidRPr="00BF475D" w:rsidRDefault="00F52E25">
      <w:pPr>
        <w:pStyle w:val="Prrafodelista"/>
        <w:numPr>
          <w:ilvl w:val="1"/>
          <w:numId w:val="2"/>
        </w:numPr>
        <w:jc w:val="both"/>
      </w:pPr>
      <w:r>
        <w:t xml:space="preserve">Entregue enlace de </w:t>
      </w:r>
      <w:proofErr w:type="spellStart"/>
      <w:r>
        <w:t>Netlify</w:t>
      </w:r>
      <w:proofErr w:type="spellEnd"/>
      <w:r>
        <w:t xml:space="preserve"> con el proyecto grupal desplegado.</w:t>
      </w:r>
    </w:p>
    <w:sectPr w:rsidR="00F52E25" w:rsidRPr="00BF475D" w:rsidSect="004A30D8">
      <w:headerReference w:type="default" r:id="rId28"/>
      <w:footerReference w:type="default" r:id="rId29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CAA1" w14:textId="77777777" w:rsidR="00C551E4" w:rsidRDefault="00C551E4" w:rsidP="00F316AD">
      <w:r>
        <w:separator/>
      </w:r>
    </w:p>
  </w:endnote>
  <w:endnote w:type="continuationSeparator" w:id="0">
    <w:p w14:paraId="6C4F75FB" w14:textId="77777777" w:rsidR="00C551E4" w:rsidRDefault="00C551E4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572A" w14:textId="77777777" w:rsidR="00C551E4" w:rsidRDefault="00C551E4" w:rsidP="00F316AD">
      <w:r>
        <w:separator/>
      </w:r>
    </w:p>
  </w:footnote>
  <w:footnote w:type="continuationSeparator" w:id="0">
    <w:p w14:paraId="3F088DF7" w14:textId="77777777" w:rsidR="00C551E4" w:rsidRDefault="00C551E4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014EA"/>
    <w:multiLevelType w:val="hybridMultilevel"/>
    <w:tmpl w:val="C5283EC2"/>
    <w:lvl w:ilvl="0" w:tplc="D3DAE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A43D1"/>
    <w:multiLevelType w:val="hybridMultilevel"/>
    <w:tmpl w:val="D43A4C4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C45B3"/>
    <w:multiLevelType w:val="multilevel"/>
    <w:tmpl w:val="355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9641">
    <w:abstractNumId w:val="0"/>
  </w:num>
  <w:num w:numId="2" w16cid:durableId="726682203">
    <w:abstractNumId w:val="1"/>
  </w:num>
  <w:num w:numId="3" w16cid:durableId="1725594978">
    <w:abstractNumId w:val="2"/>
  </w:num>
  <w:num w:numId="4" w16cid:durableId="541553784">
    <w:abstractNumId w:val="3"/>
  </w:num>
  <w:num w:numId="5" w16cid:durableId="193740199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E35"/>
    <w:rsid w:val="000053F4"/>
    <w:rsid w:val="0001026B"/>
    <w:rsid w:val="00011F28"/>
    <w:rsid w:val="000132E4"/>
    <w:rsid w:val="0001530F"/>
    <w:rsid w:val="000170E2"/>
    <w:rsid w:val="0001711F"/>
    <w:rsid w:val="0001769A"/>
    <w:rsid w:val="00023DC2"/>
    <w:rsid w:val="00023F78"/>
    <w:rsid w:val="0002504C"/>
    <w:rsid w:val="000272CC"/>
    <w:rsid w:val="00032715"/>
    <w:rsid w:val="00033F5E"/>
    <w:rsid w:val="000350D3"/>
    <w:rsid w:val="00035577"/>
    <w:rsid w:val="00035862"/>
    <w:rsid w:val="000421EF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552"/>
    <w:rsid w:val="000F0701"/>
    <w:rsid w:val="000F58A9"/>
    <w:rsid w:val="000F6042"/>
    <w:rsid w:val="00101D01"/>
    <w:rsid w:val="0010399B"/>
    <w:rsid w:val="00105600"/>
    <w:rsid w:val="00107A7F"/>
    <w:rsid w:val="00110481"/>
    <w:rsid w:val="001104B7"/>
    <w:rsid w:val="001120B8"/>
    <w:rsid w:val="0011322A"/>
    <w:rsid w:val="001142C5"/>
    <w:rsid w:val="001145D7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3A13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7783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31EC"/>
    <w:rsid w:val="001B681F"/>
    <w:rsid w:val="001B6AA0"/>
    <w:rsid w:val="001B76B0"/>
    <w:rsid w:val="001C1AC1"/>
    <w:rsid w:val="001D0E07"/>
    <w:rsid w:val="001D0F9B"/>
    <w:rsid w:val="001D45AE"/>
    <w:rsid w:val="001D6B72"/>
    <w:rsid w:val="001E1A1F"/>
    <w:rsid w:val="001E2336"/>
    <w:rsid w:val="001E2B37"/>
    <w:rsid w:val="001E4A9D"/>
    <w:rsid w:val="001E5E03"/>
    <w:rsid w:val="001F0A36"/>
    <w:rsid w:val="001F0B09"/>
    <w:rsid w:val="001F29F2"/>
    <w:rsid w:val="001F3413"/>
    <w:rsid w:val="001F4150"/>
    <w:rsid w:val="001F594B"/>
    <w:rsid w:val="00200C06"/>
    <w:rsid w:val="00201E96"/>
    <w:rsid w:val="00202F82"/>
    <w:rsid w:val="00204564"/>
    <w:rsid w:val="00204C64"/>
    <w:rsid w:val="00207988"/>
    <w:rsid w:val="00210772"/>
    <w:rsid w:val="002115E0"/>
    <w:rsid w:val="00212370"/>
    <w:rsid w:val="0021244B"/>
    <w:rsid w:val="002134E4"/>
    <w:rsid w:val="002146CD"/>
    <w:rsid w:val="00214FE5"/>
    <w:rsid w:val="00215F2F"/>
    <w:rsid w:val="00215F4B"/>
    <w:rsid w:val="00216682"/>
    <w:rsid w:val="00217118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47C8C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2D3C"/>
    <w:rsid w:val="002949BE"/>
    <w:rsid w:val="00296DD7"/>
    <w:rsid w:val="0029715D"/>
    <w:rsid w:val="0029772B"/>
    <w:rsid w:val="002B0181"/>
    <w:rsid w:val="002B11BF"/>
    <w:rsid w:val="002B2435"/>
    <w:rsid w:val="002B2AC5"/>
    <w:rsid w:val="002B4C1C"/>
    <w:rsid w:val="002B62FA"/>
    <w:rsid w:val="002B6F5B"/>
    <w:rsid w:val="002B6F72"/>
    <w:rsid w:val="002C249A"/>
    <w:rsid w:val="002C253A"/>
    <w:rsid w:val="002C3392"/>
    <w:rsid w:val="002C3F31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4411"/>
    <w:rsid w:val="002D691C"/>
    <w:rsid w:val="002E14BB"/>
    <w:rsid w:val="002E1533"/>
    <w:rsid w:val="002E321E"/>
    <w:rsid w:val="002E3A31"/>
    <w:rsid w:val="002E535C"/>
    <w:rsid w:val="002E53A1"/>
    <w:rsid w:val="002E5A09"/>
    <w:rsid w:val="002F079B"/>
    <w:rsid w:val="002F3468"/>
    <w:rsid w:val="002F4150"/>
    <w:rsid w:val="002F4ADB"/>
    <w:rsid w:val="002F5125"/>
    <w:rsid w:val="002F5917"/>
    <w:rsid w:val="00300479"/>
    <w:rsid w:val="003033FB"/>
    <w:rsid w:val="00304B83"/>
    <w:rsid w:val="00305F3D"/>
    <w:rsid w:val="00306D3C"/>
    <w:rsid w:val="00307235"/>
    <w:rsid w:val="003103FC"/>
    <w:rsid w:val="00314BED"/>
    <w:rsid w:val="00316406"/>
    <w:rsid w:val="00320E27"/>
    <w:rsid w:val="0032388D"/>
    <w:rsid w:val="003263B3"/>
    <w:rsid w:val="00326F9D"/>
    <w:rsid w:val="00331A83"/>
    <w:rsid w:val="00335569"/>
    <w:rsid w:val="003355EB"/>
    <w:rsid w:val="00336C90"/>
    <w:rsid w:val="00337062"/>
    <w:rsid w:val="003413CF"/>
    <w:rsid w:val="00341B20"/>
    <w:rsid w:val="00342D7D"/>
    <w:rsid w:val="00345EC5"/>
    <w:rsid w:val="00347093"/>
    <w:rsid w:val="003511E1"/>
    <w:rsid w:val="00356816"/>
    <w:rsid w:val="00360720"/>
    <w:rsid w:val="00360E6E"/>
    <w:rsid w:val="00365B01"/>
    <w:rsid w:val="00370564"/>
    <w:rsid w:val="00370834"/>
    <w:rsid w:val="003710CC"/>
    <w:rsid w:val="00371916"/>
    <w:rsid w:val="00375FDB"/>
    <w:rsid w:val="00376A45"/>
    <w:rsid w:val="00376C1F"/>
    <w:rsid w:val="00376C38"/>
    <w:rsid w:val="00377492"/>
    <w:rsid w:val="00383551"/>
    <w:rsid w:val="00383CE8"/>
    <w:rsid w:val="00385501"/>
    <w:rsid w:val="00385D8E"/>
    <w:rsid w:val="00390510"/>
    <w:rsid w:val="00390A3B"/>
    <w:rsid w:val="00392F92"/>
    <w:rsid w:val="003932B0"/>
    <w:rsid w:val="003A02B7"/>
    <w:rsid w:val="003A0FDC"/>
    <w:rsid w:val="003A24E4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D7386"/>
    <w:rsid w:val="003D7CB9"/>
    <w:rsid w:val="003E2287"/>
    <w:rsid w:val="003E5D3D"/>
    <w:rsid w:val="003E72B7"/>
    <w:rsid w:val="003F4B96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205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1845"/>
    <w:rsid w:val="004629EF"/>
    <w:rsid w:val="004639C7"/>
    <w:rsid w:val="004650AB"/>
    <w:rsid w:val="00466F1E"/>
    <w:rsid w:val="0047090F"/>
    <w:rsid w:val="00470AB3"/>
    <w:rsid w:val="00470DFA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30D8"/>
    <w:rsid w:val="004A6140"/>
    <w:rsid w:val="004B0192"/>
    <w:rsid w:val="004B1BDD"/>
    <w:rsid w:val="004B1E46"/>
    <w:rsid w:val="004B55FF"/>
    <w:rsid w:val="004C0299"/>
    <w:rsid w:val="004C0345"/>
    <w:rsid w:val="004C0661"/>
    <w:rsid w:val="004C31E8"/>
    <w:rsid w:val="004C3295"/>
    <w:rsid w:val="004C46E2"/>
    <w:rsid w:val="004C47B9"/>
    <w:rsid w:val="004D0355"/>
    <w:rsid w:val="004D1E7D"/>
    <w:rsid w:val="004D4371"/>
    <w:rsid w:val="004D6B08"/>
    <w:rsid w:val="004E13F1"/>
    <w:rsid w:val="004E2F46"/>
    <w:rsid w:val="004E3881"/>
    <w:rsid w:val="004E4366"/>
    <w:rsid w:val="004E504D"/>
    <w:rsid w:val="004E6224"/>
    <w:rsid w:val="004F2E61"/>
    <w:rsid w:val="004F3A0A"/>
    <w:rsid w:val="004F604F"/>
    <w:rsid w:val="004F6822"/>
    <w:rsid w:val="00501CDE"/>
    <w:rsid w:val="00501DEF"/>
    <w:rsid w:val="005021D1"/>
    <w:rsid w:val="005036C8"/>
    <w:rsid w:val="005053B9"/>
    <w:rsid w:val="00506D5C"/>
    <w:rsid w:val="00510AF4"/>
    <w:rsid w:val="0051116E"/>
    <w:rsid w:val="0051165B"/>
    <w:rsid w:val="00512241"/>
    <w:rsid w:val="00512261"/>
    <w:rsid w:val="00513D9D"/>
    <w:rsid w:val="005140FA"/>
    <w:rsid w:val="00514CEA"/>
    <w:rsid w:val="0052188B"/>
    <w:rsid w:val="005271CE"/>
    <w:rsid w:val="00527EB0"/>
    <w:rsid w:val="00534549"/>
    <w:rsid w:val="005347D1"/>
    <w:rsid w:val="005349D7"/>
    <w:rsid w:val="00534BD1"/>
    <w:rsid w:val="00534CBD"/>
    <w:rsid w:val="005355BD"/>
    <w:rsid w:val="00537EC0"/>
    <w:rsid w:val="00540AC6"/>
    <w:rsid w:val="0054298A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7416"/>
    <w:rsid w:val="00557B36"/>
    <w:rsid w:val="0056099D"/>
    <w:rsid w:val="005671B1"/>
    <w:rsid w:val="00570245"/>
    <w:rsid w:val="005714BA"/>
    <w:rsid w:val="00581399"/>
    <w:rsid w:val="0058298A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1EC4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5F7073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4B12"/>
    <w:rsid w:val="0061522D"/>
    <w:rsid w:val="00615E7B"/>
    <w:rsid w:val="00616B03"/>
    <w:rsid w:val="00617740"/>
    <w:rsid w:val="006208CC"/>
    <w:rsid w:val="006209F6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625D"/>
    <w:rsid w:val="00646ECC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39F"/>
    <w:rsid w:val="00670CA4"/>
    <w:rsid w:val="00675313"/>
    <w:rsid w:val="006808D9"/>
    <w:rsid w:val="00680D64"/>
    <w:rsid w:val="006820AB"/>
    <w:rsid w:val="00682C40"/>
    <w:rsid w:val="00686257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702FC8"/>
    <w:rsid w:val="007048A7"/>
    <w:rsid w:val="00705713"/>
    <w:rsid w:val="007058F9"/>
    <w:rsid w:val="00711B09"/>
    <w:rsid w:val="00712B3D"/>
    <w:rsid w:val="007134D7"/>
    <w:rsid w:val="00715BA7"/>
    <w:rsid w:val="00716373"/>
    <w:rsid w:val="00720AB8"/>
    <w:rsid w:val="007214E6"/>
    <w:rsid w:val="00721A7F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1B22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CC"/>
    <w:rsid w:val="007764D5"/>
    <w:rsid w:val="00777669"/>
    <w:rsid w:val="0078044A"/>
    <w:rsid w:val="0078066C"/>
    <w:rsid w:val="00781358"/>
    <w:rsid w:val="007878E4"/>
    <w:rsid w:val="007921B1"/>
    <w:rsid w:val="00792662"/>
    <w:rsid w:val="00792A5F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0DB"/>
    <w:rsid w:val="007B2CBA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6505"/>
    <w:rsid w:val="0082761C"/>
    <w:rsid w:val="00830585"/>
    <w:rsid w:val="00831618"/>
    <w:rsid w:val="00832B6C"/>
    <w:rsid w:val="00833B3D"/>
    <w:rsid w:val="00833DC2"/>
    <w:rsid w:val="00835C32"/>
    <w:rsid w:val="00837616"/>
    <w:rsid w:val="00841987"/>
    <w:rsid w:val="00843F55"/>
    <w:rsid w:val="00844FAF"/>
    <w:rsid w:val="0084559A"/>
    <w:rsid w:val="0084652E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2132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2630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3FCD"/>
    <w:rsid w:val="009143BF"/>
    <w:rsid w:val="0091646A"/>
    <w:rsid w:val="009213F6"/>
    <w:rsid w:val="009275EA"/>
    <w:rsid w:val="00930B34"/>
    <w:rsid w:val="009374DF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2334"/>
    <w:rsid w:val="009564F4"/>
    <w:rsid w:val="00956FD2"/>
    <w:rsid w:val="0096343C"/>
    <w:rsid w:val="00964F6F"/>
    <w:rsid w:val="009671A3"/>
    <w:rsid w:val="0096780D"/>
    <w:rsid w:val="009705A8"/>
    <w:rsid w:val="00973584"/>
    <w:rsid w:val="00975A0B"/>
    <w:rsid w:val="0097766C"/>
    <w:rsid w:val="009821F6"/>
    <w:rsid w:val="00982632"/>
    <w:rsid w:val="009857C8"/>
    <w:rsid w:val="00992453"/>
    <w:rsid w:val="00995EBA"/>
    <w:rsid w:val="009A0234"/>
    <w:rsid w:val="009A0570"/>
    <w:rsid w:val="009A502C"/>
    <w:rsid w:val="009A532F"/>
    <w:rsid w:val="009A6564"/>
    <w:rsid w:val="009A66BB"/>
    <w:rsid w:val="009C27EB"/>
    <w:rsid w:val="009C40DA"/>
    <w:rsid w:val="009D05C7"/>
    <w:rsid w:val="009D147B"/>
    <w:rsid w:val="009D4271"/>
    <w:rsid w:val="009D58C5"/>
    <w:rsid w:val="009E066F"/>
    <w:rsid w:val="009E0928"/>
    <w:rsid w:val="009E139A"/>
    <w:rsid w:val="009E18C6"/>
    <w:rsid w:val="009E1DF5"/>
    <w:rsid w:val="009E34A4"/>
    <w:rsid w:val="009E5DBB"/>
    <w:rsid w:val="009E62F2"/>
    <w:rsid w:val="009E69E2"/>
    <w:rsid w:val="009F0B0D"/>
    <w:rsid w:val="009F12B7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2C1A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938"/>
    <w:rsid w:val="00AD0D55"/>
    <w:rsid w:val="00AD20E6"/>
    <w:rsid w:val="00AD6F66"/>
    <w:rsid w:val="00AE2768"/>
    <w:rsid w:val="00AE406D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07CA8"/>
    <w:rsid w:val="00B13CEE"/>
    <w:rsid w:val="00B1788B"/>
    <w:rsid w:val="00B22D07"/>
    <w:rsid w:val="00B25BDC"/>
    <w:rsid w:val="00B30C27"/>
    <w:rsid w:val="00B33BB2"/>
    <w:rsid w:val="00B33C72"/>
    <w:rsid w:val="00B340F4"/>
    <w:rsid w:val="00B348ED"/>
    <w:rsid w:val="00B3498C"/>
    <w:rsid w:val="00B3503E"/>
    <w:rsid w:val="00B35DD5"/>
    <w:rsid w:val="00B40B51"/>
    <w:rsid w:val="00B40F15"/>
    <w:rsid w:val="00B411DB"/>
    <w:rsid w:val="00B42CDF"/>
    <w:rsid w:val="00B44863"/>
    <w:rsid w:val="00B45C4F"/>
    <w:rsid w:val="00B52D9C"/>
    <w:rsid w:val="00B5766B"/>
    <w:rsid w:val="00B57A2D"/>
    <w:rsid w:val="00B609D4"/>
    <w:rsid w:val="00B60BA1"/>
    <w:rsid w:val="00B60F29"/>
    <w:rsid w:val="00B61B88"/>
    <w:rsid w:val="00B65809"/>
    <w:rsid w:val="00B665FF"/>
    <w:rsid w:val="00B72F70"/>
    <w:rsid w:val="00B744FD"/>
    <w:rsid w:val="00B83032"/>
    <w:rsid w:val="00B90E54"/>
    <w:rsid w:val="00B91CF5"/>
    <w:rsid w:val="00B94FD6"/>
    <w:rsid w:val="00BA3D89"/>
    <w:rsid w:val="00BA54B4"/>
    <w:rsid w:val="00BA567D"/>
    <w:rsid w:val="00BB2F50"/>
    <w:rsid w:val="00BB3AA4"/>
    <w:rsid w:val="00BB3DBC"/>
    <w:rsid w:val="00BB3E2D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2B08"/>
    <w:rsid w:val="00BD4552"/>
    <w:rsid w:val="00BD4C66"/>
    <w:rsid w:val="00BD4D97"/>
    <w:rsid w:val="00BD7E16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3466"/>
    <w:rsid w:val="00C34249"/>
    <w:rsid w:val="00C35557"/>
    <w:rsid w:val="00C37600"/>
    <w:rsid w:val="00C40AE9"/>
    <w:rsid w:val="00C40AFC"/>
    <w:rsid w:val="00C40B38"/>
    <w:rsid w:val="00C4359F"/>
    <w:rsid w:val="00C453E9"/>
    <w:rsid w:val="00C45DDD"/>
    <w:rsid w:val="00C4625D"/>
    <w:rsid w:val="00C472F0"/>
    <w:rsid w:val="00C47B44"/>
    <w:rsid w:val="00C50B6B"/>
    <w:rsid w:val="00C52B7B"/>
    <w:rsid w:val="00C535B8"/>
    <w:rsid w:val="00C539AF"/>
    <w:rsid w:val="00C551E4"/>
    <w:rsid w:val="00C55486"/>
    <w:rsid w:val="00C55D85"/>
    <w:rsid w:val="00C56806"/>
    <w:rsid w:val="00C60CCE"/>
    <w:rsid w:val="00C62808"/>
    <w:rsid w:val="00C64527"/>
    <w:rsid w:val="00C645FC"/>
    <w:rsid w:val="00C647F8"/>
    <w:rsid w:val="00C653A9"/>
    <w:rsid w:val="00C65576"/>
    <w:rsid w:val="00C657AA"/>
    <w:rsid w:val="00C66AEF"/>
    <w:rsid w:val="00C71BED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1A02"/>
    <w:rsid w:val="00C83185"/>
    <w:rsid w:val="00C86D06"/>
    <w:rsid w:val="00C9330F"/>
    <w:rsid w:val="00C94898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5588"/>
    <w:rsid w:val="00CE5DC6"/>
    <w:rsid w:val="00CF38D9"/>
    <w:rsid w:val="00CF4462"/>
    <w:rsid w:val="00CF4848"/>
    <w:rsid w:val="00CF48AB"/>
    <w:rsid w:val="00CF6D6A"/>
    <w:rsid w:val="00D02119"/>
    <w:rsid w:val="00D0373A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A79"/>
    <w:rsid w:val="00D26B76"/>
    <w:rsid w:val="00D30F1D"/>
    <w:rsid w:val="00D33A34"/>
    <w:rsid w:val="00D34776"/>
    <w:rsid w:val="00D34859"/>
    <w:rsid w:val="00D4250D"/>
    <w:rsid w:val="00D4341A"/>
    <w:rsid w:val="00D43477"/>
    <w:rsid w:val="00D4499A"/>
    <w:rsid w:val="00D4561F"/>
    <w:rsid w:val="00D477E6"/>
    <w:rsid w:val="00D51601"/>
    <w:rsid w:val="00D54918"/>
    <w:rsid w:val="00D66E81"/>
    <w:rsid w:val="00D7363B"/>
    <w:rsid w:val="00D76EB5"/>
    <w:rsid w:val="00D804D9"/>
    <w:rsid w:val="00D8089F"/>
    <w:rsid w:val="00D8337E"/>
    <w:rsid w:val="00D838F8"/>
    <w:rsid w:val="00D91699"/>
    <w:rsid w:val="00D932B5"/>
    <w:rsid w:val="00D96CDA"/>
    <w:rsid w:val="00D979B0"/>
    <w:rsid w:val="00DA05C4"/>
    <w:rsid w:val="00DA225D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485F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5D6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276AB"/>
    <w:rsid w:val="00E309FA"/>
    <w:rsid w:val="00E31396"/>
    <w:rsid w:val="00E33800"/>
    <w:rsid w:val="00E33B43"/>
    <w:rsid w:val="00E36A71"/>
    <w:rsid w:val="00E3722A"/>
    <w:rsid w:val="00E37B93"/>
    <w:rsid w:val="00E42B0F"/>
    <w:rsid w:val="00E44B35"/>
    <w:rsid w:val="00E460BC"/>
    <w:rsid w:val="00E46D6A"/>
    <w:rsid w:val="00E4790E"/>
    <w:rsid w:val="00E5491F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206F"/>
    <w:rsid w:val="00EA5D60"/>
    <w:rsid w:val="00EA7906"/>
    <w:rsid w:val="00EB07D9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EF6B66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4662"/>
    <w:rsid w:val="00F24859"/>
    <w:rsid w:val="00F248F5"/>
    <w:rsid w:val="00F24D1A"/>
    <w:rsid w:val="00F263AF"/>
    <w:rsid w:val="00F316AD"/>
    <w:rsid w:val="00F31704"/>
    <w:rsid w:val="00F35341"/>
    <w:rsid w:val="00F428DA"/>
    <w:rsid w:val="00F4410B"/>
    <w:rsid w:val="00F44609"/>
    <w:rsid w:val="00F447BC"/>
    <w:rsid w:val="00F46223"/>
    <w:rsid w:val="00F46E3C"/>
    <w:rsid w:val="00F505FD"/>
    <w:rsid w:val="00F52E25"/>
    <w:rsid w:val="00F53CB4"/>
    <w:rsid w:val="00F5596D"/>
    <w:rsid w:val="00F60876"/>
    <w:rsid w:val="00F61D70"/>
    <w:rsid w:val="00F66241"/>
    <w:rsid w:val="00F66CF8"/>
    <w:rsid w:val="00F66E0B"/>
    <w:rsid w:val="00F71F04"/>
    <w:rsid w:val="00F73103"/>
    <w:rsid w:val="00F73B24"/>
    <w:rsid w:val="00F75415"/>
    <w:rsid w:val="00F83AD4"/>
    <w:rsid w:val="00F83D5B"/>
    <w:rsid w:val="00F84B88"/>
    <w:rsid w:val="00F84C7B"/>
    <w:rsid w:val="00F866F4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5737"/>
    <w:rsid w:val="00FC094F"/>
    <w:rsid w:val="00FC0C96"/>
    <w:rsid w:val="00FC3324"/>
    <w:rsid w:val="00FC43FC"/>
    <w:rsid w:val="00FC4423"/>
    <w:rsid w:val="00FC678B"/>
    <w:rsid w:val="00FC72E7"/>
    <w:rsid w:val="00FC7E8B"/>
    <w:rsid w:val="00FD2115"/>
    <w:rsid w:val="00FD3B2E"/>
    <w:rsid w:val="00FD3D61"/>
    <w:rsid w:val="00FD6D61"/>
    <w:rsid w:val="00FD7D4F"/>
    <w:rsid w:val="00FE3FC8"/>
    <w:rsid w:val="00FE4630"/>
    <w:rsid w:val="00FF217C"/>
    <w:rsid w:val="00FF2393"/>
    <w:rsid w:val="00FF3A8F"/>
    <w:rsid w:val="00FF497A"/>
    <w:rsid w:val="00FF4D96"/>
    <w:rsid w:val="00FF4DA6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EEDC24F4-27A2-4FBE-9FB5-7D5F6B8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833B3D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  <w:style w:type="character" w:styleId="Refdecomentario">
    <w:name w:val="annotation reference"/>
    <w:basedOn w:val="Fuentedeprrafopredeter"/>
    <w:uiPriority w:val="99"/>
    <w:semiHidden/>
    <w:unhideWhenUsed/>
    <w:rsid w:val="00294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49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49BE"/>
    <w:rPr>
      <w:rFonts w:ascii="Arial" w:hAnsi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4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49BE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minimalista.dotx</Template>
  <TotalTime>1198</TotalTime>
  <Pages>9</Pages>
  <Words>660</Words>
  <Characters>3636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Eliab Javier Selva Cruz</cp:lastModifiedBy>
  <cp:revision>229</cp:revision>
  <cp:lastPrinted>2024-08-12T04:58:00Z</cp:lastPrinted>
  <dcterms:created xsi:type="dcterms:W3CDTF">2024-08-12T00:30:00Z</dcterms:created>
  <dcterms:modified xsi:type="dcterms:W3CDTF">2026-04-27T20:31:00Z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